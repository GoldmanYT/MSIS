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44FB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61000F4C" w14:textId="77777777" w:rsidR="002114D4" w:rsidRDefault="002114D4" w:rsidP="002114D4">
      <w:pPr>
        <w:spacing w:after="23" w:line="259" w:lineRule="auto"/>
      </w:pPr>
    </w:p>
    <w:p w14:paraId="5A57C6B3" w14:textId="77777777" w:rsidR="002114D4" w:rsidRDefault="002114D4" w:rsidP="002114D4">
      <w:pPr>
        <w:spacing w:after="23" w:line="259" w:lineRule="auto"/>
      </w:pPr>
    </w:p>
    <w:p w14:paraId="746EB709" w14:textId="77777777" w:rsidR="002114D4" w:rsidRDefault="002114D4" w:rsidP="002114D4">
      <w:pPr>
        <w:spacing w:after="23" w:line="259" w:lineRule="auto"/>
      </w:pPr>
    </w:p>
    <w:p w14:paraId="5670D7B1" w14:textId="77777777" w:rsidR="002114D4" w:rsidRPr="0069647E" w:rsidRDefault="002114D4" w:rsidP="002114D4">
      <w:pPr>
        <w:spacing w:after="23" w:line="259" w:lineRule="auto"/>
      </w:pPr>
    </w:p>
    <w:p w14:paraId="420F9238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6A693DE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27936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F2B41C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98670B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59FE4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20E7E55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1116FAD" w14:textId="5D76D9AB" w:rsidR="002114D4" w:rsidRPr="0069647E" w:rsidRDefault="002114D4" w:rsidP="002114D4">
      <w:pPr>
        <w:spacing w:after="34" w:line="259" w:lineRule="auto"/>
        <w:jc w:val="center"/>
      </w:pPr>
      <w:r>
        <w:rPr>
          <w:sz w:val="36"/>
        </w:rPr>
        <w:t>Лабораторная работа №</w:t>
      </w:r>
      <w:r w:rsidR="00822B65">
        <w:rPr>
          <w:sz w:val="36"/>
        </w:rPr>
        <w:t>1</w:t>
      </w:r>
    </w:p>
    <w:p w14:paraId="04F60FCD" w14:textId="60B0BE6A" w:rsidR="002114D4" w:rsidRPr="00822B65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822B65">
        <w:rPr>
          <w:sz w:val="36"/>
        </w:rPr>
        <w:t>Микропроцессорные средства и системы</w:t>
      </w:r>
    </w:p>
    <w:p w14:paraId="6EC8D7AE" w14:textId="77777777" w:rsidR="002114D4" w:rsidRDefault="002114D4" w:rsidP="002114D4">
      <w:pPr>
        <w:spacing w:after="0" w:line="259" w:lineRule="auto"/>
        <w:jc w:val="center"/>
      </w:pPr>
    </w:p>
    <w:p w14:paraId="2A070E7F" w14:textId="6DD69D80" w:rsidR="002114D4" w:rsidRDefault="002114D4" w:rsidP="002114D4">
      <w:pPr>
        <w:spacing w:after="0" w:line="259" w:lineRule="auto"/>
        <w:jc w:val="center"/>
      </w:pPr>
      <w:r>
        <w:t xml:space="preserve"> </w:t>
      </w:r>
      <w:r w:rsidR="00822B65">
        <w:t>Представление данных в памяти ЭВМ</w:t>
      </w:r>
    </w:p>
    <w:p w14:paraId="6BC3E158" w14:textId="77777777" w:rsidR="002114D4" w:rsidRPr="0069647E" w:rsidRDefault="002114D4" w:rsidP="002114D4">
      <w:pPr>
        <w:spacing w:after="0" w:line="259" w:lineRule="auto"/>
        <w:jc w:val="center"/>
      </w:pPr>
      <w:r>
        <w:t>Вариант №16</w:t>
      </w:r>
    </w:p>
    <w:p w14:paraId="54A8EA8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F3AE72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1C3C63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E9946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932F17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6584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BA44C8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919407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8CA27F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E6CCED5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6F478483" w14:textId="77777777" w:rsidR="002114D4" w:rsidRPr="0069647E" w:rsidRDefault="002114D4" w:rsidP="002114D4">
      <w:pPr>
        <w:ind w:left="5387" w:right="238"/>
      </w:pPr>
      <w:r>
        <w:t>Выполнил</w:t>
      </w:r>
      <w:r w:rsidRPr="0069647E">
        <w:t>:</w:t>
      </w:r>
      <w:r>
        <w:t xml:space="preserve"> Кузнецов Даниил 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25B38C34" w14:textId="77777777" w:rsidR="002114D4" w:rsidRPr="0069647E" w:rsidRDefault="002114D4" w:rsidP="002114D4">
      <w:pPr>
        <w:ind w:left="5387"/>
      </w:pPr>
      <w:r w:rsidRPr="0069647E">
        <w:t xml:space="preserve">Проверил: </w:t>
      </w:r>
    </w:p>
    <w:p w14:paraId="74166F0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BAEF62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2510A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2FCA72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1A4ED1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F27689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5E52B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3CE06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1C9267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CD63FE1" w14:textId="680674A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="00B723A1">
        <w:t>6</w:t>
      </w:r>
    </w:p>
    <w:p w14:paraId="725D9CF6" w14:textId="7AE2E928" w:rsidR="002114D4" w:rsidRDefault="00B723A1" w:rsidP="002114D4">
      <w:r w:rsidRPr="00B723A1">
        <w:rPr>
          <w:b/>
          <w:bCs/>
        </w:rPr>
        <w:lastRenderedPageBreak/>
        <w:t>Цель работы:</w:t>
      </w:r>
      <w:r>
        <w:t xml:space="preserve"> </w:t>
      </w:r>
      <w:r w:rsidRPr="00B723A1">
        <w:t>изучить методику двоичного кодирования числовой информации.</w:t>
      </w:r>
    </w:p>
    <w:p w14:paraId="65A6AFEF" w14:textId="66D4E644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числа в формате со знаком и без знака, интерпретируя его как восьмибитовое целое. </w:t>
      </w:r>
    </w:p>
    <w:p w14:paraId="66655676" w14:textId="4EADF464" w:rsidR="00D302CE" w:rsidRDefault="00D302CE" w:rsidP="00D302CE">
      <w:pPr>
        <w:rPr>
          <w:rFonts w:eastAsiaTheme="minorEastAsia"/>
          <w:lang w:val="en-US"/>
        </w:rPr>
      </w:pPr>
      <w:r>
        <w:t xml:space="preserve">а)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4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1000000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tbl>
      <w:tblPr>
        <w:tblW w:w="4940" w:type="dxa"/>
        <w:tblLook w:val="04A0" w:firstRow="1" w:lastRow="0" w:firstColumn="1" w:lastColumn="0" w:noHBand="0" w:noVBand="1"/>
      </w:tblPr>
      <w:tblGrid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  <w:gridCol w:w="496"/>
        <w:gridCol w:w="356"/>
      </w:tblGrid>
      <w:tr w:rsidR="005A0A7E" w:rsidRPr="005A0A7E" w14:paraId="34F9279C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F035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_64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A10EC8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DC21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_32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C9D727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F9BA2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24CA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26780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195705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132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E7FC84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07A7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65784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D5EA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95415B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5A0A7E" w:rsidRPr="005A0A7E" w14:paraId="422946F2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7166B5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E2230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F295F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0927B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B0396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7BBAC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07B4B6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C9471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C7834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4E90D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6D8DE3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022C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05417B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C9F3" w14:textId="77777777" w:rsidR="005A0A7E" w:rsidRPr="005A0A7E" w:rsidRDefault="005A0A7E" w:rsidP="005A0A7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5A0A7E" w:rsidRPr="005A0A7E" w14:paraId="6531538C" w14:textId="77777777" w:rsidTr="005A0A7E">
        <w:trPr>
          <w:trHeight w:val="37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37952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21C99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034F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BAC7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5197F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FC7B3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CEF17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D247A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39A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AAE7D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C8EC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D0BEE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8F96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5A0A7E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45D70" w14:textId="77777777" w:rsidR="005A0A7E" w:rsidRPr="005A0A7E" w:rsidRDefault="005A0A7E" w:rsidP="005A0A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196"/>
      </w:tblGrid>
      <w:tr w:rsidR="005A0A7E" w14:paraId="38D91B01" w14:textId="77777777">
        <w:tc>
          <w:tcPr>
            <w:tcW w:w="0" w:type="auto"/>
          </w:tcPr>
          <w:p w14:paraId="155D5EB5" w14:textId="350DBAAC" w:rsidR="005A0A7E" w:rsidRDefault="005A0A7E" w:rsidP="00D302CE">
            <w:r>
              <w:t>Прямой код</w:t>
            </w:r>
          </w:p>
        </w:tc>
        <w:tc>
          <w:tcPr>
            <w:tcW w:w="0" w:type="auto"/>
          </w:tcPr>
          <w:p w14:paraId="3A06FB07" w14:textId="30C666AD" w:rsidR="005A0A7E" w:rsidRDefault="005A0A7E" w:rsidP="00D302CE">
            <w:r>
              <w:t>0100000</w:t>
            </w:r>
          </w:p>
        </w:tc>
      </w:tr>
      <w:tr w:rsidR="005A0A7E" w14:paraId="3A40B5B9" w14:textId="77777777">
        <w:tc>
          <w:tcPr>
            <w:tcW w:w="0" w:type="auto"/>
          </w:tcPr>
          <w:p w14:paraId="7BEDB892" w14:textId="71FAA434" w:rsidR="005A0A7E" w:rsidRDefault="005A0A7E" w:rsidP="00D302CE">
            <w:r>
              <w:t>Обратный код</w:t>
            </w:r>
          </w:p>
        </w:tc>
        <w:tc>
          <w:tcPr>
            <w:tcW w:w="0" w:type="auto"/>
          </w:tcPr>
          <w:p w14:paraId="69CEB69E" w14:textId="0A0594EB" w:rsidR="005A0A7E" w:rsidRDefault="005A0A7E" w:rsidP="00D302CE">
            <w:r>
              <w:t>0100000</w:t>
            </w:r>
          </w:p>
        </w:tc>
      </w:tr>
      <w:tr w:rsidR="005A0A7E" w14:paraId="3F310623" w14:textId="77777777">
        <w:tc>
          <w:tcPr>
            <w:tcW w:w="0" w:type="auto"/>
          </w:tcPr>
          <w:p w14:paraId="1BDBB802" w14:textId="64C8F483" w:rsidR="005A0A7E" w:rsidRDefault="005A0A7E" w:rsidP="00D302CE">
            <w:r>
              <w:t>Дополнительный код</w:t>
            </w:r>
          </w:p>
        </w:tc>
        <w:tc>
          <w:tcPr>
            <w:tcW w:w="0" w:type="auto"/>
          </w:tcPr>
          <w:p w14:paraId="572EF31A" w14:textId="0EB323B9" w:rsidR="005A0A7E" w:rsidRDefault="005A0A7E" w:rsidP="00D302CE">
            <w:r>
              <w:t>0100000</w:t>
            </w:r>
          </w:p>
        </w:tc>
      </w:tr>
    </w:tbl>
    <w:p w14:paraId="6042F583" w14:textId="77777777" w:rsidR="005A0A7E" w:rsidRDefault="005A0A7E" w:rsidP="00D302CE"/>
    <w:p w14:paraId="45AA8AD8" w14:textId="78249D8C" w:rsidR="005A0A7E" w:rsidRDefault="005A0A7E" w:rsidP="00D302CE">
      <w:pPr>
        <w:rPr>
          <w:rFonts w:eastAsiaTheme="minorEastAsia"/>
        </w:rPr>
      </w:pPr>
      <w:r>
        <w:t xml:space="preserve">б)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104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1101000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5960" w:type="dxa"/>
        <w:tblLook w:val="04A0" w:firstRow="1" w:lastRow="0" w:firstColumn="1" w:lastColumn="0" w:noHBand="0" w:noVBand="1"/>
      </w:tblPr>
      <w:tblGrid>
        <w:gridCol w:w="776"/>
        <w:gridCol w:w="496"/>
        <w:gridCol w:w="636"/>
        <w:gridCol w:w="496"/>
        <w:gridCol w:w="636"/>
        <w:gridCol w:w="496"/>
        <w:gridCol w:w="636"/>
        <w:gridCol w:w="356"/>
        <w:gridCol w:w="496"/>
        <w:gridCol w:w="356"/>
        <w:gridCol w:w="496"/>
        <w:gridCol w:w="356"/>
        <w:gridCol w:w="496"/>
        <w:gridCol w:w="356"/>
      </w:tblGrid>
      <w:tr w:rsidR="00305F9C" w:rsidRPr="00305F9C" w14:paraId="5E179B7F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637F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_104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0D32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5696E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_52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BA59E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7F4E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_26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1BC93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327E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1EE2E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34F7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3BA39A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026F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E360F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AD28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3B116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305F9C" w:rsidRPr="00305F9C" w14:paraId="05F1E90E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B53360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B45B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93CFA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86F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50CC9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641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C9F59A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F57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D83B2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3DF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4CCF9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FFA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32E3C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8779F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305F9C" w:rsidRPr="00305F9C" w14:paraId="5EB8C2AC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66CD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5B2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F7D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E36A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2F51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401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43F7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B044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DFA18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038F1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67AA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6D71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6BB1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529F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326"/>
      </w:tblGrid>
      <w:tr w:rsidR="00305F9C" w14:paraId="465CEEE8" w14:textId="77777777" w:rsidTr="00B70C4A">
        <w:tc>
          <w:tcPr>
            <w:tcW w:w="0" w:type="auto"/>
          </w:tcPr>
          <w:p w14:paraId="3BA5EC87" w14:textId="77777777" w:rsidR="00305F9C" w:rsidRDefault="00305F9C" w:rsidP="00B70C4A">
            <w:r>
              <w:t>Прямой код</w:t>
            </w:r>
          </w:p>
        </w:tc>
        <w:tc>
          <w:tcPr>
            <w:tcW w:w="0" w:type="auto"/>
          </w:tcPr>
          <w:p w14:paraId="676FC81D" w14:textId="024CF3FE" w:rsidR="00305F9C" w:rsidRDefault="00305F9C" w:rsidP="00B70C4A">
            <w:r>
              <w:t>11101000</w:t>
            </w:r>
          </w:p>
        </w:tc>
      </w:tr>
      <w:tr w:rsidR="00305F9C" w14:paraId="4566571C" w14:textId="77777777" w:rsidTr="00B70C4A">
        <w:tc>
          <w:tcPr>
            <w:tcW w:w="0" w:type="auto"/>
          </w:tcPr>
          <w:p w14:paraId="7646031C" w14:textId="77777777" w:rsidR="00305F9C" w:rsidRDefault="00305F9C" w:rsidP="00B70C4A">
            <w:r>
              <w:t>Обратный код</w:t>
            </w:r>
          </w:p>
        </w:tc>
        <w:tc>
          <w:tcPr>
            <w:tcW w:w="0" w:type="auto"/>
          </w:tcPr>
          <w:p w14:paraId="76F2384A" w14:textId="1C8D8BBC" w:rsidR="00305F9C" w:rsidRDefault="00305F9C" w:rsidP="00B70C4A">
            <w:r>
              <w:t>1</w:t>
            </w:r>
            <w:r>
              <w:t>0010111</w:t>
            </w:r>
          </w:p>
        </w:tc>
      </w:tr>
      <w:tr w:rsidR="00305F9C" w14:paraId="1DFAC00A" w14:textId="77777777" w:rsidTr="00B70C4A">
        <w:tc>
          <w:tcPr>
            <w:tcW w:w="0" w:type="auto"/>
          </w:tcPr>
          <w:p w14:paraId="02289A21" w14:textId="77777777" w:rsidR="00305F9C" w:rsidRDefault="00305F9C" w:rsidP="00B70C4A">
            <w:r>
              <w:t>Дополнительный код</w:t>
            </w:r>
          </w:p>
        </w:tc>
        <w:tc>
          <w:tcPr>
            <w:tcW w:w="0" w:type="auto"/>
          </w:tcPr>
          <w:p w14:paraId="6AAD8601" w14:textId="7288A9B4" w:rsidR="00305F9C" w:rsidRDefault="00305F9C" w:rsidP="00B70C4A">
            <w:r>
              <w:t>1001</w:t>
            </w:r>
            <w:r>
              <w:t>1000</w:t>
            </w:r>
          </w:p>
        </w:tc>
      </w:tr>
    </w:tbl>
    <w:p w14:paraId="72736CB7" w14:textId="77777777" w:rsidR="005A0A7E" w:rsidRDefault="005A0A7E" w:rsidP="00D302CE"/>
    <w:p w14:paraId="4C3012E6" w14:textId="511728CF" w:rsidR="00305F9C" w:rsidRDefault="00305F9C" w:rsidP="00D302CE">
      <w:pPr>
        <w:rPr>
          <w:rFonts w:eastAsiaTheme="minorEastAsia"/>
        </w:rPr>
      </w:pPr>
      <w:r>
        <w:t xml:space="preserve">в) </w:t>
      </w:r>
      <m:oMath>
        <m:r>
          <w:rPr>
            <w:rFonts w:ascii="Cambria Math" w:hAnsi="Cambria Math"/>
          </w:rPr>
          <m:t>-47=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5260" w:type="dxa"/>
        <w:tblLook w:val="04A0" w:firstRow="1" w:lastRow="0" w:firstColumn="1" w:lastColumn="0" w:noHBand="0" w:noVBand="1"/>
      </w:tblPr>
      <w:tblGrid>
        <w:gridCol w:w="700"/>
        <w:gridCol w:w="496"/>
        <w:gridCol w:w="636"/>
        <w:gridCol w:w="496"/>
        <w:gridCol w:w="636"/>
        <w:gridCol w:w="400"/>
        <w:gridCol w:w="560"/>
        <w:gridCol w:w="356"/>
        <w:gridCol w:w="496"/>
        <w:gridCol w:w="356"/>
        <w:gridCol w:w="496"/>
        <w:gridCol w:w="356"/>
      </w:tblGrid>
      <w:tr w:rsidR="00305F9C" w:rsidRPr="00305F9C" w14:paraId="6AF45126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1BF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_47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12EF84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B4151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_23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59A4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F45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</w:t>
            </w:r>
          </w:p>
        </w:tc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AE04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5EEE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F89C3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DB5F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8A58E3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0DC7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95F56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305F9C" w:rsidRPr="00305F9C" w14:paraId="1CBFE6F8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DA0BC0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1A2C8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CED14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B676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4797A6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1796B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EBEDF7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4EC6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D224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9AE61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0380D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3EFB7" w14:textId="77777777" w:rsidR="00305F9C" w:rsidRPr="00305F9C" w:rsidRDefault="00305F9C" w:rsidP="00305F9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305F9C" w:rsidRPr="00305F9C" w14:paraId="7CC7D9D4" w14:textId="77777777" w:rsidTr="00305F9C">
        <w:trPr>
          <w:trHeight w:val="37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C875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01B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941F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3A0A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FCCB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9B975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CB12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63429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EBCD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1E853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6B42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305F9C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71CF" w14:textId="77777777" w:rsidR="00305F9C" w:rsidRPr="00305F9C" w:rsidRDefault="00305F9C" w:rsidP="00305F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1326"/>
      </w:tblGrid>
      <w:tr w:rsidR="00305F9C" w14:paraId="56B5CB7C" w14:textId="77777777" w:rsidTr="00B70C4A">
        <w:tc>
          <w:tcPr>
            <w:tcW w:w="0" w:type="auto"/>
          </w:tcPr>
          <w:p w14:paraId="13694346" w14:textId="77777777" w:rsidR="00305F9C" w:rsidRDefault="00305F9C" w:rsidP="00B70C4A">
            <w:r>
              <w:t>Прямой код</w:t>
            </w:r>
          </w:p>
        </w:tc>
        <w:tc>
          <w:tcPr>
            <w:tcW w:w="0" w:type="auto"/>
          </w:tcPr>
          <w:p w14:paraId="48469458" w14:textId="6444A38B" w:rsidR="00305F9C" w:rsidRDefault="00305F9C" w:rsidP="00B70C4A">
            <w:r>
              <w:t>10101111</w:t>
            </w:r>
          </w:p>
        </w:tc>
      </w:tr>
      <w:tr w:rsidR="00305F9C" w14:paraId="7FE3425B" w14:textId="77777777" w:rsidTr="00B70C4A">
        <w:tc>
          <w:tcPr>
            <w:tcW w:w="0" w:type="auto"/>
          </w:tcPr>
          <w:p w14:paraId="174C33E2" w14:textId="77777777" w:rsidR="00305F9C" w:rsidRDefault="00305F9C" w:rsidP="00B70C4A">
            <w:r>
              <w:t>Обратный код</w:t>
            </w:r>
          </w:p>
        </w:tc>
        <w:tc>
          <w:tcPr>
            <w:tcW w:w="0" w:type="auto"/>
          </w:tcPr>
          <w:p w14:paraId="616F24CA" w14:textId="4902F069" w:rsidR="00305F9C" w:rsidRDefault="00305F9C" w:rsidP="00B70C4A">
            <w:r>
              <w:t>1</w:t>
            </w:r>
            <w:r>
              <w:t>1010000</w:t>
            </w:r>
          </w:p>
        </w:tc>
      </w:tr>
      <w:tr w:rsidR="00305F9C" w14:paraId="53D40CAC" w14:textId="77777777" w:rsidTr="00B70C4A">
        <w:tc>
          <w:tcPr>
            <w:tcW w:w="0" w:type="auto"/>
          </w:tcPr>
          <w:p w14:paraId="4C758941" w14:textId="77777777" w:rsidR="00305F9C" w:rsidRDefault="00305F9C" w:rsidP="00B70C4A">
            <w:r>
              <w:t>Дополнительный код</w:t>
            </w:r>
          </w:p>
        </w:tc>
        <w:tc>
          <w:tcPr>
            <w:tcW w:w="0" w:type="auto"/>
          </w:tcPr>
          <w:p w14:paraId="541F678A" w14:textId="461F00C6" w:rsidR="00305F9C" w:rsidRDefault="00305F9C" w:rsidP="00B70C4A">
            <w:r>
              <w:t>1101000</w:t>
            </w:r>
            <w:r>
              <w:t>1</w:t>
            </w:r>
          </w:p>
        </w:tc>
      </w:tr>
    </w:tbl>
    <w:p w14:paraId="3E6740CA" w14:textId="77777777" w:rsidR="00305F9C" w:rsidRPr="001E5541" w:rsidRDefault="00305F9C" w:rsidP="00D302CE">
      <w:pPr>
        <w:rPr>
          <w:lang w:val="en-US"/>
        </w:rPr>
      </w:pPr>
    </w:p>
    <w:p w14:paraId="0C3BBF9A" w14:textId="673DB453" w:rsidR="00D302CE" w:rsidRPr="001E5541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числа в формате без знака, интерпретируя его как </w:t>
      </w:r>
      <w:proofErr w:type="spellStart"/>
      <w:r w:rsidRPr="00D302CE">
        <w:t>шестнадцатибитовое</w:t>
      </w:r>
      <w:proofErr w:type="spellEnd"/>
      <w:r w:rsidRPr="00D302CE">
        <w:t xml:space="preserve"> целое. </w:t>
      </w:r>
    </w:p>
    <w:p w14:paraId="1611CCD2" w14:textId="5BC68423" w:rsidR="001E5541" w:rsidRDefault="001E5541" w:rsidP="001E5541">
      <w:pPr>
        <w:rPr>
          <w:rFonts w:eastAsiaTheme="minorEastAsia"/>
        </w:rPr>
      </w:pPr>
      <w:r>
        <w:t xml:space="preserve">а)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22583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101100000110111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10152" w:type="dxa"/>
        <w:tblLook w:val="04A0" w:firstRow="1" w:lastRow="0" w:firstColumn="1" w:lastColumn="0" w:noHBand="0" w:noVBand="1"/>
      </w:tblPr>
      <w:tblGrid>
        <w:gridCol w:w="776"/>
        <w:gridCol w:w="280"/>
        <w:gridCol w:w="356"/>
        <w:gridCol w:w="560"/>
        <w:gridCol w:w="216"/>
        <w:gridCol w:w="496"/>
        <w:gridCol w:w="344"/>
        <w:gridCol w:w="292"/>
        <w:gridCol w:w="484"/>
        <w:gridCol w:w="12"/>
        <w:gridCol w:w="636"/>
        <w:gridCol w:w="268"/>
        <w:gridCol w:w="228"/>
        <w:gridCol w:w="548"/>
        <w:gridCol w:w="88"/>
        <w:gridCol w:w="496"/>
        <w:gridCol w:w="332"/>
        <w:gridCol w:w="304"/>
        <w:gridCol w:w="356"/>
        <w:gridCol w:w="116"/>
        <w:gridCol w:w="380"/>
        <w:gridCol w:w="356"/>
        <w:gridCol w:w="180"/>
        <w:gridCol w:w="316"/>
        <w:gridCol w:w="320"/>
        <w:gridCol w:w="36"/>
        <w:gridCol w:w="496"/>
        <w:gridCol w:w="244"/>
        <w:gridCol w:w="112"/>
        <w:gridCol w:w="524"/>
      </w:tblGrid>
      <w:tr w:rsidR="001E5541" w:rsidRPr="001E5541" w14:paraId="2D4BB29A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D669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_22583</w:t>
            </w:r>
          </w:p>
        </w:tc>
        <w:tc>
          <w:tcPr>
            <w:tcW w:w="9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B4FE4D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B53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_11291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04E93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350B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_5645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5C6B4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D354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_2822</w:t>
            </w:r>
          </w:p>
        </w:tc>
        <w:tc>
          <w:tcPr>
            <w:tcW w:w="7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40AEA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B3F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_1411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9D54F7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144B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_705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464181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E5541" w:rsidRPr="001E5541" w14:paraId="6D3DDDC7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F956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22582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2CFD5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11291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4BE23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11290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1340A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5645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A62CF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5644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8B91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2822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8125E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2822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90A5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1411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F184D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1410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43A9C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705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9373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704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B3F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352</w:t>
            </w:r>
          </w:p>
        </w:tc>
      </w:tr>
      <w:tr w:rsidR="001E5541" w:rsidRPr="001E5541" w14:paraId="7C605ACC" w14:textId="77777777" w:rsidTr="001E5541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2189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58DD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FC4E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2A50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274E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ACC8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458D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1F49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25C8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4D1B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C43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E85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5541" w:rsidRPr="001E5541" w14:paraId="5F686C35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5CC8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_352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749AF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A68A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_176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3D7D80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45F2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_88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C267B5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141C1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_44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144908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2691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_22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C54449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643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_11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E62E3B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534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EF3CA2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E01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329B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39336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B380FD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E5541" w:rsidRPr="001E5541" w14:paraId="3501EF72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0C28A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0BB7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176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A425B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879E8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88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79A69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88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3C4F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8B7EC9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C7EC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819FF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E061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69BE6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B6FF4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C2D65B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63E7F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B8550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7437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511BD4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5502E" w14:textId="77777777" w:rsidR="001E5541" w:rsidRPr="001E5541" w:rsidRDefault="001E5541" w:rsidP="001E55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1E5541" w:rsidRPr="001E5541" w14:paraId="0E6D9E15" w14:textId="77777777" w:rsidTr="001E5541">
        <w:trPr>
          <w:gridAfter w:val="1"/>
          <w:wAfter w:w="52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B01F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0689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F55E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9FDCD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A757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47D3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52B3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B45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E8C3A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67B70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66E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B4DC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C1DB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C950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F327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5EF32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60458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E5541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159C5" w14:textId="77777777" w:rsidR="001E5541" w:rsidRPr="001E5541" w:rsidRDefault="001E5541" w:rsidP="001E55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2415"/>
      </w:tblGrid>
      <w:tr w:rsidR="001B7478" w14:paraId="3C726A77" w14:textId="77777777" w:rsidTr="00B70C4A">
        <w:tc>
          <w:tcPr>
            <w:tcW w:w="0" w:type="auto"/>
          </w:tcPr>
          <w:p w14:paraId="79F1FCC7" w14:textId="77777777" w:rsidR="001B7478" w:rsidRDefault="001B7478" w:rsidP="00B70C4A">
            <w:r>
              <w:t>Прямой код</w:t>
            </w:r>
          </w:p>
        </w:tc>
        <w:tc>
          <w:tcPr>
            <w:tcW w:w="0" w:type="auto"/>
          </w:tcPr>
          <w:p w14:paraId="537B4E29" w14:textId="4AD7F364" w:rsidR="001B7478" w:rsidRDefault="001B7478" w:rsidP="00B70C4A">
            <w:r>
              <w:t>0</w:t>
            </w:r>
            <w:r w:rsidRPr="001B7478">
              <w:t>101100000110111</w:t>
            </w:r>
          </w:p>
        </w:tc>
      </w:tr>
      <w:tr w:rsidR="001B7478" w14:paraId="3A029E13" w14:textId="77777777" w:rsidTr="00B70C4A">
        <w:tc>
          <w:tcPr>
            <w:tcW w:w="0" w:type="auto"/>
          </w:tcPr>
          <w:p w14:paraId="0C6B1C78" w14:textId="77777777" w:rsidR="001B7478" w:rsidRDefault="001B7478" w:rsidP="00B70C4A">
            <w:r>
              <w:lastRenderedPageBreak/>
              <w:t>Обратный код</w:t>
            </w:r>
          </w:p>
        </w:tc>
        <w:tc>
          <w:tcPr>
            <w:tcW w:w="0" w:type="auto"/>
          </w:tcPr>
          <w:p w14:paraId="042FD4C8" w14:textId="4EF39ADC" w:rsidR="001B7478" w:rsidRDefault="001B7478" w:rsidP="00B70C4A">
            <w:r>
              <w:t>0</w:t>
            </w:r>
            <w:r w:rsidRPr="001B7478">
              <w:t>101100000110111</w:t>
            </w:r>
          </w:p>
        </w:tc>
      </w:tr>
      <w:tr w:rsidR="001B7478" w14:paraId="3B03BB66" w14:textId="77777777" w:rsidTr="00B70C4A">
        <w:tc>
          <w:tcPr>
            <w:tcW w:w="0" w:type="auto"/>
          </w:tcPr>
          <w:p w14:paraId="11771932" w14:textId="77777777" w:rsidR="001B7478" w:rsidRDefault="001B7478" w:rsidP="00B70C4A">
            <w:r>
              <w:t>Дополнительный код</w:t>
            </w:r>
          </w:p>
        </w:tc>
        <w:tc>
          <w:tcPr>
            <w:tcW w:w="0" w:type="auto"/>
          </w:tcPr>
          <w:p w14:paraId="210E41EC" w14:textId="5B07179E" w:rsidR="001B7478" w:rsidRDefault="001B7478" w:rsidP="00B70C4A">
            <w:r>
              <w:t>0</w:t>
            </w:r>
            <w:r w:rsidRPr="001B7478">
              <w:t>101100000110111</w:t>
            </w:r>
          </w:p>
        </w:tc>
      </w:tr>
    </w:tbl>
    <w:p w14:paraId="20456BEF" w14:textId="77777777" w:rsidR="001E5541" w:rsidRDefault="001E5541" w:rsidP="001E5541"/>
    <w:p w14:paraId="59BB9A0C" w14:textId="27B2ECC6" w:rsidR="001B7478" w:rsidRDefault="001B7478" w:rsidP="001E5541">
      <w:pPr>
        <w:rPr>
          <w:rFonts w:eastAsiaTheme="minorEastAsia"/>
        </w:rPr>
      </w:pPr>
      <w:r>
        <w:t xml:space="preserve">б)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28122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110110111011010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10152" w:type="dxa"/>
        <w:tblLook w:val="04A0" w:firstRow="1" w:lastRow="0" w:firstColumn="1" w:lastColumn="0" w:noHBand="0" w:noVBand="1"/>
      </w:tblPr>
      <w:tblGrid>
        <w:gridCol w:w="776"/>
        <w:gridCol w:w="280"/>
        <w:gridCol w:w="356"/>
        <w:gridCol w:w="560"/>
        <w:gridCol w:w="216"/>
        <w:gridCol w:w="636"/>
        <w:gridCol w:w="204"/>
        <w:gridCol w:w="572"/>
        <w:gridCol w:w="204"/>
        <w:gridCol w:w="292"/>
        <w:gridCol w:w="624"/>
        <w:gridCol w:w="12"/>
        <w:gridCol w:w="496"/>
        <w:gridCol w:w="268"/>
        <w:gridCol w:w="368"/>
        <w:gridCol w:w="496"/>
        <w:gridCol w:w="52"/>
        <w:gridCol w:w="584"/>
        <w:gridCol w:w="192"/>
        <w:gridCol w:w="164"/>
        <w:gridCol w:w="496"/>
        <w:gridCol w:w="256"/>
        <w:gridCol w:w="100"/>
        <w:gridCol w:w="496"/>
        <w:gridCol w:w="40"/>
        <w:gridCol w:w="316"/>
        <w:gridCol w:w="460"/>
        <w:gridCol w:w="36"/>
        <w:gridCol w:w="356"/>
        <w:gridCol w:w="244"/>
      </w:tblGrid>
      <w:tr w:rsidR="001B7478" w:rsidRPr="001B7478" w14:paraId="7AE9A802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5B19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_28122</w:t>
            </w:r>
          </w:p>
        </w:tc>
        <w:tc>
          <w:tcPr>
            <w:tcW w:w="9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CA9D9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520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_14061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B34B1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4202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_7030</w:t>
            </w:r>
          </w:p>
        </w:tc>
        <w:tc>
          <w:tcPr>
            <w:tcW w:w="7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613EA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D23A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_3515</w:t>
            </w:r>
          </w:p>
        </w:tc>
        <w:tc>
          <w:tcPr>
            <w:tcW w:w="7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3E4E42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D1AD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_1757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0C3E71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4AB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_878</w:t>
            </w:r>
          </w:p>
        </w:tc>
        <w:tc>
          <w:tcPr>
            <w:tcW w:w="6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7259BE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B7478" w:rsidRPr="001B7478" w14:paraId="4DF21AE0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DF5AB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28122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7562D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14061</w:t>
            </w:r>
          </w:p>
        </w:tc>
        <w:tc>
          <w:tcPr>
            <w:tcW w:w="10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1CB6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14060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4D3BC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7030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3B984E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7030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ECD57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3515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2856B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3514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4DCE9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1757</w:t>
            </w:r>
          </w:p>
        </w:tc>
        <w:tc>
          <w:tcPr>
            <w:tcW w:w="9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EBDCD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1756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40A3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878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9696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878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86F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439</w:t>
            </w:r>
          </w:p>
        </w:tc>
      </w:tr>
      <w:tr w:rsidR="001B7478" w:rsidRPr="001B7478" w14:paraId="6865822B" w14:textId="77777777" w:rsidTr="001B7478">
        <w:trPr>
          <w:trHeight w:val="375"/>
        </w:trPr>
        <w:tc>
          <w:tcPr>
            <w:tcW w:w="10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DF43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D0F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0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2D47D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EB3E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94FE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613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FC20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3AB5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DFF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F367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F84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6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B5B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B7478" w:rsidRPr="001B7478" w14:paraId="10383A82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0F03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_439</w:t>
            </w:r>
          </w:p>
        </w:tc>
        <w:tc>
          <w:tcPr>
            <w:tcW w:w="6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6BFF37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AB24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_219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062AB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1E3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_109</w:t>
            </w:r>
          </w:p>
        </w:tc>
        <w:tc>
          <w:tcPr>
            <w:tcW w:w="4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113A96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16A1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_54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4F618D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E216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_27</w:t>
            </w:r>
          </w:p>
        </w:tc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5768A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181E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_13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B202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5BB9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_6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9A9D19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98A9D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_3</w:t>
            </w:r>
          </w:p>
        </w:tc>
        <w:tc>
          <w:tcPr>
            <w:tcW w:w="3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97B4A0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473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_1</w:t>
            </w:r>
          </w:p>
        </w:tc>
        <w:tc>
          <w:tcPr>
            <w:tcW w:w="3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2F360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  <w:tr w:rsidR="001B7478" w:rsidRPr="001B7478" w14:paraId="1FEE5153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2934C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438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FFA0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219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8D799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218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4EE1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109</w:t>
            </w:r>
          </w:p>
        </w:tc>
        <w:tc>
          <w:tcPr>
            <w:tcW w:w="7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A4C9F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108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7D85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0D4CB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56DAF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27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8DC4E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25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62705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DBF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0FD0E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DE18B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52711B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9F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212AF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AA3E4" w14:textId="77777777" w:rsidR="001B7478" w:rsidRPr="001B7478" w:rsidRDefault="001B7478" w:rsidP="001B747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  <w:tr w:rsidR="001B7478" w:rsidRPr="001B7478" w14:paraId="5FDCEFDF" w14:textId="77777777" w:rsidTr="001B7478">
        <w:trPr>
          <w:gridAfter w:val="1"/>
          <w:wAfter w:w="244" w:type="dxa"/>
          <w:trHeight w:val="37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29B6C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12F8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888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F3F1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7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64E47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B896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70E35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8FE8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D491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C8FD4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60A0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C532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FEA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57A9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7C60F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61B38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F113A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1B7478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4CEC3" w14:textId="77777777" w:rsidR="001B7478" w:rsidRPr="001B7478" w:rsidRDefault="001B7478" w:rsidP="001B74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41"/>
        <w:gridCol w:w="2456"/>
      </w:tblGrid>
      <w:tr w:rsidR="001B7478" w14:paraId="2893575C" w14:textId="77777777" w:rsidTr="00B70C4A">
        <w:tc>
          <w:tcPr>
            <w:tcW w:w="0" w:type="auto"/>
          </w:tcPr>
          <w:p w14:paraId="43A889E1" w14:textId="77777777" w:rsidR="001B7478" w:rsidRDefault="001B7478" w:rsidP="00B70C4A">
            <w:r>
              <w:t>Прямой код</w:t>
            </w:r>
          </w:p>
        </w:tc>
        <w:tc>
          <w:tcPr>
            <w:tcW w:w="0" w:type="auto"/>
          </w:tcPr>
          <w:p w14:paraId="33BE5A1A" w14:textId="6D0F0451" w:rsidR="001B7478" w:rsidRDefault="001B7478" w:rsidP="00B70C4A">
            <w:r>
              <w:t>1110110111011010</w:t>
            </w:r>
          </w:p>
        </w:tc>
      </w:tr>
      <w:tr w:rsidR="001B7478" w14:paraId="279613DF" w14:textId="77777777" w:rsidTr="00B70C4A">
        <w:tc>
          <w:tcPr>
            <w:tcW w:w="0" w:type="auto"/>
          </w:tcPr>
          <w:p w14:paraId="378B3BF0" w14:textId="77777777" w:rsidR="001B7478" w:rsidRDefault="001B7478" w:rsidP="00B70C4A">
            <w:r>
              <w:t>Обратный код</w:t>
            </w:r>
          </w:p>
        </w:tc>
        <w:tc>
          <w:tcPr>
            <w:tcW w:w="0" w:type="auto"/>
          </w:tcPr>
          <w:p w14:paraId="73874605" w14:textId="5A5F19B3" w:rsidR="001B7478" w:rsidRDefault="001B7478" w:rsidP="00B70C4A">
            <w:r>
              <w:t>1</w:t>
            </w:r>
            <w:r>
              <w:t>001001000100101</w:t>
            </w:r>
          </w:p>
        </w:tc>
      </w:tr>
      <w:tr w:rsidR="001B7478" w14:paraId="77B286B6" w14:textId="77777777" w:rsidTr="00B70C4A">
        <w:tc>
          <w:tcPr>
            <w:tcW w:w="0" w:type="auto"/>
          </w:tcPr>
          <w:p w14:paraId="438514C6" w14:textId="77777777" w:rsidR="001B7478" w:rsidRDefault="001B7478" w:rsidP="00B70C4A">
            <w:r>
              <w:t>Дополнительный код</w:t>
            </w:r>
          </w:p>
        </w:tc>
        <w:tc>
          <w:tcPr>
            <w:tcW w:w="0" w:type="auto"/>
          </w:tcPr>
          <w:p w14:paraId="637AC3B3" w14:textId="4887F164" w:rsidR="001B7478" w:rsidRDefault="001B7478" w:rsidP="00B70C4A">
            <w:r>
              <w:t>10010010001001</w:t>
            </w:r>
            <w:r>
              <w:t>10</w:t>
            </w:r>
          </w:p>
        </w:tc>
      </w:tr>
    </w:tbl>
    <w:p w14:paraId="6B187517" w14:textId="77777777" w:rsidR="001B7478" w:rsidRPr="001E5541" w:rsidRDefault="001B7478" w:rsidP="001E5541"/>
    <w:p w14:paraId="00D408EA" w14:textId="22BAC50C" w:rsidR="00D302CE" w:rsidRPr="00655E2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в десятичной системе счисления целое число, если дан его дополнительный код. </w:t>
      </w:r>
    </w:p>
    <w:p w14:paraId="3C9ECAA0" w14:textId="59F73714" w:rsidR="00655E2E" w:rsidRPr="00655E2E" w:rsidRDefault="00655E2E" w:rsidP="00655E2E">
      <w:r>
        <w:t xml:space="preserve">а) </w:t>
      </w:r>
      <w:r>
        <w:t>0100011011110111</w:t>
      </w: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549"/>
        <w:gridCol w:w="548"/>
        <w:gridCol w:w="548"/>
        <w:gridCol w:w="548"/>
        <w:gridCol w:w="548"/>
        <w:gridCol w:w="200"/>
        <w:gridCol w:w="200"/>
        <w:gridCol w:w="479"/>
        <w:gridCol w:w="479"/>
        <w:gridCol w:w="479"/>
        <w:gridCol w:w="479"/>
        <w:gridCol w:w="479"/>
        <w:gridCol w:w="203"/>
        <w:gridCol w:w="203"/>
        <w:gridCol w:w="406"/>
        <w:gridCol w:w="399"/>
        <w:gridCol w:w="406"/>
        <w:gridCol w:w="692"/>
      </w:tblGrid>
      <w:tr w:rsidR="00655E2E" w14:paraId="48DC7FCD" w14:textId="77777777" w:rsidTr="00655E2E">
        <w:trPr>
          <w:gridAfter w:val="5"/>
        </w:trPr>
        <w:tc>
          <w:tcPr>
            <w:tcW w:w="0" w:type="auto"/>
            <w:gridSpan w:val="6"/>
          </w:tcPr>
          <w:p w14:paraId="5D6289CF" w14:textId="234352EB" w:rsidR="00655E2E" w:rsidRDefault="00655E2E" w:rsidP="00B70C4A">
            <w:r>
              <w:t>Дополнительный код</w:t>
            </w:r>
          </w:p>
        </w:tc>
        <w:tc>
          <w:tcPr>
            <w:tcW w:w="0" w:type="auto"/>
            <w:gridSpan w:val="7"/>
          </w:tcPr>
          <w:p w14:paraId="284DB9C5" w14:textId="0EB33833" w:rsidR="00655E2E" w:rsidRDefault="00655E2E" w:rsidP="00B70C4A">
            <w:r>
              <w:t>0100011011110111</w:t>
            </w:r>
          </w:p>
        </w:tc>
      </w:tr>
      <w:tr w:rsidR="00655E2E" w14:paraId="3D2B39DF" w14:textId="77777777" w:rsidTr="00655E2E">
        <w:trPr>
          <w:gridAfter w:val="5"/>
        </w:trPr>
        <w:tc>
          <w:tcPr>
            <w:tcW w:w="0" w:type="auto"/>
            <w:gridSpan w:val="6"/>
          </w:tcPr>
          <w:p w14:paraId="4E1FAF04" w14:textId="77777777" w:rsidR="00655E2E" w:rsidRDefault="00655E2E" w:rsidP="00B70C4A">
            <w:r>
              <w:t>Обратный код</w:t>
            </w:r>
          </w:p>
        </w:tc>
        <w:tc>
          <w:tcPr>
            <w:tcW w:w="0" w:type="auto"/>
            <w:gridSpan w:val="7"/>
          </w:tcPr>
          <w:p w14:paraId="308A1A99" w14:textId="79FE3F53" w:rsidR="00655E2E" w:rsidRDefault="00655E2E" w:rsidP="00B70C4A">
            <w:r>
              <w:t>0100011011110111</w:t>
            </w:r>
          </w:p>
        </w:tc>
      </w:tr>
      <w:tr w:rsidR="00655E2E" w14:paraId="44AF9BED" w14:textId="77777777" w:rsidTr="00655E2E">
        <w:trPr>
          <w:gridAfter w:val="5"/>
        </w:trPr>
        <w:tc>
          <w:tcPr>
            <w:tcW w:w="0" w:type="auto"/>
            <w:gridSpan w:val="6"/>
          </w:tcPr>
          <w:p w14:paraId="3E57F521" w14:textId="0F80240E" w:rsidR="00655E2E" w:rsidRDefault="00655E2E" w:rsidP="00B70C4A">
            <w:r>
              <w:t>Прямой код</w:t>
            </w:r>
          </w:p>
        </w:tc>
        <w:tc>
          <w:tcPr>
            <w:tcW w:w="0" w:type="auto"/>
            <w:gridSpan w:val="7"/>
          </w:tcPr>
          <w:p w14:paraId="4F63DA04" w14:textId="46F343AC" w:rsidR="00655E2E" w:rsidRDefault="00655E2E" w:rsidP="00B70C4A">
            <w:r>
              <w:t>0100011011110111</w:t>
            </w:r>
          </w:p>
        </w:tc>
      </w:tr>
      <w:tr w:rsidR="00655E2E" w14:paraId="73AC72A8" w14:textId="77777777" w:rsidTr="00655E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6C2B0593" w14:textId="60A08A95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981C832" w14:textId="61D50C67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EA004E" w14:textId="64A7616E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61A7785" w14:textId="78335994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67F239" w14:textId="19EF3AC4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1EC4446F" w14:textId="7B5546B9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A8213FD" w14:textId="26AE63FF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45BD8F" w14:textId="45CB2F9E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D85D8F6" w14:textId="3D0726EC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2E1302D" w14:textId="764767AA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02343F" w14:textId="347E6628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239B1F25" w14:textId="0BCF8135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068225" w14:textId="45DE1E23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BB85A8" w14:textId="78DAD3CC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2034B0F" w14:textId="30C77F19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634DCC" w14:textId="77777777" w:rsidR="00655E2E" w:rsidRDefault="00655E2E" w:rsidP="00655E2E"/>
        </w:tc>
      </w:tr>
      <w:tr w:rsidR="00655E2E" w14:paraId="4EB07521" w14:textId="77777777" w:rsidTr="00655E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39B79849" w14:textId="3A41ECAA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359E8BB" w14:textId="4C1DD337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424153" w14:textId="40621F0B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7D0DC80" w14:textId="1F796381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2A8020E" w14:textId="271B5B9E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gridSpan w:val="2"/>
          </w:tcPr>
          <w:p w14:paraId="226387C3" w14:textId="217FC676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5C11EA" w14:textId="44D76E66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A28222F" w14:textId="0AC2097C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0B45FA9" w14:textId="6C4DB5BA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2C6902A" w14:textId="56720174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69576D2" w14:textId="5451EFA4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gridSpan w:val="2"/>
          </w:tcPr>
          <w:p w14:paraId="3EFC2EC8" w14:textId="3DBFC1DD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B9B75FC" w14:textId="681A3A8F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460A41C1" w14:textId="268D46A8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28950AC" w14:textId="35F31A5D" w:rsidR="00655E2E" w:rsidRDefault="00655E2E" w:rsidP="00655E2E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8E89BDE" w14:textId="68784A53" w:rsidR="00655E2E" w:rsidRDefault="00655E2E" w:rsidP="00655E2E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4AAE8540" w14:textId="075527CA" w:rsidR="00655E2E" w:rsidRPr="00655E2E" w:rsidRDefault="00655E2E" w:rsidP="00655E2E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14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=16384+1024+512+128+64+32+16+4+2+1=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18167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</m:oMath>
      </m:oMathPara>
    </w:p>
    <w:tbl>
      <w:tblPr>
        <w:tblStyle w:val="ad"/>
        <w:tblW w:w="0" w:type="auto"/>
        <w:tblInd w:w="-10" w:type="dxa"/>
        <w:tblLook w:val="04A0" w:firstRow="1" w:lastRow="0" w:firstColumn="1" w:lastColumn="0" w:noHBand="0" w:noVBand="1"/>
      </w:tblPr>
      <w:tblGrid>
        <w:gridCol w:w="549"/>
        <w:gridCol w:w="548"/>
        <w:gridCol w:w="548"/>
        <w:gridCol w:w="548"/>
        <w:gridCol w:w="548"/>
        <w:gridCol w:w="401"/>
        <w:gridCol w:w="407"/>
        <w:gridCol w:w="407"/>
        <w:gridCol w:w="407"/>
        <w:gridCol w:w="407"/>
        <w:gridCol w:w="407"/>
        <w:gridCol w:w="203"/>
        <w:gridCol w:w="203"/>
        <w:gridCol w:w="406"/>
        <w:gridCol w:w="399"/>
        <w:gridCol w:w="406"/>
        <w:gridCol w:w="692"/>
      </w:tblGrid>
      <w:tr w:rsidR="00501F5B" w14:paraId="0F018A3F" w14:textId="77777777" w:rsidTr="00501F5B">
        <w:trPr>
          <w:gridAfter w:val="5"/>
        </w:trPr>
        <w:tc>
          <w:tcPr>
            <w:tcW w:w="0" w:type="auto"/>
            <w:gridSpan w:val="5"/>
          </w:tcPr>
          <w:p w14:paraId="190C224E" w14:textId="77777777" w:rsidR="00501F5B" w:rsidRDefault="00501F5B" w:rsidP="00B70C4A">
            <w:r>
              <w:t>Дополнительный код</w:t>
            </w:r>
          </w:p>
        </w:tc>
        <w:tc>
          <w:tcPr>
            <w:tcW w:w="0" w:type="auto"/>
            <w:gridSpan w:val="7"/>
          </w:tcPr>
          <w:p w14:paraId="018CBB7E" w14:textId="179652D8" w:rsidR="00501F5B" w:rsidRDefault="00501F5B" w:rsidP="00B70C4A">
            <w:r>
              <w:t>1011101001100000</w:t>
            </w:r>
          </w:p>
        </w:tc>
      </w:tr>
      <w:tr w:rsidR="00501F5B" w14:paraId="5AD91D42" w14:textId="77777777" w:rsidTr="00501F5B">
        <w:trPr>
          <w:gridAfter w:val="5"/>
        </w:trPr>
        <w:tc>
          <w:tcPr>
            <w:tcW w:w="0" w:type="auto"/>
            <w:gridSpan w:val="5"/>
          </w:tcPr>
          <w:p w14:paraId="49215294" w14:textId="77777777" w:rsidR="00501F5B" w:rsidRDefault="00501F5B" w:rsidP="00B70C4A">
            <w:r>
              <w:t>Обратный код</w:t>
            </w:r>
          </w:p>
        </w:tc>
        <w:tc>
          <w:tcPr>
            <w:tcW w:w="0" w:type="auto"/>
            <w:gridSpan w:val="7"/>
          </w:tcPr>
          <w:p w14:paraId="1E69C5E1" w14:textId="15F1A1BD" w:rsidR="00501F5B" w:rsidRDefault="00501F5B" w:rsidP="00B70C4A">
            <w:r>
              <w:t>1011101001</w:t>
            </w:r>
            <w:r>
              <w:t>011111</w:t>
            </w:r>
          </w:p>
        </w:tc>
      </w:tr>
      <w:tr w:rsidR="00501F5B" w14:paraId="45404A18" w14:textId="77777777" w:rsidTr="00501F5B">
        <w:trPr>
          <w:gridAfter w:val="5"/>
        </w:trPr>
        <w:tc>
          <w:tcPr>
            <w:tcW w:w="0" w:type="auto"/>
            <w:gridSpan w:val="5"/>
          </w:tcPr>
          <w:p w14:paraId="5644429E" w14:textId="77777777" w:rsidR="00501F5B" w:rsidRDefault="00501F5B" w:rsidP="00B70C4A">
            <w:r>
              <w:t>Прямой код</w:t>
            </w:r>
          </w:p>
        </w:tc>
        <w:tc>
          <w:tcPr>
            <w:tcW w:w="0" w:type="auto"/>
            <w:gridSpan w:val="7"/>
          </w:tcPr>
          <w:p w14:paraId="13BC98D8" w14:textId="63D2E86E" w:rsidR="00501F5B" w:rsidRDefault="00501F5B" w:rsidP="00B70C4A">
            <w:r>
              <w:t>1</w:t>
            </w:r>
            <w:r>
              <w:t>100010110100000</w:t>
            </w:r>
          </w:p>
        </w:tc>
      </w:tr>
      <w:tr w:rsidR="00501F5B" w14:paraId="1BDAA93B" w14:textId="77777777" w:rsidTr="00501F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0A82E4D9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A920A95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ACE759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734066B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1E6FC7B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570CAB5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1D5B4B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442868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9CF07A7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66584D5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FA5C030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</w:tcPr>
          <w:p w14:paraId="54CABEFD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0DC9AE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FEBC8E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944ABC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703E7A6" w14:textId="77777777" w:rsidR="00501F5B" w:rsidRDefault="00501F5B" w:rsidP="00B70C4A"/>
        </w:tc>
      </w:tr>
      <w:tr w:rsidR="00501F5B" w14:paraId="4CC887F5" w14:textId="77777777" w:rsidTr="00501F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</w:tcPr>
          <w:p w14:paraId="2E9AF707" w14:textId="39217CFF" w:rsidR="00501F5B" w:rsidRDefault="00501F5B" w:rsidP="00B70C4A">
            <w:r>
              <w:rPr>
                <w:rFonts w:eastAsiaTheme="minorEastAsia"/>
              </w:rPr>
              <w:t>-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0" w:type="auto"/>
          </w:tcPr>
          <w:p w14:paraId="0A03A309" w14:textId="77777777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8923B6E" w14:textId="77777777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FEB66A" w14:textId="77777777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2A8D6FA" w14:textId="77777777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24BFFD2" w14:textId="1BFA1A02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8A214AD" w14:textId="330533D1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CFFEE37" w14:textId="641CDCAC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16284C1" w14:textId="40A085EC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B8BB29C" w14:textId="51F0904C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4FE3FD" w14:textId="4043D2EC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gridSpan w:val="2"/>
          </w:tcPr>
          <w:p w14:paraId="28EA282B" w14:textId="4A601431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A13C97F" w14:textId="0F50875D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425D8BE" w14:textId="456A5C2A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AF8AF10" w14:textId="4098ED5E" w:rsidR="00501F5B" w:rsidRDefault="00501F5B" w:rsidP="00B70C4A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160E1F1" w14:textId="77777777" w:rsidR="00501F5B" w:rsidRDefault="00501F5B" w:rsidP="00B70C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356921EF" w14:textId="428FB09C" w:rsidR="00655E2E" w:rsidRPr="00501F5B" w:rsidRDefault="00501F5B" w:rsidP="00655E2E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16384+1024+256+128+32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17824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3D3E4857" w14:textId="4773B05A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действительного числа в формате с плавающей запятой, интерпретируя его как величину типа Single. </w:t>
      </w:r>
    </w:p>
    <w:p w14:paraId="10AB2F9A" w14:textId="23A26134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Записать код действительного числа в формате с плавающей запятой, интерпретируя его как величину типа Double. Преобразовать его в шестнадцатеричное число. </w:t>
      </w:r>
    </w:p>
    <w:p w14:paraId="5275F3BD" w14:textId="1BCDD38E" w:rsidR="00D302CE" w:rsidRDefault="00D302CE" w:rsidP="00D302CE">
      <w:pPr>
        <w:pStyle w:val="a7"/>
        <w:numPr>
          <w:ilvl w:val="0"/>
          <w:numId w:val="2"/>
        </w:numPr>
      </w:pPr>
      <w:r w:rsidRPr="00D302CE">
        <w:t xml:space="preserve">Дан код величины типа Double. Преобразовать его в десятичное число. </w:t>
      </w:r>
    </w:p>
    <w:p w14:paraId="41497591" w14:textId="3ABF5BEA" w:rsidR="00B723A1" w:rsidRDefault="00D302CE" w:rsidP="00D302CE">
      <w:pPr>
        <w:pStyle w:val="a7"/>
        <w:numPr>
          <w:ilvl w:val="0"/>
          <w:numId w:val="2"/>
        </w:numPr>
      </w:pPr>
      <w:r w:rsidRPr="00D302CE">
        <w:t>Разработать блок-схему и программу перевода числа из одной с/с в другую.</w:t>
      </w:r>
    </w:p>
    <w:sectPr w:rsidR="00B723A1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960"/>
    <w:multiLevelType w:val="hybridMultilevel"/>
    <w:tmpl w:val="20BAC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D5728"/>
    <w:multiLevelType w:val="hybridMultilevel"/>
    <w:tmpl w:val="24D8ECCE"/>
    <w:lvl w:ilvl="0" w:tplc="C7C6AC6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9075324">
    <w:abstractNumId w:val="0"/>
  </w:num>
  <w:num w:numId="2" w16cid:durableId="56244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65"/>
    <w:rsid w:val="00036731"/>
    <w:rsid w:val="001B7478"/>
    <w:rsid w:val="001E5541"/>
    <w:rsid w:val="002114D4"/>
    <w:rsid w:val="00305F9C"/>
    <w:rsid w:val="004C40CD"/>
    <w:rsid w:val="00501F5B"/>
    <w:rsid w:val="005A0A7E"/>
    <w:rsid w:val="00655E2E"/>
    <w:rsid w:val="00822B65"/>
    <w:rsid w:val="00917205"/>
    <w:rsid w:val="00AC452F"/>
    <w:rsid w:val="00B723A1"/>
    <w:rsid w:val="00C53A84"/>
    <w:rsid w:val="00D302CE"/>
    <w:rsid w:val="00E3589F"/>
    <w:rsid w:val="00E466D0"/>
    <w:rsid w:val="00E9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85B6"/>
  <w15:chartTrackingRefBased/>
  <w15:docId w15:val="{1DE7757F-8BBC-4A9A-8248-A5B5E397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F5B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02CE"/>
    <w:rPr>
      <w:color w:val="666666"/>
    </w:rPr>
  </w:style>
  <w:style w:type="table" w:styleId="ad">
    <w:name w:val="Table Grid"/>
    <w:basedOn w:val="a1"/>
    <w:uiPriority w:val="39"/>
    <w:rsid w:val="00D3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50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5</cp:revision>
  <dcterms:created xsi:type="dcterms:W3CDTF">2026-02-14T16:08:00Z</dcterms:created>
  <dcterms:modified xsi:type="dcterms:W3CDTF">2026-02-14T17:01:00Z</dcterms:modified>
</cp:coreProperties>
</file>