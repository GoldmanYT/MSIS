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64144FB" w14:textId="77777777" w:rsidR="002114D4" w:rsidRPr="0069647E" w:rsidRDefault="002114D4" w:rsidP="002114D4">
      <w:pPr>
        <w:spacing w:after="0"/>
        <w:ind w:left="10" w:right="-58"/>
        <w:jc w:val="center"/>
      </w:pPr>
      <w:r w:rsidRPr="0069647E">
        <w:t xml:space="preserve">Федеральное государственное бюджетное образовательное учреждение высшего образования «Чувашский государственный университет им. И.Н. Ульянова» </w:t>
      </w:r>
    </w:p>
    <w:p w14:paraId="61000F4C" w14:textId="77777777" w:rsidR="002114D4" w:rsidRDefault="002114D4" w:rsidP="002114D4">
      <w:pPr>
        <w:spacing w:after="23" w:line="259" w:lineRule="auto"/>
      </w:pPr>
    </w:p>
    <w:p w14:paraId="5A57C6B3" w14:textId="77777777" w:rsidR="002114D4" w:rsidRDefault="002114D4" w:rsidP="002114D4">
      <w:pPr>
        <w:spacing w:after="23" w:line="259" w:lineRule="auto"/>
      </w:pPr>
    </w:p>
    <w:p w14:paraId="746EB709" w14:textId="77777777" w:rsidR="002114D4" w:rsidRDefault="002114D4" w:rsidP="002114D4">
      <w:pPr>
        <w:spacing w:after="23" w:line="259" w:lineRule="auto"/>
      </w:pPr>
    </w:p>
    <w:p w14:paraId="5670D7B1" w14:textId="77777777" w:rsidR="002114D4" w:rsidRPr="0069647E" w:rsidRDefault="002114D4" w:rsidP="002114D4">
      <w:pPr>
        <w:spacing w:after="23" w:line="259" w:lineRule="auto"/>
      </w:pPr>
    </w:p>
    <w:p w14:paraId="420F9238" w14:textId="77777777" w:rsidR="002114D4" w:rsidRPr="0069647E" w:rsidRDefault="002114D4" w:rsidP="002114D4">
      <w:pPr>
        <w:spacing w:after="0"/>
        <w:ind w:left="10" w:right="4"/>
        <w:jc w:val="center"/>
      </w:pPr>
      <w:r w:rsidRPr="0069647E">
        <w:t xml:space="preserve">Кафедра вычислительной техники </w:t>
      </w:r>
    </w:p>
    <w:p w14:paraId="6A693DEA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62793676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5F2B41C1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198670BE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559FE484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720E7E55" w14:textId="77777777" w:rsidR="002114D4" w:rsidRPr="0069647E" w:rsidRDefault="002114D4" w:rsidP="002114D4">
      <w:pPr>
        <w:spacing w:after="155" w:line="259" w:lineRule="auto"/>
      </w:pPr>
      <w:r w:rsidRPr="0069647E">
        <w:t xml:space="preserve"> </w:t>
      </w:r>
    </w:p>
    <w:p w14:paraId="31116FAD" w14:textId="5D76D9AB" w:rsidR="002114D4" w:rsidRPr="0069647E" w:rsidRDefault="002114D4" w:rsidP="002114D4">
      <w:pPr>
        <w:spacing w:after="34" w:line="259" w:lineRule="auto"/>
        <w:jc w:val="center"/>
      </w:pPr>
      <w:r>
        <w:rPr>
          <w:sz w:val="36"/>
        </w:rPr>
        <w:t>Лабораторная работа №</w:t>
      </w:r>
      <w:r w:rsidR="00822B65">
        <w:rPr>
          <w:sz w:val="36"/>
        </w:rPr>
        <w:t>1</w:t>
      </w:r>
    </w:p>
    <w:p w14:paraId="04F60FCD" w14:textId="60B0BE6A" w:rsidR="002114D4" w:rsidRPr="00822B65" w:rsidRDefault="002114D4" w:rsidP="002114D4">
      <w:pPr>
        <w:spacing w:after="0" w:line="259" w:lineRule="auto"/>
        <w:jc w:val="center"/>
        <w:rPr>
          <w:sz w:val="36"/>
        </w:rPr>
      </w:pPr>
      <w:r w:rsidRPr="0069647E">
        <w:rPr>
          <w:sz w:val="36"/>
        </w:rPr>
        <w:t xml:space="preserve">по дисциплине </w:t>
      </w:r>
      <w:r w:rsidR="00822B65">
        <w:rPr>
          <w:sz w:val="36"/>
        </w:rPr>
        <w:t>Микропроцессорные средства и системы</w:t>
      </w:r>
    </w:p>
    <w:p w14:paraId="6EC8D7AE" w14:textId="77777777" w:rsidR="002114D4" w:rsidRDefault="002114D4" w:rsidP="002114D4">
      <w:pPr>
        <w:spacing w:after="0" w:line="259" w:lineRule="auto"/>
        <w:jc w:val="center"/>
      </w:pPr>
    </w:p>
    <w:p w14:paraId="2A070E7F" w14:textId="6DD69D80" w:rsidR="002114D4" w:rsidRDefault="002114D4" w:rsidP="002114D4">
      <w:pPr>
        <w:spacing w:after="0" w:line="259" w:lineRule="auto"/>
        <w:jc w:val="center"/>
      </w:pPr>
      <w:r>
        <w:t xml:space="preserve"> </w:t>
      </w:r>
      <w:r w:rsidR="00822B65">
        <w:t>Представление данных в памяти ЭВМ</w:t>
      </w:r>
    </w:p>
    <w:p w14:paraId="6BC3E158" w14:textId="77777777" w:rsidR="002114D4" w:rsidRPr="0069647E" w:rsidRDefault="002114D4" w:rsidP="002114D4">
      <w:pPr>
        <w:spacing w:after="0" w:line="259" w:lineRule="auto"/>
        <w:jc w:val="center"/>
      </w:pPr>
      <w:r>
        <w:t>Вариант №16</w:t>
      </w:r>
    </w:p>
    <w:p w14:paraId="54A8EA8C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6F3AE72E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41C3C63F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0E994684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2932F173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226584CC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2BA44C8B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59194072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38CA27FC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3E6CCED5" w14:textId="77777777" w:rsidR="002114D4" w:rsidRPr="0069647E" w:rsidRDefault="002114D4" w:rsidP="002114D4">
      <w:pPr>
        <w:spacing w:after="22" w:line="259" w:lineRule="auto"/>
      </w:pPr>
      <w:r w:rsidRPr="0069647E">
        <w:t xml:space="preserve"> </w:t>
      </w:r>
    </w:p>
    <w:p w14:paraId="6F478483" w14:textId="77777777" w:rsidR="002114D4" w:rsidRPr="0069647E" w:rsidRDefault="002114D4" w:rsidP="002114D4">
      <w:pPr>
        <w:ind w:left="5387" w:right="238"/>
      </w:pPr>
      <w:r>
        <w:t>Выполнил</w:t>
      </w:r>
      <w:r w:rsidRPr="0069647E">
        <w:t>:</w:t>
      </w:r>
      <w:r>
        <w:t xml:space="preserve"> Кузнецов Даниил Андреевич</w:t>
      </w:r>
      <w:r w:rsidRPr="0069647E">
        <w:t xml:space="preserve"> студент</w:t>
      </w:r>
      <w:r>
        <w:t xml:space="preserve"> </w:t>
      </w:r>
      <w:r w:rsidRPr="0069647E">
        <w:t>группы ИВТ-4</w:t>
      </w:r>
      <w:r w:rsidRPr="008C5C45">
        <w:t>2</w:t>
      </w:r>
      <w:r w:rsidRPr="0069647E">
        <w:t xml:space="preserve">-23 </w:t>
      </w:r>
    </w:p>
    <w:p w14:paraId="25B38C34" w14:textId="7815B3AF" w:rsidR="002114D4" w:rsidRPr="0069647E" w:rsidRDefault="002114D4" w:rsidP="002114D4">
      <w:pPr>
        <w:ind w:left="5387"/>
      </w:pPr>
      <w:r w:rsidRPr="0069647E">
        <w:t>Проверил</w:t>
      </w:r>
      <w:r w:rsidR="00FB25D8">
        <w:t>а</w:t>
      </w:r>
      <w:r w:rsidRPr="0069647E">
        <w:t xml:space="preserve">: </w:t>
      </w:r>
      <w:r w:rsidR="00FB25D8">
        <w:t>доцент Чумакова А.В.</w:t>
      </w:r>
    </w:p>
    <w:p w14:paraId="74166F0B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1BAEF621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222510A7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02FCA725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31A4ED11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1F27689E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45E52BCC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03CE0602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11C9267D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6CD63FE1" w14:textId="680674A7" w:rsidR="00917205" w:rsidRDefault="002114D4" w:rsidP="002114D4">
      <w:pPr>
        <w:spacing w:after="0"/>
        <w:ind w:left="10" w:right="7"/>
        <w:jc w:val="center"/>
      </w:pPr>
      <w:r w:rsidRPr="0069647E">
        <w:t>Чебоксары, 202</w:t>
      </w:r>
      <w:r w:rsidR="00B723A1">
        <w:t>6</w:t>
      </w:r>
    </w:p>
    <w:p w14:paraId="725D9CF6" w14:textId="7AE2E928" w:rsidR="002114D4" w:rsidRDefault="00B723A1" w:rsidP="002114D4">
      <w:r w:rsidRPr="00B723A1">
        <w:rPr>
          <w:b/>
          <w:bCs/>
        </w:rPr>
        <w:lastRenderedPageBreak/>
        <w:t>Цель работы:</w:t>
      </w:r>
      <w:r>
        <w:t xml:space="preserve"> </w:t>
      </w:r>
      <w:r w:rsidRPr="00B723A1">
        <w:t>изучить методику двоичного кодирования числовой информации.</w:t>
      </w:r>
    </w:p>
    <w:p w14:paraId="65A6AFEF" w14:textId="66D4E644" w:rsidR="00D302CE" w:rsidRDefault="00D302CE" w:rsidP="00D302CE">
      <w:pPr>
        <w:pStyle w:val="a7"/>
        <w:numPr>
          <w:ilvl w:val="0"/>
          <w:numId w:val="2"/>
        </w:numPr>
      </w:pPr>
      <w:r w:rsidRPr="00D302CE">
        <w:t xml:space="preserve">Записать код числа в формате со знаком и без знака, интерпретируя его как восьмибитовое целое. </w:t>
      </w:r>
    </w:p>
    <w:p w14:paraId="66655676" w14:textId="4EADF464" w:rsidR="00D302CE" w:rsidRDefault="00D302CE" w:rsidP="00D302CE">
      <w:pPr>
        <w:rPr>
          <w:rFonts w:eastAsiaTheme="minorEastAsia"/>
          <w:lang w:val="en-US"/>
        </w:rPr>
      </w:pPr>
      <w:r w:rsidRPr="008758A9">
        <w:rPr>
          <w:b/>
        </w:rPr>
        <w:t>а)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6</m:t>
            </m:r>
            <m:r>
              <w:rPr>
                <w:rFonts w:ascii="Cambria Math" w:hAnsi="Cambria Math"/>
                <w:lang w:val="en-US"/>
              </w:rPr>
              <m:t>4</m:t>
            </m:r>
          </m:e>
          <m:sub>
            <m:r>
              <w:rPr>
                <w:rFonts w:ascii="Cambria Math" w:hAnsi="Cambria Math"/>
                <w:lang w:val="en-US"/>
              </w:rPr>
              <m:t>10</m:t>
            </m:r>
          </m:sub>
        </m:sSub>
        <m:r>
          <w:rPr>
            <w:rFonts w:ascii="Cambria Math" w:hAnsi="Cambria Math"/>
            <w:lang w:val="en-US"/>
          </w:rPr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1000000</m:t>
            </m:r>
          </m:e>
          <m:sub>
            <m:r>
              <w:rPr>
                <w:rFonts w:ascii="Cambria Math" w:hAnsi="Cambria Math"/>
                <w:lang w:val="en-US"/>
              </w:rPr>
              <m:t>2</m:t>
            </m:r>
          </m:sub>
        </m:sSub>
      </m:oMath>
    </w:p>
    <w:tbl>
      <w:tblPr>
        <w:tblW w:w="4940" w:type="dxa"/>
        <w:tblLook w:val="04A0" w:firstRow="1" w:lastRow="0" w:firstColumn="1" w:lastColumn="0" w:noHBand="0" w:noVBand="1"/>
      </w:tblPr>
      <w:tblGrid>
        <w:gridCol w:w="636"/>
        <w:gridCol w:w="496"/>
        <w:gridCol w:w="636"/>
        <w:gridCol w:w="496"/>
        <w:gridCol w:w="636"/>
        <w:gridCol w:w="356"/>
        <w:gridCol w:w="496"/>
        <w:gridCol w:w="356"/>
        <w:gridCol w:w="496"/>
        <w:gridCol w:w="356"/>
        <w:gridCol w:w="496"/>
        <w:gridCol w:w="356"/>
        <w:gridCol w:w="496"/>
        <w:gridCol w:w="356"/>
      </w:tblGrid>
      <w:tr w:rsidR="005A0A7E" w:rsidRPr="005A0A7E" w14:paraId="34F9279C" w14:textId="77777777" w:rsidTr="005A0A7E">
        <w:trPr>
          <w:trHeight w:val="375"/>
        </w:trPr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2F035E" w14:textId="77777777" w:rsidR="005A0A7E" w:rsidRPr="005A0A7E" w:rsidRDefault="005A0A7E" w:rsidP="005A0A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5A0A7E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_64</w:t>
            </w:r>
          </w:p>
        </w:tc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6A10EC8" w14:textId="77777777" w:rsidR="005A0A7E" w:rsidRPr="005A0A7E" w:rsidRDefault="005A0A7E" w:rsidP="005A0A7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5A0A7E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C0DC21" w14:textId="77777777" w:rsidR="005A0A7E" w:rsidRPr="005A0A7E" w:rsidRDefault="005A0A7E" w:rsidP="005A0A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5A0A7E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_32</w:t>
            </w:r>
          </w:p>
        </w:tc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0C9D727" w14:textId="77777777" w:rsidR="005A0A7E" w:rsidRPr="005A0A7E" w:rsidRDefault="005A0A7E" w:rsidP="005A0A7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5A0A7E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4F9BA2" w14:textId="77777777" w:rsidR="005A0A7E" w:rsidRPr="005A0A7E" w:rsidRDefault="005A0A7E" w:rsidP="005A0A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5A0A7E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_16</w:t>
            </w:r>
          </w:p>
        </w:tc>
        <w:tc>
          <w:tcPr>
            <w:tcW w:w="2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B124CA0" w14:textId="77777777" w:rsidR="005A0A7E" w:rsidRPr="005A0A7E" w:rsidRDefault="005A0A7E" w:rsidP="005A0A7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5A0A7E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126780" w14:textId="77777777" w:rsidR="005A0A7E" w:rsidRPr="005A0A7E" w:rsidRDefault="005A0A7E" w:rsidP="005A0A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5A0A7E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_8</w:t>
            </w:r>
          </w:p>
        </w:tc>
        <w:tc>
          <w:tcPr>
            <w:tcW w:w="2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5195705" w14:textId="77777777" w:rsidR="005A0A7E" w:rsidRPr="005A0A7E" w:rsidRDefault="005A0A7E" w:rsidP="005A0A7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5A0A7E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2C132B" w14:textId="77777777" w:rsidR="005A0A7E" w:rsidRPr="005A0A7E" w:rsidRDefault="005A0A7E" w:rsidP="005A0A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5A0A7E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_4</w:t>
            </w:r>
          </w:p>
        </w:tc>
        <w:tc>
          <w:tcPr>
            <w:tcW w:w="2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DE7FC84" w14:textId="77777777" w:rsidR="005A0A7E" w:rsidRPr="005A0A7E" w:rsidRDefault="005A0A7E" w:rsidP="005A0A7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5A0A7E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CF07A7" w14:textId="77777777" w:rsidR="005A0A7E" w:rsidRPr="005A0A7E" w:rsidRDefault="005A0A7E" w:rsidP="005A0A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5A0A7E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_2</w:t>
            </w:r>
          </w:p>
        </w:tc>
        <w:tc>
          <w:tcPr>
            <w:tcW w:w="2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C657840" w14:textId="77777777" w:rsidR="005A0A7E" w:rsidRPr="005A0A7E" w:rsidRDefault="005A0A7E" w:rsidP="005A0A7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5A0A7E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C2D5EA" w14:textId="77777777" w:rsidR="005A0A7E" w:rsidRPr="005A0A7E" w:rsidRDefault="005A0A7E" w:rsidP="005A0A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5A0A7E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_1</w:t>
            </w:r>
          </w:p>
        </w:tc>
        <w:tc>
          <w:tcPr>
            <w:tcW w:w="2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C95415B" w14:textId="77777777" w:rsidR="005A0A7E" w:rsidRPr="005A0A7E" w:rsidRDefault="005A0A7E" w:rsidP="005A0A7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5A0A7E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</w:tr>
      <w:tr w:rsidR="005A0A7E" w:rsidRPr="005A0A7E" w14:paraId="422946F2" w14:textId="77777777" w:rsidTr="005A0A7E">
        <w:trPr>
          <w:trHeight w:val="375"/>
        </w:trPr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57166B5" w14:textId="77777777" w:rsidR="005A0A7E" w:rsidRPr="005A0A7E" w:rsidRDefault="005A0A7E" w:rsidP="005A0A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5A0A7E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64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7E2230" w14:textId="77777777" w:rsidR="005A0A7E" w:rsidRPr="005A0A7E" w:rsidRDefault="005A0A7E" w:rsidP="005A0A7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5A0A7E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32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3F295FB" w14:textId="77777777" w:rsidR="005A0A7E" w:rsidRPr="005A0A7E" w:rsidRDefault="005A0A7E" w:rsidP="005A0A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5A0A7E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32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70927B" w14:textId="77777777" w:rsidR="005A0A7E" w:rsidRPr="005A0A7E" w:rsidRDefault="005A0A7E" w:rsidP="005A0A7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5A0A7E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16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5B0396C" w14:textId="77777777" w:rsidR="005A0A7E" w:rsidRPr="005A0A7E" w:rsidRDefault="005A0A7E" w:rsidP="005A0A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5A0A7E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16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97BBAC" w14:textId="77777777" w:rsidR="005A0A7E" w:rsidRPr="005A0A7E" w:rsidRDefault="005A0A7E" w:rsidP="005A0A7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5A0A7E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8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C07B4B6" w14:textId="77777777" w:rsidR="005A0A7E" w:rsidRPr="005A0A7E" w:rsidRDefault="005A0A7E" w:rsidP="005A0A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5A0A7E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8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AC9471" w14:textId="77777777" w:rsidR="005A0A7E" w:rsidRPr="005A0A7E" w:rsidRDefault="005A0A7E" w:rsidP="005A0A7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5A0A7E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4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DC7834C" w14:textId="77777777" w:rsidR="005A0A7E" w:rsidRPr="005A0A7E" w:rsidRDefault="005A0A7E" w:rsidP="005A0A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5A0A7E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4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04E90D" w14:textId="77777777" w:rsidR="005A0A7E" w:rsidRPr="005A0A7E" w:rsidRDefault="005A0A7E" w:rsidP="005A0A7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5A0A7E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96D8DE3" w14:textId="77777777" w:rsidR="005A0A7E" w:rsidRPr="005A0A7E" w:rsidRDefault="005A0A7E" w:rsidP="005A0A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5A0A7E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E9022C" w14:textId="77777777" w:rsidR="005A0A7E" w:rsidRPr="005A0A7E" w:rsidRDefault="005A0A7E" w:rsidP="005A0A7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5A0A7E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805417B" w14:textId="77777777" w:rsidR="005A0A7E" w:rsidRPr="005A0A7E" w:rsidRDefault="005A0A7E" w:rsidP="005A0A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5A0A7E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ADC9F3" w14:textId="77777777" w:rsidR="005A0A7E" w:rsidRPr="005A0A7E" w:rsidRDefault="005A0A7E" w:rsidP="005A0A7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5A0A7E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</w:t>
            </w:r>
          </w:p>
        </w:tc>
      </w:tr>
      <w:tr w:rsidR="005A0A7E" w:rsidRPr="005A0A7E" w14:paraId="6531538C" w14:textId="77777777" w:rsidTr="005A0A7E">
        <w:trPr>
          <w:trHeight w:val="375"/>
        </w:trPr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937952" w14:textId="77777777" w:rsidR="005A0A7E" w:rsidRPr="005A0A7E" w:rsidRDefault="005A0A7E" w:rsidP="005A0A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5A0A7E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A21C99" w14:textId="77777777" w:rsidR="005A0A7E" w:rsidRPr="005A0A7E" w:rsidRDefault="005A0A7E" w:rsidP="005A0A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30034F" w14:textId="77777777" w:rsidR="005A0A7E" w:rsidRPr="005A0A7E" w:rsidRDefault="005A0A7E" w:rsidP="005A0A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5A0A7E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FBAC7E" w14:textId="77777777" w:rsidR="005A0A7E" w:rsidRPr="005A0A7E" w:rsidRDefault="005A0A7E" w:rsidP="005A0A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15197F" w14:textId="77777777" w:rsidR="005A0A7E" w:rsidRPr="005A0A7E" w:rsidRDefault="005A0A7E" w:rsidP="005A0A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5A0A7E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7FC7B3" w14:textId="77777777" w:rsidR="005A0A7E" w:rsidRPr="005A0A7E" w:rsidRDefault="005A0A7E" w:rsidP="005A0A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1CEF17" w14:textId="77777777" w:rsidR="005A0A7E" w:rsidRPr="005A0A7E" w:rsidRDefault="005A0A7E" w:rsidP="005A0A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5A0A7E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0D247A" w14:textId="77777777" w:rsidR="005A0A7E" w:rsidRPr="005A0A7E" w:rsidRDefault="005A0A7E" w:rsidP="005A0A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3D39AE" w14:textId="77777777" w:rsidR="005A0A7E" w:rsidRPr="005A0A7E" w:rsidRDefault="005A0A7E" w:rsidP="005A0A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5A0A7E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DAAE7D" w14:textId="77777777" w:rsidR="005A0A7E" w:rsidRPr="005A0A7E" w:rsidRDefault="005A0A7E" w:rsidP="005A0A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64C8EC" w14:textId="77777777" w:rsidR="005A0A7E" w:rsidRPr="005A0A7E" w:rsidRDefault="005A0A7E" w:rsidP="005A0A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5A0A7E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7D0BEE" w14:textId="77777777" w:rsidR="005A0A7E" w:rsidRPr="005A0A7E" w:rsidRDefault="005A0A7E" w:rsidP="005A0A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3F8F96" w14:textId="77777777" w:rsidR="005A0A7E" w:rsidRPr="005A0A7E" w:rsidRDefault="005A0A7E" w:rsidP="005A0A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5A0A7E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745D70" w14:textId="77777777" w:rsidR="005A0A7E" w:rsidRPr="005A0A7E" w:rsidRDefault="005A0A7E" w:rsidP="005A0A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</w:tr>
    </w:tbl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741"/>
        <w:gridCol w:w="1196"/>
      </w:tblGrid>
      <w:tr w:rsidR="005A0A7E" w14:paraId="38D91B01" w14:textId="77777777">
        <w:tc>
          <w:tcPr>
            <w:tcW w:w="0" w:type="auto"/>
          </w:tcPr>
          <w:p w14:paraId="155D5EB5" w14:textId="350DBAAC" w:rsidR="005A0A7E" w:rsidRDefault="005A0A7E" w:rsidP="00D302CE">
            <w:r>
              <w:t>Прямой код</w:t>
            </w:r>
          </w:p>
        </w:tc>
        <w:tc>
          <w:tcPr>
            <w:tcW w:w="0" w:type="auto"/>
          </w:tcPr>
          <w:p w14:paraId="3A06FB07" w14:textId="30C666AD" w:rsidR="005A0A7E" w:rsidRDefault="005A0A7E" w:rsidP="00D302CE">
            <w:r>
              <w:t>0100000</w:t>
            </w:r>
          </w:p>
        </w:tc>
      </w:tr>
      <w:tr w:rsidR="005A0A7E" w14:paraId="3A40B5B9" w14:textId="77777777">
        <w:tc>
          <w:tcPr>
            <w:tcW w:w="0" w:type="auto"/>
          </w:tcPr>
          <w:p w14:paraId="7BEDB892" w14:textId="71FAA434" w:rsidR="005A0A7E" w:rsidRDefault="005A0A7E" w:rsidP="00D302CE">
            <w:r>
              <w:t>Обратный код</w:t>
            </w:r>
          </w:p>
        </w:tc>
        <w:tc>
          <w:tcPr>
            <w:tcW w:w="0" w:type="auto"/>
          </w:tcPr>
          <w:p w14:paraId="69CEB69E" w14:textId="0A0594EB" w:rsidR="005A0A7E" w:rsidRDefault="005A0A7E" w:rsidP="00D302CE">
            <w:r>
              <w:t>0100000</w:t>
            </w:r>
          </w:p>
        </w:tc>
      </w:tr>
      <w:tr w:rsidR="005A0A7E" w14:paraId="3F310623" w14:textId="77777777">
        <w:tc>
          <w:tcPr>
            <w:tcW w:w="0" w:type="auto"/>
          </w:tcPr>
          <w:p w14:paraId="1BDBB802" w14:textId="64C8F483" w:rsidR="005A0A7E" w:rsidRDefault="005A0A7E" w:rsidP="00D302CE">
            <w:r>
              <w:t>Дополнительный код</w:t>
            </w:r>
          </w:p>
        </w:tc>
        <w:tc>
          <w:tcPr>
            <w:tcW w:w="0" w:type="auto"/>
          </w:tcPr>
          <w:p w14:paraId="572EF31A" w14:textId="0EB323B9" w:rsidR="005A0A7E" w:rsidRDefault="005A0A7E" w:rsidP="00D302CE">
            <w:r>
              <w:t>0100000</w:t>
            </w:r>
          </w:p>
        </w:tc>
      </w:tr>
    </w:tbl>
    <w:p w14:paraId="6042F583" w14:textId="5427ADC1" w:rsidR="005A0A7E" w:rsidRDefault="002E0790" w:rsidP="00D302CE">
      <w:r w:rsidRPr="008758A9">
        <w:rPr>
          <w:b/>
        </w:rPr>
        <w:t>Ответ:</w:t>
      </w:r>
      <w:r>
        <w:t xml:space="preserve"> со знаком: 0100000; без знака: 0100000</w:t>
      </w:r>
    </w:p>
    <w:p w14:paraId="45AA8AD8" w14:textId="78249D8C" w:rsidR="005A0A7E" w:rsidRDefault="005A0A7E" w:rsidP="00D302CE">
      <w:pPr>
        <w:rPr>
          <w:rFonts w:eastAsiaTheme="minorEastAsia"/>
        </w:rPr>
      </w:pPr>
      <w:r w:rsidRPr="008758A9">
        <w:rPr>
          <w:b/>
        </w:rPr>
        <w:t>б)</w:t>
      </w:r>
      <w:r>
        <w:t xml:space="preserve"> </w:t>
      </w:r>
      <m:oMath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104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  <m:r>
          <w:rPr>
            <w:rFonts w:ascii="Cambria Math" w:hAnsi="Cambria Math"/>
          </w:rPr>
          <m:t>=-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1101000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</w:p>
    <w:tbl>
      <w:tblPr>
        <w:tblW w:w="5960" w:type="dxa"/>
        <w:tblLook w:val="04A0" w:firstRow="1" w:lastRow="0" w:firstColumn="1" w:lastColumn="0" w:noHBand="0" w:noVBand="1"/>
      </w:tblPr>
      <w:tblGrid>
        <w:gridCol w:w="776"/>
        <w:gridCol w:w="496"/>
        <w:gridCol w:w="636"/>
        <w:gridCol w:w="496"/>
        <w:gridCol w:w="636"/>
        <w:gridCol w:w="496"/>
        <w:gridCol w:w="636"/>
        <w:gridCol w:w="356"/>
        <w:gridCol w:w="496"/>
        <w:gridCol w:w="356"/>
        <w:gridCol w:w="496"/>
        <w:gridCol w:w="356"/>
        <w:gridCol w:w="496"/>
        <w:gridCol w:w="356"/>
      </w:tblGrid>
      <w:tr w:rsidR="00305F9C" w:rsidRPr="00305F9C" w14:paraId="5E179B7F" w14:textId="77777777" w:rsidTr="00305F9C">
        <w:trPr>
          <w:trHeight w:val="375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3637F3" w14:textId="77777777" w:rsidR="00305F9C" w:rsidRPr="00305F9C" w:rsidRDefault="00305F9C" w:rsidP="00305F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305F9C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_104</w:t>
            </w:r>
          </w:p>
        </w:tc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70D3274" w14:textId="77777777" w:rsidR="00305F9C" w:rsidRPr="00305F9C" w:rsidRDefault="00305F9C" w:rsidP="00305F9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305F9C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55696E" w14:textId="77777777" w:rsidR="00305F9C" w:rsidRPr="00305F9C" w:rsidRDefault="00305F9C" w:rsidP="00305F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305F9C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_52</w:t>
            </w:r>
          </w:p>
        </w:tc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7BA59E8" w14:textId="77777777" w:rsidR="00305F9C" w:rsidRPr="00305F9C" w:rsidRDefault="00305F9C" w:rsidP="00305F9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305F9C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17F4EB" w14:textId="77777777" w:rsidR="00305F9C" w:rsidRPr="00305F9C" w:rsidRDefault="00305F9C" w:rsidP="00305F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305F9C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_26</w:t>
            </w:r>
          </w:p>
        </w:tc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91BC936" w14:textId="77777777" w:rsidR="00305F9C" w:rsidRPr="00305F9C" w:rsidRDefault="00305F9C" w:rsidP="00305F9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305F9C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0327E9" w14:textId="77777777" w:rsidR="00305F9C" w:rsidRPr="00305F9C" w:rsidRDefault="00305F9C" w:rsidP="00305F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305F9C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_13</w:t>
            </w:r>
          </w:p>
        </w:tc>
        <w:tc>
          <w:tcPr>
            <w:tcW w:w="2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61EE2E6" w14:textId="77777777" w:rsidR="00305F9C" w:rsidRPr="00305F9C" w:rsidRDefault="00305F9C" w:rsidP="00305F9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305F9C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F34F73" w14:textId="77777777" w:rsidR="00305F9C" w:rsidRPr="00305F9C" w:rsidRDefault="00305F9C" w:rsidP="00305F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305F9C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_6</w:t>
            </w:r>
          </w:p>
        </w:tc>
        <w:tc>
          <w:tcPr>
            <w:tcW w:w="2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63BA39A" w14:textId="77777777" w:rsidR="00305F9C" w:rsidRPr="00305F9C" w:rsidRDefault="00305F9C" w:rsidP="00305F9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305F9C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0026F5" w14:textId="77777777" w:rsidR="00305F9C" w:rsidRPr="00305F9C" w:rsidRDefault="00305F9C" w:rsidP="00305F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305F9C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_3</w:t>
            </w:r>
          </w:p>
        </w:tc>
        <w:tc>
          <w:tcPr>
            <w:tcW w:w="2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5E360F1" w14:textId="77777777" w:rsidR="00305F9C" w:rsidRPr="00305F9C" w:rsidRDefault="00305F9C" w:rsidP="00305F9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305F9C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0AD286" w14:textId="77777777" w:rsidR="00305F9C" w:rsidRPr="00305F9C" w:rsidRDefault="00305F9C" w:rsidP="00305F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305F9C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_1</w:t>
            </w:r>
          </w:p>
        </w:tc>
        <w:tc>
          <w:tcPr>
            <w:tcW w:w="2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D3B1167" w14:textId="77777777" w:rsidR="00305F9C" w:rsidRPr="00305F9C" w:rsidRDefault="00305F9C" w:rsidP="00305F9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305F9C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</w:tr>
      <w:tr w:rsidR="00305F9C" w:rsidRPr="00305F9C" w14:paraId="05F1E90E" w14:textId="77777777" w:rsidTr="00305F9C">
        <w:trPr>
          <w:trHeight w:val="375"/>
        </w:trPr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AB53360" w14:textId="77777777" w:rsidR="00305F9C" w:rsidRPr="00305F9C" w:rsidRDefault="00305F9C" w:rsidP="00305F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305F9C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104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80B45B" w14:textId="77777777" w:rsidR="00305F9C" w:rsidRPr="00305F9C" w:rsidRDefault="00305F9C" w:rsidP="00305F9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305F9C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52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893CFA9" w14:textId="77777777" w:rsidR="00305F9C" w:rsidRPr="00305F9C" w:rsidRDefault="00305F9C" w:rsidP="00305F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305F9C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52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9286F8" w14:textId="77777777" w:rsidR="00305F9C" w:rsidRPr="00305F9C" w:rsidRDefault="00305F9C" w:rsidP="00305F9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305F9C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26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550CC9B" w14:textId="77777777" w:rsidR="00305F9C" w:rsidRPr="00305F9C" w:rsidRDefault="00305F9C" w:rsidP="00305F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305F9C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26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C64174" w14:textId="77777777" w:rsidR="00305F9C" w:rsidRPr="00305F9C" w:rsidRDefault="00305F9C" w:rsidP="00305F9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305F9C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13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BC9F59A" w14:textId="77777777" w:rsidR="00305F9C" w:rsidRPr="00305F9C" w:rsidRDefault="00305F9C" w:rsidP="00305F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305F9C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12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DFF574" w14:textId="77777777" w:rsidR="00305F9C" w:rsidRPr="00305F9C" w:rsidRDefault="00305F9C" w:rsidP="00305F9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305F9C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6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3D83B2F" w14:textId="77777777" w:rsidR="00305F9C" w:rsidRPr="00305F9C" w:rsidRDefault="00305F9C" w:rsidP="00305F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305F9C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6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633DF6" w14:textId="77777777" w:rsidR="00305F9C" w:rsidRPr="00305F9C" w:rsidRDefault="00305F9C" w:rsidP="00305F9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305F9C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F4CCF93" w14:textId="77777777" w:rsidR="00305F9C" w:rsidRPr="00305F9C" w:rsidRDefault="00305F9C" w:rsidP="00305F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305F9C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C3FFA3" w14:textId="77777777" w:rsidR="00305F9C" w:rsidRPr="00305F9C" w:rsidRDefault="00305F9C" w:rsidP="00305F9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305F9C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A32E3C2" w14:textId="77777777" w:rsidR="00305F9C" w:rsidRPr="00305F9C" w:rsidRDefault="00305F9C" w:rsidP="00305F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305F9C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58779F" w14:textId="77777777" w:rsidR="00305F9C" w:rsidRPr="00305F9C" w:rsidRDefault="00305F9C" w:rsidP="00305F9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305F9C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</w:t>
            </w:r>
          </w:p>
        </w:tc>
      </w:tr>
      <w:tr w:rsidR="00305F9C" w:rsidRPr="00305F9C" w14:paraId="5EB8C2AC" w14:textId="77777777" w:rsidTr="00305F9C">
        <w:trPr>
          <w:trHeight w:val="375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866CD8" w14:textId="77777777" w:rsidR="00305F9C" w:rsidRPr="00305F9C" w:rsidRDefault="00305F9C" w:rsidP="00305F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305F9C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0A5B22" w14:textId="77777777" w:rsidR="00305F9C" w:rsidRPr="00305F9C" w:rsidRDefault="00305F9C" w:rsidP="00305F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56F7D2" w14:textId="77777777" w:rsidR="00305F9C" w:rsidRPr="00305F9C" w:rsidRDefault="00305F9C" w:rsidP="00305F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305F9C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6E36A3" w14:textId="77777777" w:rsidR="00305F9C" w:rsidRPr="00305F9C" w:rsidRDefault="00305F9C" w:rsidP="00305F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32F516" w14:textId="77777777" w:rsidR="00305F9C" w:rsidRPr="00305F9C" w:rsidRDefault="00305F9C" w:rsidP="00305F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305F9C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F14015" w14:textId="77777777" w:rsidR="00305F9C" w:rsidRPr="00305F9C" w:rsidRDefault="00305F9C" w:rsidP="00305F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343F78" w14:textId="77777777" w:rsidR="00305F9C" w:rsidRPr="00305F9C" w:rsidRDefault="00305F9C" w:rsidP="00305F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305F9C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73B044" w14:textId="77777777" w:rsidR="00305F9C" w:rsidRPr="00305F9C" w:rsidRDefault="00305F9C" w:rsidP="00305F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3DFA18" w14:textId="77777777" w:rsidR="00305F9C" w:rsidRPr="00305F9C" w:rsidRDefault="00305F9C" w:rsidP="00305F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305F9C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B038F1" w14:textId="77777777" w:rsidR="00305F9C" w:rsidRPr="00305F9C" w:rsidRDefault="00305F9C" w:rsidP="00305F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8567AA" w14:textId="77777777" w:rsidR="00305F9C" w:rsidRPr="00305F9C" w:rsidRDefault="00305F9C" w:rsidP="00305F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305F9C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E6D719" w14:textId="77777777" w:rsidR="00305F9C" w:rsidRPr="00305F9C" w:rsidRDefault="00305F9C" w:rsidP="00305F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D6BB1D" w14:textId="77777777" w:rsidR="00305F9C" w:rsidRPr="00305F9C" w:rsidRDefault="00305F9C" w:rsidP="00305F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305F9C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D529FD" w14:textId="77777777" w:rsidR="00305F9C" w:rsidRPr="00305F9C" w:rsidRDefault="00305F9C" w:rsidP="00305F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</w:tr>
    </w:tbl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741"/>
        <w:gridCol w:w="1326"/>
      </w:tblGrid>
      <w:tr w:rsidR="00305F9C" w14:paraId="465CEEE8" w14:textId="77777777" w:rsidTr="00B73DD9">
        <w:tc>
          <w:tcPr>
            <w:tcW w:w="0" w:type="auto"/>
          </w:tcPr>
          <w:p w14:paraId="3BA5EC87" w14:textId="77777777" w:rsidR="00305F9C" w:rsidRDefault="00305F9C" w:rsidP="00B73DD9">
            <w:r>
              <w:t>Прямой код</w:t>
            </w:r>
          </w:p>
        </w:tc>
        <w:tc>
          <w:tcPr>
            <w:tcW w:w="0" w:type="auto"/>
          </w:tcPr>
          <w:p w14:paraId="676FC81D" w14:textId="024CF3FE" w:rsidR="00305F9C" w:rsidRDefault="00305F9C" w:rsidP="00B73DD9">
            <w:r>
              <w:t>11101000</w:t>
            </w:r>
          </w:p>
        </w:tc>
      </w:tr>
      <w:tr w:rsidR="00305F9C" w14:paraId="4566571C" w14:textId="77777777" w:rsidTr="00B73DD9">
        <w:tc>
          <w:tcPr>
            <w:tcW w:w="0" w:type="auto"/>
          </w:tcPr>
          <w:p w14:paraId="7646031C" w14:textId="77777777" w:rsidR="00305F9C" w:rsidRDefault="00305F9C" w:rsidP="00B73DD9">
            <w:r>
              <w:t>Обратный код</w:t>
            </w:r>
          </w:p>
        </w:tc>
        <w:tc>
          <w:tcPr>
            <w:tcW w:w="0" w:type="auto"/>
          </w:tcPr>
          <w:p w14:paraId="76F2384A" w14:textId="1C8D8BBC" w:rsidR="00305F9C" w:rsidRDefault="00305F9C" w:rsidP="00B73DD9">
            <w:r>
              <w:t>10010111</w:t>
            </w:r>
          </w:p>
        </w:tc>
      </w:tr>
      <w:tr w:rsidR="00305F9C" w14:paraId="1DFAC00A" w14:textId="77777777" w:rsidTr="00B73DD9">
        <w:tc>
          <w:tcPr>
            <w:tcW w:w="0" w:type="auto"/>
          </w:tcPr>
          <w:p w14:paraId="02289A21" w14:textId="77777777" w:rsidR="00305F9C" w:rsidRDefault="00305F9C" w:rsidP="00B73DD9">
            <w:r>
              <w:t>Дополнительный код</w:t>
            </w:r>
          </w:p>
        </w:tc>
        <w:tc>
          <w:tcPr>
            <w:tcW w:w="0" w:type="auto"/>
          </w:tcPr>
          <w:p w14:paraId="6AAD8601" w14:textId="7288A9B4" w:rsidR="00305F9C" w:rsidRDefault="00305F9C" w:rsidP="00B73DD9">
            <w:r>
              <w:t>10011000</w:t>
            </w:r>
          </w:p>
        </w:tc>
      </w:tr>
    </w:tbl>
    <w:p w14:paraId="72736CB7" w14:textId="2D67BB33" w:rsidR="005A0A7E" w:rsidRDefault="002E0790" w:rsidP="00D302CE">
      <w:r w:rsidRPr="008758A9">
        <w:rPr>
          <w:b/>
        </w:rPr>
        <w:t>Ответ:</w:t>
      </w:r>
      <w:r>
        <w:t xml:space="preserve"> со знаком: 11101000; без знака: 10011000</w:t>
      </w:r>
    </w:p>
    <w:p w14:paraId="4C3012E6" w14:textId="511728CF" w:rsidR="00305F9C" w:rsidRDefault="00305F9C" w:rsidP="00D302CE">
      <w:pPr>
        <w:rPr>
          <w:rFonts w:eastAsiaTheme="minorEastAsia"/>
        </w:rPr>
      </w:pPr>
      <w:r w:rsidRPr="008758A9">
        <w:rPr>
          <w:b/>
        </w:rPr>
        <w:t>в)</w:t>
      </w:r>
      <w:r>
        <w:t xml:space="preserve"> </w:t>
      </w:r>
      <m:oMath>
        <m:r>
          <w:rPr>
            <w:rFonts w:ascii="Cambria Math" w:hAnsi="Cambria Math"/>
          </w:rPr>
          <m:t>-47=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101111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</w:p>
    <w:tbl>
      <w:tblPr>
        <w:tblW w:w="5260" w:type="dxa"/>
        <w:tblLook w:val="04A0" w:firstRow="1" w:lastRow="0" w:firstColumn="1" w:lastColumn="0" w:noHBand="0" w:noVBand="1"/>
      </w:tblPr>
      <w:tblGrid>
        <w:gridCol w:w="700"/>
        <w:gridCol w:w="496"/>
        <w:gridCol w:w="636"/>
        <w:gridCol w:w="496"/>
        <w:gridCol w:w="636"/>
        <w:gridCol w:w="400"/>
        <w:gridCol w:w="560"/>
        <w:gridCol w:w="356"/>
        <w:gridCol w:w="496"/>
        <w:gridCol w:w="356"/>
        <w:gridCol w:w="496"/>
        <w:gridCol w:w="356"/>
      </w:tblGrid>
      <w:tr w:rsidR="00305F9C" w:rsidRPr="00305F9C" w14:paraId="6AF45126" w14:textId="77777777" w:rsidTr="00305F9C">
        <w:trPr>
          <w:trHeight w:val="375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E41BFF" w14:textId="77777777" w:rsidR="00305F9C" w:rsidRPr="00305F9C" w:rsidRDefault="00305F9C" w:rsidP="00305F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305F9C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_47</w:t>
            </w:r>
          </w:p>
        </w:tc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812EF84" w14:textId="77777777" w:rsidR="00305F9C" w:rsidRPr="00305F9C" w:rsidRDefault="00305F9C" w:rsidP="00305F9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305F9C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7B4151" w14:textId="77777777" w:rsidR="00305F9C" w:rsidRPr="00305F9C" w:rsidRDefault="00305F9C" w:rsidP="00305F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305F9C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_23</w:t>
            </w:r>
          </w:p>
        </w:tc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8859A43" w14:textId="77777777" w:rsidR="00305F9C" w:rsidRPr="00305F9C" w:rsidRDefault="00305F9C" w:rsidP="00305F9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305F9C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7BF45F" w14:textId="77777777" w:rsidR="00305F9C" w:rsidRPr="00305F9C" w:rsidRDefault="00305F9C" w:rsidP="00305F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305F9C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_11</w:t>
            </w:r>
          </w:p>
        </w:tc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65AE043" w14:textId="77777777" w:rsidR="00305F9C" w:rsidRPr="00305F9C" w:rsidRDefault="00305F9C" w:rsidP="00305F9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305F9C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5A5EEE" w14:textId="77777777" w:rsidR="00305F9C" w:rsidRPr="00305F9C" w:rsidRDefault="00305F9C" w:rsidP="00305F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305F9C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_5</w:t>
            </w:r>
          </w:p>
        </w:tc>
        <w:tc>
          <w:tcPr>
            <w:tcW w:w="2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0F89C38" w14:textId="77777777" w:rsidR="00305F9C" w:rsidRPr="00305F9C" w:rsidRDefault="00305F9C" w:rsidP="00305F9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305F9C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8DB5F5" w14:textId="77777777" w:rsidR="00305F9C" w:rsidRPr="00305F9C" w:rsidRDefault="00305F9C" w:rsidP="00305F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305F9C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_2</w:t>
            </w:r>
          </w:p>
        </w:tc>
        <w:tc>
          <w:tcPr>
            <w:tcW w:w="2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38A58E3" w14:textId="77777777" w:rsidR="00305F9C" w:rsidRPr="00305F9C" w:rsidRDefault="00305F9C" w:rsidP="00305F9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305F9C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80DC73" w14:textId="77777777" w:rsidR="00305F9C" w:rsidRPr="00305F9C" w:rsidRDefault="00305F9C" w:rsidP="00305F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305F9C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_1</w:t>
            </w:r>
          </w:p>
        </w:tc>
        <w:tc>
          <w:tcPr>
            <w:tcW w:w="2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395F567" w14:textId="77777777" w:rsidR="00305F9C" w:rsidRPr="00305F9C" w:rsidRDefault="00305F9C" w:rsidP="00305F9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305F9C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</w:tr>
      <w:tr w:rsidR="00305F9C" w:rsidRPr="00305F9C" w14:paraId="1CBFE6F8" w14:textId="77777777" w:rsidTr="00305F9C">
        <w:trPr>
          <w:trHeight w:val="375"/>
        </w:trPr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9DA0BC0" w14:textId="77777777" w:rsidR="00305F9C" w:rsidRPr="00305F9C" w:rsidRDefault="00305F9C" w:rsidP="00305F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305F9C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46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01A2C8" w14:textId="77777777" w:rsidR="00305F9C" w:rsidRPr="00305F9C" w:rsidRDefault="00305F9C" w:rsidP="00305F9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305F9C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23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2CED149" w14:textId="77777777" w:rsidR="00305F9C" w:rsidRPr="00305F9C" w:rsidRDefault="00305F9C" w:rsidP="00305F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305F9C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22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3FB676" w14:textId="77777777" w:rsidR="00305F9C" w:rsidRPr="00305F9C" w:rsidRDefault="00305F9C" w:rsidP="00305F9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305F9C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11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E4797A6" w14:textId="77777777" w:rsidR="00305F9C" w:rsidRPr="00305F9C" w:rsidRDefault="00305F9C" w:rsidP="00305F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305F9C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91796B" w14:textId="77777777" w:rsidR="00305F9C" w:rsidRPr="00305F9C" w:rsidRDefault="00305F9C" w:rsidP="00305F9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305F9C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5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6EBEDF7" w14:textId="77777777" w:rsidR="00305F9C" w:rsidRPr="00305F9C" w:rsidRDefault="00305F9C" w:rsidP="00305F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305F9C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4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14EC61" w14:textId="77777777" w:rsidR="00305F9C" w:rsidRPr="00305F9C" w:rsidRDefault="00305F9C" w:rsidP="00305F9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305F9C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1BD224D" w14:textId="77777777" w:rsidR="00305F9C" w:rsidRPr="00305F9C" w:rsidRDefault="00305F9C" w:rsidP="00305F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305F9C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D9AE61" w14:textId="77777777" w:rsidR="00305F9C" w:rsidRPr="00305F9C" w:rsidRDefault="00305F9C" w:rsidP="00305F9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305F9C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D0380DF" w14:textId="77777777" w:rsidR="00305F9C" w:rsidRPr="00305F9C" w:rsidRDefault="00305F9C" w:rsidP="00305F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305F9C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73EFB7" w14:textId="77777777" w:rsidR="00305F9C" w:rsidRPr="00305F9C" w:rsidRDefault="00305F9C" w:rsidP="00305F9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305F9C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</w:t>
            </w:r>
          </w:p>
        </w:tc>
      </w:tr>
      <w:tr w:rsidR="00305F9C" w:rsidRPr="00305F9C" w14:paraId="7CC7D9D4" w14:textId="77777777" w:rsidTr="00305F9C">
        <w:trPr>
          <w:trHeight w:val="375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0C875F" w14:textId="77777777" w:rsidR="00305F9C" w:rsidRPr="00305F9C" w:rsidRDefault="00305F9C" w:rsidP="00305F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305F9C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B201BB" w14:textId="77777777" w:rsidR="00305F9C" w:rsidRPr="00305F9C" w:rsidRDefault="00305F9C" w:rsidP="00305F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F941F2" w14:textId="77777777" w:rsidR="00305F9C" w:rsidRPr="00305F9C" w:rsidRDefault="00305F9C" w:rsidP="00305F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305F9C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63A0AF" w14:textId="77777777" w:rsidR="00305F9C" w:rsidRPr="00305F9C" w:rsidRDefault="00305F9C" w:rsidP="00305F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17FCCB" w14:textId="77777777" w:rsidR="00305F9C" w:rsidRPr="00305F9C" w:rsidRDefault="00305F9C" w:rsidP="00305F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305F9C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49B975" w14:textId="77777777" w:rsidR="00305F9C" w:rsidRPr="00305F9C" w:rsidRDefault="00305F9C" w:rsidP="00305F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5CB12F" w14:textId="77777777" w:rsidR="00305F9C" w:rsidRPr="00305F9C" w:rsidRDefault="00305F9C" w:rsidP="00305F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305F9C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063429" w14:textId="77777777" w:rsidR="00305F9C" w:rsidRPr="00305F9C" w:rsidRDefault="00305F9C" w:rsidP="00305F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0BEBCD" w14:textId="77777777" w:rsidR="00305F9C" w:rsidRPr="00305F9C" w:rsidRDefault="00305F9C" w:rsidP="00305F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305F9C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61E853" w14:textId="77777777" w:rsidR="00305F9C" w:rsidRPr="00305F9C" w:rsidRDefault="00305F9C" w:rsidP="00305F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1A6B42" w14:textId="77777777" w:rsidR="00305F9C" w:rsidRPr="00305F9C" w:rsidRDefault="00305F9C" w:rsidP="00305F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305F9C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9171CF" w14:textId="77777777" w:rsidR="00305F9C" w:rsidRPr="00305F9C" w:rsidRDefault="00305F9C" w:rsidP="00305F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</w:tr>
    </w:tbl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741"/>
        <w:gridCol w:w="1326"/>
      </w:tblGrid>
      <w:tr w:rsidR="00305F9C" w14:paraId="56B5CB7C" w14:textId="77777777" w:rsidTr="00B73DD9">
        <w:tc>
          <w:tcPr>
            <w:tcW w:w="0" w:type="auto"/>
          </w:tcPr>
          <w:p w14:paraId="13694346" w14:textId="77777777" w:rsidR="00305F9C" w:rsidRDefault="00305F9C" w:rsidP="00B73DD9">
            <w:r>
              <w:t>Прямой код</w:t>
            </w:r>
          </w:p>
        </w:tc>
        <w:tc>
          <w:tcPr>
            <w:tcW w:w="0" w:type="auto"/>
          </w:tcPr>
          <w:p w14:paraId="48469458" w14:textId="6444A38B" w:rsidR="00305F9C" w:rsidRDefault="00305F9C" w:rsidP="00B73DD9">
            <w:r>
              <w:t>10101111</w:t>
            </w:r>
          </w:p>
        </w:tc>
      </w:tr>
      <w:tr w:rsidR="00305F9C" w14:paraId="7FE3425B" w14:textId="77777777" w:rsidTr="00B73DD9">
        <w:tc>
          <w:tcPr>
            <w:tcW w:w="0" w:type="auto"/>
          </w:tcPr>
          <w:p w14:paraId="174C33E2" w14:textId="77777777" w:rsidR="00305F9C" w:rsidRDefault="00305F9C" w:rsidP="00B73DD9">
            <w:r>
              <w:t>Обратный код</w:t>
            </w:r>
          </w:p>
        </w:tc>
        <w:tc>
          <w:tcPr>
            <w:tcW w:w="0" w:type="auto"/>
          </w:tcPr>
          <w:p w14:paraId="616F24CA" w14:textId="4902F069" w:rsidR="00305F9C" w:rsidRDefault="00305F9C" w:rsidP="00B73DD9">
            <w:r>
              <w:t>11010000</w:t>
            </w:r>
          </w:p>
        </w:tc>
      </w:tr>
      <w:tr w:rsidR="00305F9C" w14:paraId="53D40CAC" w14:textId="77777777" w:rsidTr="00B73DD9">
        <w:tc>
          <w:tcPr>
            <w:tcW w:w="0" w:type="auto"/>
          </w:tcPr>
          <w:p w14:paraId="4C758941" w14:textId="77777777" w:rsidR="00305F9C" w:rsidRDefault="00305F9C" w:rsidP="00B73DD9">
            <w:r>
              <w:t>Дополнительный код</w:t>
            </w:r>
          </w:p>
        </w:tc>
        <w:tc>
          <w:tcPr>
            <w:tcW w:w="0" w:type="auto"/>
          </w:tcPr>
          <w:p w14:paraId="541F678A" w14:textId="461F00C6" w:rsidR="00305F9C" w:rsidRDefault="00305F9C" w:rsidP="00B73DD9">
            <w:r>
              <w:t>11010001</w:t>
            </w:r>
          </w:p>
        </w:tc>
      </w:tr>
    </w:tbl>
    <w:p w14:paraId="13ABAC95" w14:textId="22143C3E" w:rsidR="002E0790" w:rsidRDefault="002E0790" w:rsidP="002E0790">
      <w:r w:rsidRPr="008758A9">
        <w:rPr>
          <w:b/>
        </w:rPr>
        <w:t>Ответ:</w:t>
      </w:r>
      <w:r>
        <w:t xml:space="preserve"> со знаком: 10101111; без знака: 11010001</w:t>
      </w:r>
    </w:p>
    <w:p w14:paraId="0C3BBF9A" w14:textId="673DB453" w:rsidR="00D302CE" w:rsidRPr="001E5541" w:rsidRDefault="00D302CE" w:rsidP="00D302CE">
      <w:pPr>
        <w:pStyle w:val="a7"/>
        <w:numPr>
          <w:ilvl w:val="0"/>
          <w:numId w:val="2"/>
        </w:numPr>
      </w:pPr>
      <w:r w:rsidRPr="00D302CE">
        <w:t xml:space="preserve">Записать код числа в формате без знака, интерпретируя его как </w:t>
      </w:r>
      <w:proofErr w:type="spellStart"/>
      <w:r w:rsidRPr="00D302CE">
        <w:t>шестнадцатибитовое</w:t>
      </w:r>
      <w:proofErr w:type="spellEnd"/>
      <w:r w:rsidRPr="00D302CE">
        <w:t xml:space="preserve"> целое. </w:t>
      </w:r>
    </w:p>
    <w:p w14:paraId="1611CCD2" w14:textId="5BC68423" w:rsidR="001E5541" w:rsidRDefault="001E5541" w:rsidP="001E5541">
      <w:pPr>
        <w:rPr>
          <w:rFonts w:eastAsiaTheme="minorEastAsia"/>
        </w:rPr>
      </w:pPr>
      <w:r w:rsidRPr="008758A9">
        <w:rPr>
          <w:b/>
        </w:rPr>
        <w:t>а)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22583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101100000110111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</w:p>
    <w:tbl>
      <w:tblPr>
        <w:tblW w:w="10152" w:type="dxa"/>
        <w:tblLook w:val="04A0" w:firstRow="1" w:lastRow="0" w:firstColumn="1" w:lastColumn="0" w:noHBand="0" w:noVBand="1"/>
      </w:tblPr>
      <w:tblGrid>
        <w:gridCol w:w="776"/>
        <w:gridCol w:w="280"/>
        <w:gridCol w:w="356"/>
        <w:gridCol w:w="560"/>
        <w:gridCol w:w="216"/>
        <w:gridCol w:w="496"/>
        <w:gridCol w:w="344"/>
        <w:gridCol w:w="292"/>
        <w:gridCol w:w="484"/>
        <w:gridCol w:w="12"/>
        <w:gridCol w:w="636"/>
        <w:gridCol w:w="268"/>
        <w:gridCol w:w="228"/>
        <w:gridCol w:w="548"/>
        <w:gridCol w:w="88"/>
        <w:gridCol w:w="496"/>
        <w:gridCol w:w="332"/>
        <w:gridCol w:w="304"/>
        <w:gridCol w:w="356"/>
        <w:gridCol w:w="116"/>
        <w:gridCol w:w="380"/>
        <w:gridCol w:w="356"/>
        <w:gridCol w:w="180"/>
        <w:gridCol w:w="316"/>
        <w:gridCol w:w="320"/>
        <w:gridCol w:w="36"/>
        <w:gridCol w:w="496"/>
        <w:gridCol w:w="244"/>
        <w:gridCol w:w="112"/>
        <w:gridCol w:w="524"/>
      </w:tblGrid>
      <w:tr w:rsidR="001E5541" w:rsidRPr="001E5541" w14:paraId="2D4BB29A" w14:textId="77777777" w:rsidTr="001E5541">
        <w:trPr>
          <w:trHeight w:val="375"/>
        </w:trPr>
        <w:tc>
          <w:tcPr>
            <w:tcW w:w="105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DD6694" w14:textId="77777777" w:rsidR="001E5541" w:rsidRPr="001E5541" w:rsidRDefault="001E5541" w:rsidP="001E55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E554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_22583</w:t>
            </w:r>
          </w:p>
        </w:tc>
        <w:tc>
          <w:tcPr>
            <w:tcW w:w="91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AB4FE4D" w14:textId="77777777" w:rsidR="001E5541" w:rsidRPr="001E5541" w:rsidRDefault="001E5541" w:rsidP="001E554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E554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105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8CB533" w14:textId="77777777" w:rsidR="001E5541" w:rsidRPr="001E5541" w:rsidRDefault="001E5541" w:rsidP="001E55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E554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_11291</w:t>
            </w:r>
          </w:p>
        </w:tc>
        <w:tc>
          <w:tcPr>
            <w:tcW w:w="77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D104E93" w14:textId="77777777" w:rsidR="001E5541" w:rsidRPr="001E5541" w:rsidRDefault="001E5541" w:rsidP="001E554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E554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91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A350B8" w14:textId="77777777" w:rsidR="001E5541" w:rsidRPr="001E5541" w:rsidRDefault="001E5541" w:rsidP="001E55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E554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_5645</w:t>
            </w:r>
          </w:p>
        </w:tc>
        <w:tc>
          <w:tcPr>
            <w:tcW w:w="77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55C6B4E" w14:textId="77777777" w:rsidR="001E5541" w:rsidRPr="001E5541" w:rsidRDefault="001E5541" w:rsidP="001E554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E554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91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8D3540" w14:textId="77777777" w:rsidR="001E5541" w:rsidRPr="001E5541" w:rsidRDefault="001E5541" w:rsidP="001E55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E554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_2822</w:t>
            </w:r>
          </w:p>
        </w:tc>
        <w:tc>
          <w:tcPr>
            <w:tcW w:w="77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540AEA4" w14:textId="77777777" w:rsidR="001E5541" w:rsidRPr="001E5541" w:rsidRDefault="001E5541" w:rsidP="001E554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E554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91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78B3FA" w14:textId="77777777" w:rsidR="001E5541" w:rsidRPr="001E5541" w:rsidRDefault="001E5541" w:rsidP="001E55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E554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_1411</w:t>
            </w:r>
          </w:p>
        </w:tc>
        <w:tc>
          <w:tcPr>
            <w:tcW w:w="63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A9D54F7" w14:textId="77777777" w:rsidR="001E5541" w:rsidRPr="001E5541" w:rsidRDefault="001E5541" w:rsidP="001E554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E554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77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D144B9" w14:textId="77777777" w:rsidR="001E5541" w:rsidRPr="001E5541" w:rsidRDefault="001E5541" w:rsidP="001E55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E554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_705</w:t>
            </w:r>
          </w:p>
        </w:tc>
        <w:tc>
          <w:tcPr>
            <w:tcW w:w="63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7464181" w14:textId="77777777" w:rsidR="001E5541" w:rsidRPr="001E5541" w:rsidRDefault="001E5541" w:rsidP="001E554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E554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</w:tr>
      <w:tr w:rsidR="001E5541" w:rsidRPr="001E5541" w14:paraId="6D3DDDC7" w14:textId="77777777" w:rsidTr="001E5541">
        <w:trPr>
          <w:trHeight w:val="375"/>
        </w:trPr>
        <w:tc>
          <w:tcPr>
            <w:tcW w:w="105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C0F9563" w14:textId="77777777" w:rsidR="001E5541" w:rsidRPr="001E5541" w:rsidRDefault="001E5541" w:rsidP="001E55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E554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22582</w:t>
            </w:r>
          </w:p>
        </w:tc>
        <w:tc>
          <w:tcPr>
            <w:tcW w:w="91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E2CFD5" w14:textId="77777777" w:rsidR="001E5541" w:rsidRPr="001E5541" w:rsidRDefault="001E5541" w:rsidP="001E554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E554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11291</w:t>
            </w:r>
          </w:p>
        </w:tc>
        <w:tc>
          <w:tcPr>
            <w:tcW w:w="105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44BE230" w14:textId="77777777" w:rsidR="001E5541" w:rsidRPr="001E5541" w:rsidRDefault="001E5541" w:rsidP="001E55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E554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11290</w:t>
            </w:r>
          </w:p>
        </w:tc>
        <w:tc>
          <w:tcPr>
            <w:tcW w:w="77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31340A" w14:textId="77777777" w:rsidR="001E5541" w:rsidRPr="001E5541" w:rsidRDefault="001E5541" w:rsidP="001E554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E554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5645</w:t>
            </w:r>
          </w:p>
        </w:tc>
        <w:tc>
          <w:tcPr>
            <w:tcW w:w="91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0A62CFC" w14:textId="77777777" w:rsidR="001E5541" w:rsidRPr="001E5541" w:rsidRDefault="001E5541" w:rsidP="001E55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E554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5644</w:t>
            </w:r>
          </w:p>
        </w:tc>
        <w:tc>
          <w:tcPr>
            <w:tcW w:w="77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18B914" w14:textId="77777777" w:rsidR="001E5541" w:rsidRPr="001E5541" w:rsidRDefault="001E5541" w:rsidP="001E554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E554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2822</w:t>
            </w:r>
          </w:p>
        </w:tc>
        <w:tc>
          <w:tcPr>
            <w:tcW w:w="91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98125EE" w14:textId="77777777" w:rsidR="001E5541" w:rsidRPr="001E5541" w:rsidRDefault="001E5541" w:rsidP="001E55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E554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2822</w:t>
            </w:r>
          </w:p>
        </w:tc>
        <w:tc>
          <w:tcPr>
            <w:tcW w:w="77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990A5B" w14:textId="77777777" w:rsidR="001E5541" w:rsidRPr="001E5541" w:rsidRDefault="001E5541" w:rsidP="001E554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E554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1411</w:t>
            </w:r>
          </w:p>
        </w:tc>
        <w:tc>
          <w:tcPr>
            <w:tcW w:w="91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C2F184D" w14:textId="77777777" w:rsidR="001E5541" w:rsidRPr="001E5541" w:rsidRDefault="001E5541" w:rsidP="001E55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E554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1410</w:t>
            </w:r>
          </w:p>
        </w:tc>
        <w:tc>
          <w:tcPr>
            <w:tcW w:w="63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C43A9C" w14:textId="77777777" w:rsidR="001E5541" w:rsidRPr="001E5541" w:rsidRDefault="001E5541" w:rsidP="001E554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E554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705</w:t>
            </w:r>
          </w:p>
        </w:tc>
        <w:tc>
          <w:tcPr>
            <w:tcW w:w="77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409373B" w14:textId="77777777" w:rsidR="001E5541" w:rsidRPr="001E5541" w:rsidRDefault="001E5541" w:rsidP="001E55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E554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704</w:t>
            </w:r>
          </w:p>
        </w:tc>
        <w:tc>
          <w:tcPr>
            <w:tcW w:w="63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98B3FE" w14:textId="77777777" w:rsidR="001E5541" w:rsidRPr="001E5541" w:rsidRDefault="001E5541" w:rsidP="001E554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E554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352</w:t>
            </w:r>
          </w:p>
        </w:tc>
      </w:tr>
      <w:tr w:rsidR="001E5541" w:rsidRPr="001E5541" w14:paraId="7C605ACC" w14:textId="77777777" w:rsidTr="001E5541">
        <w:trPr>
          <w:trHeight w:val="375"/>
        </w:trPr>
        <w:tc>
          <w:tcPr>
            <w:tcW w:w="105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721892" w14:textId="77777777" w:rsidR="001E5541" w:rsidRPr="001E5541" w:rsidRDefault="001E5541" w:rsidP="001E55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E554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91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258DDB" w14:textId="77777777" w:rsidR="001E5541" w:rsidRPr="001E5541" w:rsidRDefault="001E5541" w:rsidP="001E55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105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BFC4EE" w14:textId="77777777" w:rsidR="001E5541" w:rsidRPr="001E5541" w:rsidRDefault="001E5541" w:rsidP="001E55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E554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7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F2A50A" w14:textId="77777777" w:rsidR="001E5541" w:rsidRPr="001E5541" w:rsidRDefault="001E5541" w:rsidP="001E55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91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B274E2" w14:textId="77777777" w:rsidR="001E5541" w:rsidRPr="001E5541" w:rsidRDefault="001E5541" w:rsidP="001E55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E554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7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3ACC82" w14:textId="77777777" w:rsidR="001E5541" w:rsidRPr="001E5541" w:rsidRDefault="001E5541" w:rsidP="001E55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91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C458DE" w14:textId="77777777" w:rsidR="001E5541" w:rsidRPr="001E5541" w:rsidRDefault="001E5541" w:rsidP="001E55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E554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77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91F49F" w14:textId="77777777" w:rsidR="001E5541" w:rsidRPr="001E5541" w:rsidRDefault="001E5541" w:rsidP="001E55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91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625C89" w14:textId="77777777" w:rsidR="001E5541" w:rsidRPr="001E5541" w:rsidRDefault="001E5541" w:rsidP="001E55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E554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63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84D1BB" w14:textId="77777777" w:rsidR="001E5541" w:rsidRPr="001E5541" w:rsidRDefault="001E5541" w:rsidP="001E55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77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6EC43B" w14:textId="77777777" w:rsidR="001E5541" w:rsidRPr="001E5541" w:rsidRDefault="001E5541" w:rsidP="001E55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E554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63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6AE859" w14:textId="77777777" w:rsidR="001E5541" w:rsidRPr="001E5541" w:rsidRDefault="001E5541" w:rsidP="001E55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</w:tr>
      <w:tr w:rsidR="001E5541" w:rsidRPr="001E5541" w14:paraId="5F686C35" w14:textId="77777777" w:rsidTr="001E5541">
        <w:trPr>
          <w:gridAfter w:val="1"/>
          <w:wAfter w:w="524" w:type="dxa"/>
          <w:trHeight w:val="375"/>
        </w:trPr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B5CC89" w14:textId="77777777" w:rsidR="001E5541" w:rsidRPr="001E5541" w:rsidRDefault="001E5541" w:rsidP="001E55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E554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_352</w:t>
            </w:r>
          </w:p>
        </w:tc>
        <w:tc>
          <w:tcPr>
            <w:tcW w:w="63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4749AFB" w14:textId="77777777" w:rsidR="001E5541" w:rsidRPr="001E5541" w:rsidRDefault="001E5541" w:rsidP="001E554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E554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77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6A68A6" w14:textId="77777777" w:rsidR="001E5541" w:rsidRPr="001E5541" w:rsidRDefault="001E5541" w:rsidP="001E55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E554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_176</w:t>
            </w:r>
          </w:p>
        </w:tc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53D7D80" w14:textId="77777777" w:rsidR="001E5541" w:rsidRPr="001E5541" w:rsidRDefault="001E5541" w:rsidP="001E554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E554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63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045F22" w14:textId="77777777" w:rsidR="001E5541" w:rsidRPr="001E5541" w:rsidRDefault="001E5541" w:rsidP="001E55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E554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_88</w:t>
            </w:r>
          </w:p>
        </w:tc>
        <w:tc>
          <w:tcPr>
            <w:tcW w:w="49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9C267B5" w14:textId="77777777" w:rsidR="001E5541" w:rsidRPr="001E5541" w:rsidRDefault="001E5541" w:rsidP="001E554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E554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1141C1" w14:textId="77777777" w:rsidR="001E5541" w:rsidRPr="001E5541" w:rsidRDefault="001E5541" w:rsidP="001E55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E554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_44</w:t>
            </w:r>
          </w:p>
        </w:tc>
        <w:tc>
          <w:tcPr>
            <w:tcW w:w="49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B144908" w14:textId="77777777" w:rsidR="001E5541" w:rsidRPr="001E5541" w:rsidRDefault="001E5541" w:rsidP="001E554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E554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63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426910" w14:textId="77777777" w:rsidR="001E5541" w:rsidRPr="001E5541" w:rsidRDefault="001E5541" w:rsidP="001E55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E554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_22</w:t>
            </w:r>
          </w:p>
        </w:tc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2C54449" w14:textId="77777777" w:rsidR="001E5541" w:rsidRPr="001E5541" w:rsidRDefault="001E5541" w:rsidP="001E554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E554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63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D96436" w14:textId="77777777" w:rsidR="001E5541" w:rsidRPr="001E5541" w:rsidRDefault="001E5541" w:rsidP="001E55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E554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_11</w:t>
            </w:r>
          </w:p>
        </w:tc>
        <w:tc>
          <w:tcPr>
            <w:tcW w:w="35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2E62E3B" w14:textId="77777777" w:rsidR="001E5541" w:rsidRPr="001E5541" w:rsidRDefault="001E5541" w:rsidP="001E554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E554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4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885344" w14:textId="77777777" w:rsidR="001E5541" w:rsidRPr="001E5541" w:rsidRDefault="001E5541" w:rsidP="001E55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E554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_5</w:t>
            </w:r>
          </w:p>
        </w:tc>
        <w:tc>
          <w:tcPr>
            <w:tcW w:w="35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FEF3CA2" w14:textId="77777777" w:rsidR="001E5541" w:rsidRPr="001E5541" w:rsidRDefault="001E5541" w:rsidP="001E554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E554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4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F5E01B" w14:textId="77777777" w:rsidR="001E5541" w:rsidRPr="001E5541" w:rsidRDefault="001E5541" w:rsidP="001E55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E554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_2</w:t>
            </w:r>
          </w:p>
        </w:tc>
        <w:tc>
          <w:tcPr>
            <w:tcW w:w="35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EA329B4" w14:textId="77777777" w:rsidR="001E5541" w:rsidRPr="001E5541" w:rsidRDefault="001E5541" w:rsidP="001E554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E554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839336" w14:textId="77777777" w:rsidR="001E5541" w:rsidRPr="001E5541" w:rsidRDefault="001E5541" w:rsidP="001E55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E554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_1</w:t>
            </w:r>
          </w:p>
        </w:tc>
        <w:tc>
          <w:tcPr>
            <w:tcW w:w="35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6B380FD" w14:textId="77777777" w:rsidR="001E5541" w:rsidRPr="001E5541" w:rsidRDefault="001E5541" w:rsidP="001E554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E554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</w:tr>
      <w:tr w:rsidR="001E5541" w:rsidRPr="001E5541" w14:paraId="3501EF72" w14:textId="77777777" w:rsidTr="001E5541">
        <w:trPr>
          <w:gridAfter w:val="1"/>
          <w:wAfter w:w="524" w:type="dxa"/>
          <w:trHeight w:val="375"/>
        </w:trPr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40C28A9" w14:textId="77777777" w:rsidR="001E5541" w:rsidRPr="001E5541" w:rsidRDefault="001E5541" w:rsidP="001E55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E554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352</w:t>
            </w:r>
          </w:p>
        </w:tc>
        <w:tc>
          <w:tcPr>
            <w:tcW w:w="63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80BB74" w14:textId="77777777" w:rsidR="001E5541" w:rsidRPr="001E5541" w:rsidRDefault="001E5541" w:rsidP="001E554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E554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176</w:t>
            </w:r>
          </w:p>
        </w:tc>
        <w:tc>
          <w:tcPr>
            <w:tcW w:w="77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2A425BC" w14:textId="77777777" w:rsidR="001E5541" w:rsidRPr="001E5541" w:rsidRDefault="001E5541" w:rsidP="001E55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E554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176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4879E8" w14:textId="77777777" w:rsidR="001E5541" w:rsidRPr="001E5541" w:rsidRDefault="001E5541" w:rsidP="001E554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E554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88</w:t>
            </w:r>
          </w:p>
        </w:tc>
        <w:tc>
          <w:tcPr>
            <w:tcW w:w="63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D79A69A" w14:textId="77777777" w:rsidR="001E5541" w:rsidRPr="001E5541" w:rsidRDefault="001E5541" w:rsidP="001E55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E554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88</w:t>
            </w:r>
          </w:p>
        </w:tc>
        <w:tc>
          <w:tcPr>
            <w:tcW w:w="4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F93C4F" w14:textId="77777777" w:rsidR="001E5541" w:rsidRPr="001E5541" w:rsidRDefault="001E5541" w:rsidP="001E554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E554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44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A8B7EC9" w14:textId="77777777" w:rsidR="001E5541" w:rsidRPr="001E5541" w:rsidRDefault="001E5541" w:rsidP="001E55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E554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44</w:t>
            </w:r>
          </w:p>
        </w:tc>
        <w:tc>
          <w:tcPr>
            <w:tcW w:w="4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8BC7EC" w14:textId="77777777" w:rsidR="001E5541" w:rsidRPr="001E5541" w:rsidRDefault="001E5541" w:rsidP="001E554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E554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22</w:t>
            </w:r>
          </w:p>
        </w:tc>
        <w:tc>
          <w:tcPr>
            <w:tcW w:w="63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1819FF2" w14:textId="77777777" w:rsidR="001E5541" w:rsidRPr="001E5541" w:rsidRDefault="001E5541" w:rsidP="001E55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E554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22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E1E061" w14:textId="77777777" w:rsidR="001E5541" w:rsidRPr="001E5541" w:rsidRDefault="001E5541" w:rsidP="001E554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E554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11</w:t>
            </w:r>
          </w:p>
        </w:tc>
        <w:tc>
          <w:tcPr>
            <w:tcW w:w="63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869BE6F" w14:textId="77777777" w:rsidR="001E5541" w:rsidRPr="001E5541" w:rsidRDefault="001E5541" w:rsidP="001E55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E554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10</w:t>
            </w:r>
          </w:p>
        </w:tc>
        <w:tc>
          <w:tcPr>
            <w:tcW w:w="3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BB6FF4" w14:textId="77777777" w:rsidR="001E5541" w:rsidRPr="001E5541" w:rsidRDefault="001E5541" w:rsidP="001E554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E554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5</w:t>
            </w:r>
          </w:p>
        </w:tc>
        <w:tc>
          <w:tcPr>
            <w:tcW w:w="49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0C2D65B" w14:textId="77777777" w:rsidR="001E5541" w:rsidRPr="001E5541" w:rsidRDefault="001E5541" w:rsidP="001E55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E554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4</w:t>
            </w:r>
          </w:p>
        </w:tc>
        <w:tc>
          <w:tcPr>
            <w:tcW w:w="3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A63E7F" w14:textId="77777777" w:rsidR="001E5541" w:rsidRPr="001E5541" w:rsidRDefault="001E5541" w:rsidP="001E554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E554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49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DB85504" w14:textId="77777777" w:rsidR="001E5541" w:rsidRPr="001E5541" w:rsidRDefault="001E5541" w:rsidP="001E55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E554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35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A27437" w14:textId="77777777" w:rsidR="001E5541" w:rsidRPr="001E5541" w:rsidRDefault="001E5541" w:rsidP="001E554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E554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A511BD4" w14:textId="77777777" w:rsidR="001E5541" w:rsidRPr="001E5541" w:rsidRDefault="001E5541" w:rsidP="001E55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E554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35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A5502E" w14:textId="77777777" w:rsidR="001E5541" w:rsidRPr="001E5541" w:rsidRDefault="001E5541" w:rsidP="001E554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E554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</w:t>
            </w:r>
          </w:p>
        </w:tc>
      </w:tr>
      <w:tr w:rsidR="001E5541" w:rsidRPr="001E5541" w14:paraId="0E6D9E15" w14:textId="77777777" w:rsidTr="001E5541">
        <w:trPr>
          <w:gridAfter w:val="1"/>
          <w:wAfter w:w="524" w:type="dxa"/>
          <w:trHeight w:val="375"/>
        </w:trPr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4BB01F" w14:textId="77777777" w:rsidR="001E5541" w:rsidRPr="001E5541" w:rsidRDefault="001E5541" w:rsidP="001E55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E554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63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B06895" w14:textId="77777777" w:rsidR="001E5541" w:rsidRPr="001E5541" w:rsidRDefault="001E5541" w:rsidP="001E55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77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A8F55E" w14:textId="77777777" w:rsidR="001E5541" w:rsidRPr="001E5541" w:rsidRDefault="001E5541" w:rsidP="001E55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E554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D9FDCD" w14:textId="77777777" w:rsidR="001E5541" w:rsidRPr="001E5541" w:rsidRDefault="001E5541" w:rsidP="001E55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63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EA7578" w14:textId="77777777" w:rsidR="001E5541" w:rsidRPr="001E5541" w:rsidRDefault="001E5541" w:rsidP="001E55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E554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4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A947D3" w14:textId="77777777" w:rsidR="001E5541" w:rsidRPr="001E5541" w:rsidRDefault="001E5541" w:rsidP="001E55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352B37" w14:textId="77777777" w:rsidR="001E5541" w:rsidRPr="001E5541" w:rsidRDefault="001E5541" w:rsidP="001E55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E554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4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C7B458" w14:textId="77777777" w:rsidR="001E5541" w:rsidRPr="001E5541" w:rsidRDefault="001E5541" w:rsidP="001E55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63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5E8C3A" w14:textId="77777777" w:rsidR="001E5541" w:rsidRPr="001E5541" w:rsidRDefault="001E5541" w:rsidP="001E55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E554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367B70" w14:textId="77777777" w:rsidR="001E5541" w:rsidRPr="001E5541" w:rsidRDefault="001E5541" w:rsidP="001E55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63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2A66E2" w14:textId="77777777" w:rsidR="001E5541" w:rsidRPr="001E5541" w:rsidRDefault="001E5541" w:rsidP="001E55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E554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3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B9B4DC" w14:textId="77777777" w:rsidR="001E5541" w:rsidRPr="001E5541" w:rsidRDefault="001E5541" w:rsidP="001E55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4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5C1DB5" w14:textId="77777777" w:rsidR="001E5541" w:rsidRPr="001E5541" w:rsidRDefault="001E5541" w:rsidP="001E55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E554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3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EC9507" w14:textId="77777777" w:rsidR="001E5541" w:rsidRPr="001E5541" w:rsidRDefault="001E5541" w:rsidP="001E55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4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1DF327" w14:textId="77777777" w:rsidR="001E5541" w:rsidRPr="001E5541" w:rsidRDefault="001E5541" w:rsidP="001E55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E554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35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05EF32" w14:textId="77777777" w:rsidR="001E5541" w:rsidRPr="001E5541" w:rsidRDefault="001E5541" w:rsidP="001E55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B60458" w14:textId="77777777" w:rsidR="001E5541" w:rsidRPr="001E5541" w:rsidRDefault="001E5541" w:rsidP="001E55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E554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35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D159C5" w14:textId="77777777" w:rsidR="001E5541" w:rsidRPr="001E5541" w:rsidRDefault="001E5541" w:rsidP="001E55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</w:tr>
    </w:tbl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741"/>
        <w:gridCol w:w="2415"/>
      </w:tblGrid>
      <w:tr w:rsidR="001B7478" w14:paraId="3C726A77" w14:textId="77777777" w:rsidTr="00B73DD9">
        <w:tc>
          <w:tcPr>
            <w:tcW w:w="0" w:type="auto"/>
          </w:tcPr>
          <w:p w14:paraId="79F1FCC7" w14:textId="77777777" w:rsidR="001B7478" w:rsidRDefault="001B7478" w:rsidP="00B73DD9">
            <w:r>
              <w:t>Прямой код</w:t>
            </w:r>
          </w:p>
        </w:tc>
        <w:tc>
          <w:tcPr>
            <w:tcW w:w="0" w:type="auto"/>
          </w:tcPr>
          <w:p w14:paraId="537B4E29" w14:textId="4AD7F364" w:rsidR="001B7478" w:rsidRDefault="001B7478" w:rsidP="00B73DD9">
            <w:r>
              <w:t>0</w:t>
            </w:r>
            <w:r w:rsidRPr="001B7478">
              <w:t>101100000110111</w:t>
            </w:r>
          </w:p>
        </w:tc>
      </w:tr>
      <w:tr w:rsidR="001B7478" w14:paraId="3A029E13" w14:textId="77777777" w:rsidTr="00B73DD9">
        <w:tc>
          <w:tcPr>
            <w:tcW w:w="0" w:type="auto"/>
          </w:tcPr>
          <w:p w14:paraId="0C6B1C78" w14:textId="77777777" w:rsidR="001B7478" w:rsidRDefault="001B7478" w:rsidP="00B73DD9">
            <w:r>
              <w:t>Обратный код</w:t>
            </w:r>
          </w:p>
        </w:tc>
        <w:tc>
          <w:tcPr>
            <w:tcW w:w="0" w:type="auto"/>
          </w:tcPr>
          <w:p w14:paraId="042FD4C8" w14:textId="4EF39ADC" w:rsidR="001B7478" w:rsidRDefault="001B7478" w:rsidP="00B73DD9">
            <w:r>
              <w:t>0</w:t>
            </w:r>
            <w:r w:rsidRPr="001B7478">
              <w:t>101100000110111</w:t>
            </w:r>
          </w:p>
        </w:tc>
      </w:tr>
      <w:tr w:rsidR="001B7478" w14:paraId="3B03BB66" w14:textId="77777777" w:rsidTr="00B73DD9">
        <w:tc>
          <w:tcPr>
            <w:tcW w:w="0" w:type="auto"/>
          </w:tcPr>
          <w:p w14:paraId="11771932" w14:textId="77777777" w:rsidR="001B7478" w:rsidRDefault="001B7478" w:rsidP="00B73DD9">
            <w:r>
              <w:t>Дополнительный код</w:t>
            </w:r>
          </w:p>
        </w:tc>
        <w:tc>
          <w:tcPr>
            <w:tcW w:w="0" w:type="auto"/>
          </w:tcPr>
          <w:p w14:paraId="210E41EC" w14:textId="5B07179E" w:rsidR="001B7478" w:rsidRDefault="001B7478" w:rsidP="00B73DD9">
            <w:r>
              <w:t>0</w:t>
            </w:r>
            <w:r w:rsidRPr="001B7478">
              <w:t>101100000110111</w:t>
            </w:r>
          </w:p>
        </w:tc>
      </w:tr>
    </w:tbl>
    <w:p w14:paraId="20456BEF" w14:textId="35205284" w:rsidR="001E5541" w:rsidRDefault="002E0790" w:rsidP="001E5541">
      <w:r w:rsidRPr="008758A9">
        <w:rPr>
          <w:b/>
        </w:rPr>
        <w:t>Ответ:</w:t>
      </w:r>
      <w:r>
        <w:t xml:space="preserve"> со знаком: 0</w:t>
      </w:r>
      <w:r w:rsidRPr="001B7478">
        <w:t>101100000110111</w:t>
      </w:r>
      <w:r>
        <w:t>; без знака: 0</w:t>
      </w:r>
      <w:r w:rsidRPr="001B7478">
        <w:t>101100000110111</w:t>
      </w:r>
    </w:p>
    <w:p w14:paraId="59BB9A0C" w14:textId="27B2ECC6" w:rsidR="001B7478" w:rsidRDefault="001B7478" w:rsidP="001E5541">
      <w:pPr>
        <w:rPr>
          <w:rFonts w:eastAsiaTheme="minorEastAsia"/>
        </w:rPr>
      </w:pPr>
      <w:r w:rsidRPr="008758A9">
        <w:rPr>
          <w:b/>
        </w:rPr>
        <w:t>б)</w:t>
      </w:r>
      <w:r>
        <w:t xml:space="preserve"> </w:t>
      </w:r>
      <m:oMath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28122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110110111011010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</w:p>
    <w:tbl>
      <w:tblPr>
        <w:tblW w:w="10152" w:type="dxa"/>
        <w:tblLook w:val="04A0" w:firstRow="1" w:lastRow="0" w:firstColumn="1" w:lastColumn="0" w:noHBand="0" w:noVBand="1"/>
      </w:tblPr>
      <w:tblGrid>
        <w:gridCol w:w="776"/>
        <w:gridCol w:w="280"/>
        <w:gridCol w:w="356"/>
        <w:gridCol w:w="560"/>
        <w:gridCol w:w="216"/>
        <w:gridCol w:w="636"/>
        <w:gridCol w:w="204"/>
        <w:gridCol w:w="572"/>
        <w:gridCol w:w="204"/>
        <w:gridCol w:w="292"/>
        <w:gridCol w:w="624"/>
        <w:gridCol w:w="12"/>
        <w:gridCol w:w="496"/>
        <w:gridCol w:w="268"/>
        <w:gridCol w:w="368"/>
        <w:gridCol w:w="496"/>
        <w:gridCol w:w="52"/>
        <w:gridCol w:w="584"/>
        <w:gridCol w:w="192"/>
        <w:gridCol w:w="164"/>
        <w:gridCol w:w="496"/>
        <w:gridCol w:w="256"/>
        <w:gridCol w:w="100"/>
        <w:gridCol w:w="496"/>
        <w:gridCol w:w="40"/>
        <w:gridCol w:w="316"/>
        <w:gridCol w:w="460"/>
        <w:gridCol w:w="36"/>
        <w:gridCol w:w="356"/>
        <w:gridCol w:w="244"/>
      </w:tblGrid>
      <w:tr w:rsidR="001B7478" w:rsidRPr="001B7478" w14:paraId="7AE9A802" w14:textId="77777777" w:rsidTr="001B7478">
        <w:trPr>
          <w:trHeight w:val="375"/>
        </w:trPr>
        <w:tc>
          <w:tcPr>
            <w:tcW w:w="105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95B197" w14:textId="77777777" w:rsidR="001B7478" w:rsidRPr="001B7478" w:rsidRDefault="001B7478" w:rsidP="001B747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B747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_28122</w:t>
            </w:r>
          </w:p>
        </w:tc>
        <w:tc>
          <w:tcPr>
            <w:tcW w:w="91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2CA9D96" w14:textId="77777777" w:rsidR="001B7478" w:rsidRPr="001B7478" w:rsidRDefault="001B7478" w:rsidP="001B747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B747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105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0C5205" w14:textId="77777777" w:rsidR="001B7478" w:rsidRPr="001B7478" w:rsidRDefault="001B7478" w:rsidP="001B747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B747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_14061</w:t>
            </w:r>
          </w:p>
        </w:tc>
        <w:tc>
          <w:tcPr>
            <w:tcW w:w="77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DB34B15" w14:textId="77777777" w:rsidR="001B7478" w:rsidRPr="001B7478" w:rsidRDefault="001B7478" w:rsidP="001B747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B747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91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542020" w14:textId="77777777" w:rsidR="001B7478" w:rsidRPr="001B7478" w:rsidRDefault="001B7478" w:rsidP="001B747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B747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_7030</w:t>
            </w:r>
          </w:p>
        </w:tc>
        <w:tc>
          <w:tcPr>
            <w:tcW w:w="77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0613EA6" w14:textId="77777777" w:rsidR="001B7478" w:rsidRPr="001B7478" w:rsidRDefault="001B7478" w:rsidP="001B747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B747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91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AD23AC" w14:textId="77777777" w:rsidR="001B7478" w:rsidRPr="001B7478" w:rsidRDefault="001B7478" w:rsidP="001B747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B747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_3515</w:t>
            </w:r>
          </w:p>
        </w:tc>
        <w:tc>
          <w:tcPr>
            <w:tcW w:w="77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63E4E42" w14:textId="77777777" w:rsidR="001B7478" w:rsidRPr="001B7478" w:rsidRDefault="001B7478" w:rsidP="001B747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B747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91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4D1ADB" w14:textId="77777777" w:rsidR="001B7478" w:rsidRPr="001B7478" w:rsidRDefault="001B7478" w:rsidP="001B747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B747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_1757</w:t>
            </w:r>
          </w:p>
        </w:tc>
        <w:tc>
          <w:tcPr>
            <w:tcW w:w="63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C0C3E71" w14:textId="77777777" w:rsidR="001B7478" w:rsidRPr="001B7478" w:rsidRDefault="001B7478" w:rsidP="001B747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B747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77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C44AB3" w14:textId="77777777" w:rsidR="001B7478" w:rsidRPr="001B7478" w:rsidRDefault="001B7478" w:rsidP="001B747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B747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_878</w:t>
            </w:r>
          </w:p>
        </w:tc>
        <w:tc>
          <w:tcPr>
            <w:tcW w:w="63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17259BE" w14:textId="77777777" w:rsidR="001B7478" w:rsidRPr="001B7478" w:rsidRDefault="001B7478" w:rsidP="001B747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B747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</w:tr>
      <w:tr w:rsidR="001B7478" w:rsidRPr="001B7478" w14:paraId="4DF21AE0" w14:textId="77777777" w:rsidTr="001B7478">
        <w:trPr>
          <w:trHeight w:val="375"/>
        </w:trPr>
        <w:tc>
          <w:tcPr>
            <w:tcW w:w="105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0DF5AB2" w14:textId="77777777" w:rsidR="001B7478" w:rsidRPr="001B7478" w:rsidRDefault="001B7478" w:rsidP="001B747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B747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28122</w:t>
            </w:r>
          </w:p>
        </w:tc>
        <w:tc>
          <w:tcPr>
            <w:tcW w:w="91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A7562D" w14:textId="77777777" w:rsidR="001B7478" w:rsidRPr="001B7478" w:rsidRDefault="001B7478" w:rsidP="001B747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B747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14061</w:t>
            </w:r>
          </w:p>
        </w:tc>
        <w:tc>
          <w:tcPr>
            <w:tcW w:w="105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5A1CB67" w14:textId="77777777" w:rsidR="001B7478" w:rsidRPr="001B7478" w:rsidRDefault="001B7478" w:rsidP="001B747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B747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14060</w:t>
            </w:r>
          </w:p>
        </w:tc>
        <w:tc>
          <w:tcPr>
            <w:tcW w:w="77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04D3BC" w14:textId="77777777" w:rsidR="001B7478" w:rsidRPr="001B7478" w:rsidRDefault="001B7478" w:rsidP="001B747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B747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7030</w:t>
            </w: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33B984E" w14:textId="77777777" w:rsidR="001B7478" w:rsidRPr="001B7478" w:rsidRDefault="001B7478" w:rsidP="001B747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B747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7030</w:t>
            </w:r>
          </w:p>
        </w:tc>
        <w:tc>
          <w:tcPr>
            <w:tcW w:w="77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4ECD57" w14:textId="77777777" w:rsidR="001B7478" w:rsidRPr="001B7478" w:rsidRDefault="001B7478" w:rsidP="001B747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B747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3515</w:t>
            </w:r>
          </w:p>
        </w:tc>
        <w:tc>
          <w:tcPr>
            <w:tcW w:w="91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A2856BF" w14:textId="77777777" w:rsidR="001B7478" w:rsidRPr="001B7478" w:rsidRDefault="001B7478" w:rsidP="001B747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B747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3514</w:t>
            </w:r>
          </w:p>
        </w:tc>
        <w:tc>
          <w:tcPr>
            <w:tcW w:w="77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94DCE9" w14:textId="77777777" w:rsidR="001B7478" w:rsidRPr="001B7478" w:rsidRDefault="001B7478" w:rsidP="001B747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B747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1757</w:t>
            </w:r>
          </w:p>
        </w:tc>
        <w:tc>
          <w:tcPr>
            <w:tcW w:w="91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1EBDCD8" w14:textId="77777777" w:rsidR="001B7478" w:rsidRPr="001B7478" w:rsidRDefault="001B7478" w:rsidP="001B747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B747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1756</w:t>
            </w:r>
          </w:p>
        </w:tc>
        <w:tc>
          <w:tcPr>
            <w:tcW w:w="63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840A3B" w14:textId="77777777" w:rsidR="001B7478" w:rsidRPr="001B7478" w:rsidRDefault="001B7478" w:rsidP="001B747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B747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878</w:t>
            </w:r>
          </w:p>
        </w:tc>
        <w:tc>
          <w:tcPr>
            <w:tcW w:w="77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4896960" w14:textId="77777777" w:rsidR="001B7478" w:rsidRPr="001B7478" w:rsidRDefault="001B7478" w:rsidP="001B747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B747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878</w:t>
            </w:r>
          </w:p>
        </w:tc>
        <w:tc>
          <w:tcPr>
            <w:tcW w:w="63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9C86F4" w14:textId="77777777" w:rsidR="001B7478" w:rsidRPr="001B7478" w:rsidRDefault="001B7478" w:rsidP="001B747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B747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439</w:t>
            </w:r>
          </w:p>
        </w:tc>
      </w:tr>
      <w:tr w:rsidR="001B7478" w:rsidRPr="001B7478" w14:paraId="6865822B" w14:textId="77777777" w:rsidTr="001B7478">
        <w:trPr>
          <w:trHeight w:val="375"/>
        </w:trPr>
        <w:tc>
          <w:tcPr>
            <w:tcW w:w="105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FDF437" w14:textId="77777777" w:rsidR="001B7478" w:rsidRPr="001B7478" w:rsidRDefault="001B7478" w:rsidP="001B747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B747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91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8ED0F3" w14:textId="77777777" w:rsidR="001B7478" w:rsidRPr="001B7478" w:rsidRDefault="001B7478" w:rsidP="001B747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105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F2D47D" w14:textId="77777777" w:rsidR="001B7478" w:rsidRPr="001B7478" w:rsidRDefault="001B7478" w:rsidP="001B747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B747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7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CEB3EC" w14:textId="77777777" w:rsidR="001B7478" w:rsidRPr="001B7478" w:rsidRDefault="001B7478" w:rsidP="001B747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D94FE2" w14:textId="77777777" w:rsidR="001B7478" w:rsidRPr="001B7478" w:rsidRDefault="001B7478" w:rsidP="001B747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B747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77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DA6134" w14:textId="77777777" w:rsidR="001B7478" w:rsidRPr="001B7478" w:rsidRDefault="001B7478" w:rsidP="001B747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91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CFC209" w14:textId="77777777" w:rsidR="001B7478" w:rsidRPr="001B7478" w:rsidRDefault="001B7478" w:rsidP="001B747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B747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7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53AB50" w14:textId="77777777" w:rsidR="001B7478" w:rsidRPr="001B7478" w:rsidRDefault="001B7478" w:rsidP="001B747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91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DFDFF3" w14:textId="77777777" w:rsidR="001B7478" w:rsidRPr="001B7478" w:rsidRDefault="001B7478" w:rsidP="001B747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B747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63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9F367B" w14:textId="77777777" w:rsidR="001B7478" w:rsidRPr="001B7478" w:rsidRDefault="001B7478" w:rsidP="001B747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77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F9F848" w14:textId="77777777" w:rsidR="001B7478" w:rsidRPr="001B7478" w:rsidRDefault="001B7478" w:rsidP="001B747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B747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63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B6B5B3" w14:textId="77777777" w:rsidR="001B7478" w:rsidRPr="001B7478" w:rsidRDefault="001B7478" w:rsidP="001B747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</w:tr>
      <w:tr w:rsidR="001B7478" w:rsidRPr="001B7478" w14:paraId="10383A82" w14:textId="77777777" w:rsidTr="001B7478">
        <w:trPr>
          <w:gridAfter w:val="1"/>
          <w:wAfter w:w="244" w:type="dxa"/>
          <w:trHeight w:val="375"/>
        </w:trPr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E0F035" w14:textId="77777777" w:rsidR="001B7478" w:rsidRPr="001B7478" w:rsidRDefault="001B7478" w:rsidP="001B747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B747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_439</w:t>
            </w:r>
          </w:p>
        </w:tc>
        <w:tc>
          <w:tcPr>
            <w:tcW w:w="63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A6BFF37" w14:textId="77777777" w:rsidR="001B7478" w:rsidRPr="001B7478" w:rsidRDefault="001B7478" w:rsidP="001B747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B747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77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2AB247" w14:textId="77777777" w:rsidR="001B7478" w:rsidRPr="001B7478" w:rsidRDefault="001B7478" w:rsidP="001B747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B747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_219</w:t>
            </w:r>
          </w:p>
        </w:tc>
        <w:tc>
          <w:tcPr>
            <w:tcW w:w="63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D062AB4" w14:textId="77777777" w:rsidR="001B7478" w:rsidRPr="001B7478" w:rsidRDefault="001B7478" w:rsidP="001B747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B747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77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A11E3A" w14:textId="77777777" w:rsidR="001B7478" w:rsidRPr="001B7478" w:rsidRDefault="001B7478" w:rsidP="001B747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B747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_109</w:t>
            </w:r>
          </w:p>
        </w:tc>
        <w:tc>
          <w:tcPr>
            <w:tcW w:w="49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0113A96" w14:textId="77777777" w:rsidR="001B7478" w:rsidRPr="001B7478" w:rsidRDefault="001B7478" w:rsidP="001B747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B747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63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016A14" w14:textId="77777777" w:rsidR="001B7478" w:rsidRPr="001B7478" w:rsidRDefault="001B7478" w:rsidP="001B747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B747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_54</w:t>
            </w:r>
          </w:p>
        </w:tc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14F618D" w14:textId="77777777" w:rsidR="001B7478" w:rsidRPr="001B7478" w:rsidRDefault="001B7478" w:rsidP="001B747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B747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63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5E216F" w14:textId="77777777" w:rsidR="001B7478" w:rsidRPr="001B7478" w:rsidRDefault="001B7478" w:rsidP="001B747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B747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_27</w:t>
            </w:r>
          </w:p>
        </w:tc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F35768A" w14:textId="77777777" w:rsidR="001B7478" w:rsidRPr="001B7478" w:rsidRDefault="001B7478" w:rsidP="001B747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B747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63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1181EC" w14:textId="77777777" w:rsidR="001B7478" w:rsidRPr="001B7478" w:rsidRDefault="001B7478" w:rsidP="001B747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B747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_13</w:t>
            </w:r>
          </w:p>
        </w:tc>
        <w:tc>
          <w:tcPr>
            <w:tcW w:w="35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7B202E4" w14:textId="77777777" w:rsidR="001B7478" w:rsidRPr="001B7478" w:rsidRDefault="001B7478" w:rsidP="001B747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B747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25BB98" w14:textId="77777777" w:rsidR="001B7478" w:rsidRPr="001B7478" w:rsidRDefault="001B7478" w:rsidP="001B747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B747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_6</w:t>
            </w:r>
          </w:p>
        </w:tc>
        <w:tc>
          <w:tcPr>
            <w:tcW w:w="35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99A9D19" w14:textId="77777777" w:rsidR="001B7478" w:rsidRPr="001B7478" w:rsidRDefault="001B7478" w:rsidP="001B747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B747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898A9D" w14:textId="77777777" w:rsidR="001B7478" w:rsidRPr="001B7478" w:rsidRDefault="001B7478" w:rsidP="001B747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B747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_3</w:t>
            </w:r>
          </w:p>
        </w:tc>
        <w:tc>
          <w:tcPr>
            <w:tcW w:w="35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697B4A0" w14:textId="77777777" w:rsidR="001B7478" w:rsidRPr="001B7478" w:rsidRDefault="001B7478" w:rsidP="001B747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B747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4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F9473F" w14:textId="77777777" w:rsidR="001B7478" w:rsidRPr="001B7478" w:rsidRDefault="001B7478" w:rsidP="001B747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B747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_1</w:t>
            </w:r>
          </w:p>
        </w:tc>
        <w:tc>
          <w:tcPr>
            <w:tcW w:w="35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A2F3605" w14:textId="77777777" w:rsidR="001B7478" w:rsidRPr="001B7478" w:rsidRDefault="001B7478" w:rsidP="001B747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B747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</w:tr>
      <w:tr w:rsidR="001B7478" w:rsidRPr="001B7478" w14:paraId="1FEE5153" w14:textId="77777777" w:rsidTr="001B7478">
        <w:trPr>
          <w:gridAfter w:val="1"/>
          <w:wAfter w:w="244" w:type="dxa"/>
          <w:trHeight w:val="375"/>
        </w:trPr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82934CA" w14:textId="77777777" w:rsidR="001B7478" w:rsidRPr="001B7478" w:rsidRDefault="001B7478" w:rsidP="001B747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B747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438</w:t>
            </w:r>
          </w:p>
        </w:tc>
        <w:tc>
          <w:tcPr>
            <w:tcW w:w="63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DAFFA0" w14:textId="77777777" w:rsidR="001B7478" w:rsidRPr="001B7478" w:rsidRDefault="001B7478" w:rsidP="001B747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B747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219</w:t>
            </w:r>
          </w:p>
        </w:tc>
        <w:tc>
          <w:tcPr>
            <w:tcW w:w="77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F8D7996" w14:textId="77777777" w:rsidR="001B7478" w:rsidRPr="001B7478" w:rsidRDefault="001B7478" w:rsidP="001B747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B747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218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7E4EE1" w14:textId="77777777" w:rsidR="001B7478" w:rsidRPr="001B7478" w:rsidRDefault="001B7478" w:rsidP="001B747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B747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109</w:t>
            </w:r>
          </w:p>
        </w:tc>
        <w:tc>
          <w:tcPr>
            <w:tcW w:w="77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5A4C9FB" w14:textId="77777777" w:rsidR="001B7478" w:rsidRPr="001B7478" w:rsidRDefault="001B7478" w:rsidP="001B747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B747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108</w:t>
            </w:r>
          </w:p>
        </w:tc>
        <w:tc>
          <w:tcPr>
            <w:tcW w:w="4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E57D85" w14:textId="77777777" w:rsidR="001B7478" w:rsidRPr="001B7478" w:rsidRDefault="001B7478" w:rsidP="001B747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B747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54</w:t>
            </w:r>
          </w:p>
        </w:tc>
        <w:tc>
          <w:tcPr>
            <w:tcW w:w="63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80D4CBA" w14:textId="77777777" w:rsidR="001B7478" w:rsidRPr="001B7478" w:rsidRDefault="001B7478" w:rsidP="001B747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B747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54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456DAF" w14:textId="77777777" w:rsidR="001B7478" w:rsidRPr="001B7478" w:rsidRDefault="001B7478" w:rsidP="001B747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B747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27</w:t>
            </w:r>
          </w:p>
        </w:tc>
        <w:tc>
          <w:tcPr>
            <w:tcW w:w="63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F8DC4EA" w14:textId="77777777" w:rsidR="001B7478" w:rsidRPr="001B7478" w:rsidRDefault="001B7478" w:rsidP="001B747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B747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26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C825E4" w14:textId="77777777" w:rsidR="001B7478" w:rsidRPr="001B7478" w:rsidRDefault="001B7478" w:rsidP="001B747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B747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13</w:t>
            </w:r>
          </w:p>
        </w:tc>
        <w:tc>
          <w:tcPr>
            <w:tcW w:w="63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5627058" w14:textId="77777777" w:rsidR="001B7478" w:rsidRPr="001B7478" w:rsidRDefault="001B7478" w:rsidP="001B747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B747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12</w:t>
            </w:r>
          </w:p>
        </w:tc>
        <w:tc>
          <w:tcPr>
            <w:tcW w:w="35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7CDBFB" w14:textId="77777777" w:rsidR="001B7478" w:rsidRPr="001B7478" w:rsidRDefault="001B7478" w:rsidP="001B747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B747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6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D0FD0E6" w14:textId="77777777" w:rsidR="001B7478" w:rsidRPr="001B7478" w:rsidRDefault="001B7478" w:rsidP="001B747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B747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6</w:t>
            </w:r>
          </w:p>
        </w:tc>
        <w:tc>
          <w:tcPr>
            <w:tcW w:w="35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CDE18B" w14:textId="77777777" w:rsidR="001B7478" w:rsidRPr="001B7478" w:rsidRDefault="001B7478" w:rsidP="001B747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B747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F52711B" w14:textId="77777777" w:rsidR="001B7478" w:rsidRPr="001B7478" w:rsidRDefault="001B7478" w:rsidP="001B747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B747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35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C9E9F4" w14:textId="77777777" w:rsidR="001B7478" w:rsidRPr="001B7478" w:rsidRDefault="001B7478" w:rsidP="001B747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B747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49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5212AFA" w14:textId="77777777" w:rsidR="001B7478" w:rsidRPr="001B7478" w:rsidRDefault="001B7478" w:rsidP="001B747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B747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3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7AA3E4" w14:textId="77777777" w:rsidR="001B7478" w:rsidRPr="001B7478" w:rsidRDefault="001B7478" w:rsidP="001B747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B747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</w:t>
            </w:r>
          </w:p>
        </w:tc>
      </w:tr>
      <w:tr w:rsidR="001B7478" w:rsidRPr="001B7478" w14:paraId="5FDCEFDF" w14:textId="77777777" w:rsidTr="001B7478">
        <w:trPr>
          <w:gridAfter w:val="1"/>
          <w:wAfter w:w="244" w:type="dxa"/>
          <w:trHeight w:val="375"/>
        </w:trPr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B29B6C" w14:textId="77777777" w:rsidR="001B7478" w:rsidRPr="001B7478" w:rsidRDefault="001B7478" w:rsidP="001B747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B747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63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012F8A" w14:textId="77777777" w:rsidR="001B7478" w:rsidRPr="001B7478" w:rsidRDefault="001B7478" w:rsidP="001B747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77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898889" w14:textId="77777777" w:rsidR="001B7478" w:rsidRPr="001B7478" w:rsidRDefault="001B7478" w:rsidP="001B747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B747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47F3F1" w14:textId="77777777" w:rsidR="001B7478" w:rsidRPr="001B7478" w:rsidRDefault="001B7478" w:rsidP="001B747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77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664E47" w14:textId="77777777" w:rsidR="001B7478" w:rsidRPr="001B7478" w:rsidRDefault="001B7478" w:rsidP="001B747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B747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4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D5B896" w14:textId="77777777" w:rsidR="001B7478" w:rsidRPr="001B7478" w:rsidRDefault="001B7478" w:rsidP="001B747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63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170E35" w14:textId="77777777" w:rsidR="001B7478" w:rsidRPr="001B7478" w:rsidRDefault="001B7478" w:rsidP="001B747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B747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88FE89" w14:textId="77777777" w:rsidR="001B7478" w:rsidRPr="001B7478" w:rsidRDefault="001B7478" w:rsidP="001B747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63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99D491" w14:textId="77777777" w:rsidR="001B7478" w:rsidRPr="001B7478" w:rsidRDefault="001B7478" w:rsidP="001B747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B747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7C8FD4" w14:textId="77777777" w:rsidR="001B7478" w:rsidRPr="001B7478" w:rsidRDefault="001B7478" w:rsidP="001B747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63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A660A0" w14:textId="77777777" w:rsidR="001B7478" w:rsidRPr="001B7478" w:rsidRDefault="001B7478" w:rsidP="001B747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B747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35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D5C532" w14:textId="77777777" w:rsidR="001B7478" w:rsidRPr="001B7478" w:rsidRDefault="001B7478" w:rsidP="001B747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FAFEA9" w14:textId="77777777" w:rsidR="001B7478" w:rsidRPr="001B7478" w:rsidRDefault="001B7478" w:rsidP="001B747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B747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35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0857A9" w14:textId="77777777" w:rsidR="001B7478" w:rsidRPr="001B7478" w:rsidRDefault="001B7478" w:rsidP="001B747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17C60F" w14:textId="77777777" w:rsidR="001B7478" w:rsidRPr="001B7478" w:rsidRDefault="001B7478" w:rsidP="001B747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B747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35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161B38" w14:textId="77777777" w:rsidR="001B7478" w:rsidRPr="001B7478" w:rsidRDefault="001B7478" w:rsidP="001B747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4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1F113A" w14:textId="77777777" w:rsidR="001B7478" w:rsidRPr="001B7478" w:rsidRDefault="001B7478" w:rsidP="001B747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B747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3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E4CEC3" w14:textId="77777777" w:rsidR="001B7478" w:rsidRPr="001B7478" w:rsidRDefault="001B7478" w:rsidP="001B747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</w:tr>
    </w:tbl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741"/>
        <w:gridCol w:w="2456"/>
      </w:tblGrid>
      <w:tr w:rsidR="001B7478" w14:paraId="2893575C" w14:textId="77777777" w:rsidTr="00B73DD9">
        <w:tc>
          <w:tcPr>
            <w:tcW w:w="0" w:type="auto"/>
          </w:tcPr>
          <w:p w14:paraId="43A889E1" w14:textId="77777777" w:rsidR="001B7478" w:rsidRDefault="001B7478" w:rsidP="00B73DD9">
            <w:r>
              <w:t>Прямой код</w:t>
            </w:r>
          </w:p>
        </w:tc>
        <w:tc>
          <w:tcPr>
            <w:tcW w:w="0" w:type="auto"/>
          </w:tcPr>
          <w:p w14:paraId="33BE5A1A" w14:textId="6D0F0451" w:rsidR="001B7478" w:rsidRDefault="001B7478" w:rsidP="00B73DD9">
            <w:r>
              <w:t>1110110111011010</w:t>
            </w:r>
          </w:p>
        </w:tc>
      </w:tr>
      <w:tr w:rsidR="001B7478" w14:paraId="279613DF" w14:textId="77777777" w:rsidTr="00B73DD9">
        <w:tc>
          <w:tcPr>
            <w:tcW w:w="0" w:type="auto"/>
          </w:tcPr>
          <w:p w14:paraId="378B3BF0" w14:textId="77777777" w:rsidR="001B7478" w:rsidRDefault="001B7478" w:rsidP="00B73DD9">
            <w:r>
              <w:t>Обратный код</w:t>
            </w:r>
          </w:p>
        </w:tc>
        <w:tc>
          <w:tcPr>
            <w:tcW w:w="0" w:type="auto"/>
          </w:tcPr>
          <w:p w14:paraId="73874605" w14:textId="5A5F19B3" w:rsidR="001B7478" w:rsidRDefault="001B7478" w:rsidP="00B73DD9">
            <w:r>
              <w:t>1001001000100101</w:t>
            </w:r>
          </w:p>
        </w:tc>
      </w:tr>
      <w:tr w:rsidR="001B7478" w14:paraId="77B286B6" w14:textId="77777777" w:rsidTr="00B73DD9">
        <w:tc>
          <w:tcPr>
            <w:tcW w:w="0" w:type="auto"/>
          </w:tcPr>
          <w:p w14:paraId="438514C6" w14:textId="77777777" w:rsidR="001B7478" w:rsidRDefault="001B7478" w:rsidP="00B73DD9">
            <w:r>
              <w:t>Дополнительный код</w:t>
            </w:r>
          </w:p>
        </w:tc>
        <w:tc>
          <w:tcPr>
            <w:tcW w:w="0" w:type="auto"/>
          </w:tcPr>
          <w:p w14:paraId="637AC3B3" w14:textId="4887F164" w:rsidR="001B7478" w:rsidRDefault="001B7478" w:rsidP="00B73DD9">
            <w:r>
              <w:t>1001001000100110</w:t>
            </w:r>
          </w:p>
        </w:tc>
      </w:tr>
    </w:tbl>
    <w:p w14:paraId="6B187517" w14:textId="01FFF010" w:rsidR="001B7478" w:rsidRPr="001E5541" w:rsidRDefault="002E0790" w:rsidP="001E5541">
      <w:r w:rsidRPr="008758A9">
        <w:rPr>
          <w:b/>
        </w:rPr>
        <w:t>Ответ:</w:t>
      </w:r>
      <w:r>
        <w:t xml:space="preserve"> со знаком: 1110110111011010; без знака: 1001001000100110</w:t>
      </w:r>
    </w:p>
    <w:p w14:paraId="00D408EA" w14:textId="22BAC50C" w:rsidR="00D302CE" w:rsidRPr="00655E2E" w:rsidRDefault="00D302CE" w:rsidP="00D302CE">
      <w:pPr>
        <w:pStyle w:val="a7"/>
        <w:numPr>
          <w:ilvl w:val="0"/>
          <w:numId w:val="2"/>
        </w:numPr>
      </w:pPr>
      <w:r w:rsidRPr="00D302CE">
        <w:t xml:space="preserve">Записать в десятичной системе счисления целое число, если дан его дополнительный код. </w:t>
      </w:r>
    </w:p>
    <w:p w14:paraId="3C9ECAA0" w14:textId="59F73714" w:rsidR="00655E2E" w:rsidRPr="00655E2E" w:rsidRDefault="00655E2E" w:rsidP="00655E2E">
      <w:r w:rsidRPr="008758A9">
        <w:rPr>
          <w:b/>
        </w:rPr>
        <w:t>а)</w:t>
      </w:r>
      <w:r>
        <w:t xml:space="preserve"> 0100011011110111</w:t>
      </w:r>
    </w:p>
    <w:tbl>
      <w:tblPr>
        <w:tblStyle w:val="ad"/>
        <w:tblW w:w="0" w:type="auto"/>
        <w:tblInd w:w="-5" w:type="dxa"/>
        <w:tblLook w:val="04A0" w:firstRow="1" w:lastRow="0" w:firstColumn="1" w:lastColumn="0" w:noHBand="0" w:noVBand="1"/>
      </w:tblPr>
      <w:tblGrid>
        <w:gridCol w:w="549"/>
        <w:gridCol w:w="548"/>
        <w:gridCol w:w="548"/>
        <w:gridCol w:w="548"/>
        <w:gridCol w:w="548"/>
        <w:gridCol w:w="200"/>
        <w:gridCol w:w="200"/>
        <w:gridCol w:w="479"/>
        <w:gridCol w:w="479"/>
        <w:gridCol w:w="479"/>
        <w:gridCol w:w="479"/>
        <w:gridCol w:w="479"/>
        <w:gridCol w:w="203"/>
        <w:gridCol w:w="203"/>
        <w:gridCol w:w="406"/>
        <w:gridCol w:w="399"/>
        <w:gridCol w:w="406"/>
        <w:gridCol w:w="692"/>
      </w:tblGrid>
      <w:tr w:rsidR="00655E2E" w14:paraId="48DC7FCD" w14:textId="77777777" w:rsidTr="00655E2E">
        <w:trPr>
          <w:gridAfter w:val="5"/>
        </w:trPr>
        <w:tc>
          <w:tcPr>
            <w:tcW w:w="0" w:type="auto"/>
            <w:gridSpan w:val="6"/>
          </w:tcPr>
          <w:p w14:paraId="5D6289CF" w14:textId="234352EB" w:rsidR="00655E2E" w:rsidRDefault="00655E2E" w:rsidP="00B73DD9">
            <w:r>
              <w:t>Дополнительный код</w:t>
            </w:r>
          </w:p>
        </w:tc>
        <w:tc>
          <w:tcPr>
            <w:tcW w:w="0" w:type="auto"/>
            <w:gridSpan w:val="7"/>
          </w:tcPr>
          <w:p w14:paraId="284DB9C5" w14:textId="0EB33833" w:rsidR="00655E2E" w:rsidRDefault="00655E2E" w:rsidP="00B73DD9">
            <w:r>
              <w:t>0100011011110111</w:t>
            </w:r>
          </w:p>
        </w:tc>
      </w:tr>
      <w:tr w:rsidR="00655E2E" w14:paraId="3D2B39DF" w14:textId="77777777" w:rsidTr="00655E2E">
        <w:trPr>
          <w:gridAfter w:val="5"/>
        </w:trPr>
        <w:tc>
          <w:tcPr>
            <w:tcW w:w="0" w:type="auto"/>
            <w:gridSpan w:val="6"/>
          </w:tcPr>
          <w:p w14:paraId="4E1FAF04" w14:textId="77777777" w:rsidR="00655E2E" w:rsidRDefault="00655E2E" w:rsidP="00B73DD9">
            <w:r>
              <w:t>Обратный код</w:t>
            </w:r>
          </w:p>
        </w:tc>
        <w:tc>
          <w:tcPr>
            <w:tcW w:w="0" w:type="auto"/>
            <w:gridSpan w:val="7"/>
          </w:tcPr>
          <w:p w14:paraId="308A1A99" w14:textId="79FE3F53" w:rsidR="00655E2E" w:rsidRDefault="00655E2E" w:rsidP="00B73DD9">
            <w:r>
              <w:t>0100011011110111</w:t>
            </w:r>
          </w:p>
        </w:tc>
      </w:tr>
      <w:tr w:rsidR="00655E2E" w14:paraId="44AF9BED" w14:textId="77777777" w:rsidTr="00655E2E">
        <w:trPr>
          <w:gridAfter w:val="5"/>
        </w:trPr>
        <w:tc>
          <w:tcPr>
            <w:tcW w:w="0" w:type="auto"/>
            <w:gridSpan w:val="6"/>
          </w:tcPr>
          <w:p w14:paraId="3E57F521" w14:textId="0F80240E" w:rsidR="00655E2E" w:rsidRDefault="00655E2E" w:rsidP="00B73DD9">
            <w:r>
              <w:t>Прямой код</w:t>
            </w:r>
          </w:p>
        </w:tc>
        <w:tc>
          <w:tcPr>
            <w:tcW w:w="0" w:type="auto"/>
            <w:gridSpan w:val="7"/>
          </w:tcPr>
          <w:p w14:paraId="4F63DA04" w14:textId="46F343AC" w:rsidR="00655E2E" w:rsidRDefault="00655E2E" w:rsidP="00B73DD9">
            <w:r>
              <w:t>0100011011110111</w:t>
            </w:r>
          </w:p>
        </w:tc>
      </w:tr>
      <w:tr w:rsidR="00655E2E" w14:paraId="73AC72A8" w14:textId="77777777" w:rsidTr="00655E2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</w:tcPr>
          <w:p w14:paraId="6C2B0593" w14:textId="60A08A95" w:rsidR="00655E2E" w:rsidRDefault="002E0790" w:rsidP="00655E2E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14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4981C832" w14:textId="61D50C67" w:rsidR="00655E2E" w:rsidRDefault="002E0790" w:rsidP="00655E2E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13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12EA004E" w14:textId="64A7616E" w:rsidR="00655E2E" w:rsidRDefault="002E0790" w:rsidP="00655E2E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12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361A7785" w14:textId="78335994" w:rsidR="00655E2E" w:rsidRDefault="002E0790" w:rsidP="00655E2E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11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3067F239" w14:textId="19EF3AC4" w:rsidR="00655E2E" w:rsidRDefault="002E0790" w:rsidP="00655E2E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10</m:t>
                    </m:r>
                  </m:sub>
                </m:sSub>
              </m:oMath>
            </m:oMathPara>
          </w:p>
        </w:tc>
        <w:tc>
          <w:tcPr>
            <w:tcW w:w="0" w:type="auto"/>
            <w:gridSpan w:val="2"/>
          </w:tcPr>
          <w:p w14:paraId="1EC4446F" w14:textId="7B5546B9" w:rsidR="00655E2E" w:rsidRDefault="002E0790" w:rsidP="00655E2E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9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6A8213FD" w14:textId="26AE63FF" w:rsidR="00655E2E" w:rsidRDefault="002E0790" w:rsidP="00655E2E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8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1B45BD8F" w14:textId="45CB2F9E" w:rsidR="00655E2E" w:rsidRDefault="002E0790" w:rsidP="00655E2E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7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5D85D8F6" w14:textId="3D0726EC" w:rsidR="00655E2E" w:rsidRDefault="002E0790" w:rsidP="00655E2E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72E1302D" w14:textId="764767AA" w:rsidR="00655E2E" w:rsidRDefault="002E0790" w:rsidP="00655E2E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4402343F" w14:textId="347E6628" w:rsidR="00655E2E" w:rsidRDefault="002E0790" w:rsidP="00655E2E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0" w:type="auto"/>
            <w:gridSpan w:val="2"/>
          </w:tcPr>
          <w:p w14:paraId="239B1F25" w14:textId="0BCF8135" w:rsidR="00655E2E" w:rsidRDefault="002E0790" w:rsidP="00655E2E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11068225" w14:textId="45DE1E23" w:rsidR="00655E2E" w:rsidRDefault="002E0790" w:rsidP="00655E2E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41BB85A8" w14:textId="78DAD3CC" w:rsidR="00655E2E" w:rsidRDefault="002E0790" w:rsidP="00655E2E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52034B0F" w14:textId="30C77F19" w:rsidR="00655E2E" w:rsidRDefault="002E0790" w:rsidP="00655E2E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63634DCC" w14:textId="77777777" w:rsidR="00655E2E" w:rsidRDefault="00655E2E" w:rsidP="00655E2E"/>
        </w:tc>
      </w:tr>
      <w:tr w:rsidR="00655E2E" w14:paraId="4EB07521" w14:textId="77777777" w:rsidTr="00655E2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</w:tcPr>
          <w:p w14:paraId="39B79849" w14:textId="3A41ECAA" w:rsidR="00655E2E" w:rsidRDefault="00655E2E" w:rsidP="00655E2E"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0" w:type="auto"/>
          </w:tcPr>
          <w:p w14:paraId="5359E8BB" w14:textId="4C1DD337" w:rsidR="00655E2E" w:rsidRDefault="00655E2E" w:rsidP="00655E2E"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3B424153" w14:textId="40621F0B" w:rsidR="00655E2E" w:rsidRDefault="00655E2E" w:rsidP="00655E2E"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77D0DC80" w14:textId="1F796381" w:rsidR="00655E2E" w:rsidRDefault="00655E2E" w:rsidP="00655E2E"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22A8020E" w14:textId="271B5B9E" w:rsidR="00655E2E" w:rsidRDefault="00655E2E" w:rsidP="00655E2E"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0" w:type="auto"/>
            <w:gridSpan w:val="2"/>
          </w:tcPr>
          <w:p w14:paraId="226387C3" w14:textId="217FC676" w:rsidR="00655E2E" w:rsidRDefault="00655E2E" w:rsidP="00655E2E"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0" w:type="auto"/>
          </w:tcPr>
          <w:p w14:paraId="5F5C11EA" w14:textId="44D76E66" w:rsidR="00655E2E" w:rsidRDefault="00655E2E" w:rsidP="00655E2E"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6A28222F" w14:textId="0AC2097C" w:rsidR="00655E2E" w:rsidRDefault="00655E2E" w:rsidP="00655E2E"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0" w:type="auto"/>
          </w:tcPr>
          <w:p w14:paraId="20B45FA9" w14:textId="6C4DB5BA" w:rsidR="00655E2E" w:rsidRDefault="00655E2E" w:rsidP="00655E2E"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0" w:type="auto"/>
          </w:tcPr>
          <w:p w14:paraId="42C6902A" w14:textId="56720174" w:rsidR="00655E2E" w:rsidRDefault="00655E2E" w:rsidP="00655E2E"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0" w:type="auto"/>
          </w:tcPr>
          <w:p w14:paraId="569576D2" w14:textId="5451EFA4" w:rsidR="00655E2E" w:rsidRDefault="00655E2E" w:rsidP="00655E2E"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0" w:type="auto"/>
            <w:gridSpan w:val="2"/>
          </w:tcPr>
          <w:p w14:paraId="3EFC2EC8" w14:textId="3DBFC1DD" w:rsidR="00655E2E" w:rsidRDefault="00655E2E" w:rsidP="00655E2E"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6B9B75FC" w14:textId="681A3A8F" w:rsidR="00655E2E" w:rsidRDefault="00655E2E" w:rsidP="00655E2E"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0" w:type="auto"/>
          </w:tcPr>
          <w:p w14:paraId="460A41C1" w14:textId="268D46A8" w:rsidR="00655E2E" w:rsidRDefault="00655E2E" w:rsidP="00655E2E"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0" w:type="auto"/>
          </w:tcPr>
          <w:p w14:paraId="128950AC" w14:textId="35F31A5D" w:rsidR="00655E2E" w:rsidRDefault="00655E2E" w:rsidP="00655E2E"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0" w:type="auto"/>
          </w:tcPr>
          <w:p w14:paraId="38E89BDE" w14:textId="68784A53" w:rsidR="00655E2E" w:rsidRDefault="002E0790" w:rsidP="00655E2E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</w:tc>
      </w:tr>
    </w:tbl>
    <w:p w14:paraId="4AAE8540" w14:textId="075527CA" w:rsidR="00655E2E" w:rsidRPr="002E0790" w:rsidRDefault="00655E2E" w:rsidP="00655E2E">
      <w:pPr>
        <w:rPr>
          <w:rFonts w:eastAsiaTheme="minorEastAsia"/>
          <w:i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  <w:i/>
                </w:rPr>
              </m:ctrlPr>
            </m:e>
            <m:sup>
              <m:r>
                <w:rPr>
                  <w:rFonts w:ascii="Cambria Math" w:hAnsi="Cambria Math"/>
                  <w:lang w:val="en-US"/>
                </w:rPr>
                <m:t>14</m:t>
              </m:r>
            </m:sup>
          </m:sSup>
          <m:r>
            <w:rPr>
              <w:rFonts w:ascii="Cambria Math" w:hAnsi="Cambria Math"/>
              <w:lang w:val="en-US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2</m:t>
              </m:r>
            </m:e>
            <m:sup>
              <m:r>
                <w:rPr>
                  <w:rFonts w:ascii="Cambria Math" w:hAnsi="Cambria Math"/>
                  <w:lang w:val="en-US"/>
                </w:rPr>
                <m:t>10</m:t>
              </m:r>
            </m:sup>
          </m:sSup>
          <m:r>
            <w:rPr>
              <w:rFonts w:ascii="Cambria Math" w:hAnsi="Cambria Math"/>
              <w:lang w:val="en-US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2</m:t>
              </m:r>
            </m:e>
            <m:sup>
              <m:r>
                <w:rPr>
                  <w:rFonts w:ascii="Cambria Math" w:hAnsi="Cambria Math"/>
                  <w:lang w:val="en-US"/>
                </w:rPr>
                <m:t>9</m:t>
              </m:r>
            </m:sup>
          </m:sSup>
          <m:r>
            <w:rPr>
              <w:rFonts w:ascii="Cambria Math" w:hAnsi="Cambria Math"/>
              <w:lang w:val="en-US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2</m:t>
              </m:r>
            </m:e>
            <m:sup>
              <m:r>
                <w:rPr>
                  <w:rFonts w:ascii="Cambria Math" w:hAnsi="Cambria Math"/>
                  <w:lang w:val="en-US"/>
                </w:rPr>
                <m:t>7</m:t>
              </m:r>
            </m:sup>
          </m:sSup>
          <m:r>
            <w:rPr>
              <w:rFonts w:ascii="Cambria Math" w:hAnsi="Cambria Math"/>
              <w:lang w:val="en-US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2</m:t>
              </m:r>
            </m:e>
            <m:sup>
              <m:r>
                <w:rPr>
                  <w:rFonts w:ascii="Cambria Math" w:hAnsi="Cambria Math"/>
                  <w:lang w:val="en-US"/>
                </w:rPr>
                <m:t>6</m:t>
              </m:r>
            </m:sup>
          </m:sSup>
          <m:r>
            <w:rPr>
              <w:rFonts w:ascii="Cambria Math" w:hAnsi="Cambria Math"/>
              <w:lang w:val="en-US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2</m:t>
              </m:r>
            </m:e>
            <m:sup>
              <m:r>
                <w:rPr>
                  <w:rFonts w:ascii="Cambria Math" w:hAnsi="Cambria Math"/>
                  <w:lang w:val="en-US"/>
                </w:rPr>
                <m:t>5</m:t>
              </m:r>
            </m:sup>
          </m:sSup>
          <m:r>
            <w:rPr>
              <w:rFonts w:ascii="Cambria Math" w:hAnsi="Cambria Math"/>
              <w:lang w:val="en-US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2</m:t>
              </m:r>
            </m:e>
            <m:sup>
              <m:r>
                <w:rPr>
                  <w:rFonts w:ascii="Cambria Math" w:hAnsi="Cambria Math"/>
                  <w:lang w:val="en-US"/>
                </w:rPr>
                <m:t>4</m:t>
              </m:r>
            </m:sup>
          </m:sSup>
          <m:r>
            <w:rPr>
              <w:rFonts w:ascii="Cambria Math" w:hAnsi="Cambria Math"/>
              <w:lang w:val="en-US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2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2</m:t>
              </m:r>
            </m:e>
            <m:sup>
              <m:r>
                <w:rPr>
                  <w:rFonts w:ascii="Cambria Math" w:hAnsi="Cambria Math"/>
                  <w:lang w:val="en-US"/>
                </w:rPr>
                <m:t>1</m:t>
              </m:r>
            </m:sup>
          </m:sSup>
          <m:r>
            <w:rPr>
              <w:rFonts w:ascii="Cambria Math" w:hAnsi="Cambria Math"/>
              <w:lang w:val="en-US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2</m:t>
              </m:r>
            </m:e>
            <m:sup>
              <m:r>
                <w:rPr>
                  <w:rFonts w:ascii="Cambria Math" w:hAnsi="Cambria Math"/>
                  <w:lang w:val="en-US"/>
                </w:rPr>
                <m:t>0</m:t>
              </m:r>
            </m:sup>
          </m:sSup>
          <m:r>
            <w:rPr>
              <w:rFonts w:ascii="Cambria Math" w:hAnsi="Cambria Math"/>
              <w:lang w:val="en-US"/>
            </w:rPr>
            <m:t>=</m:t>
          </m:r>
          <m:r>
            <m:rPr>
              <m:sty m:val="p"/>
            </m:rPr>
            <w:rPr>
              <w:rFonts w:ascii="Cambria Math" w:hAnsi="Cambria Math"/>
              <w:lang w:val="en-US"/>
            </w:rPr>
            <w:br/>
          </m:r>
        </m:oMath>
        <m:oMath>
          <m:r>
            <w:rPr>
              <w:rFonts w:ascii="Cambria Math" w:hAnsi="Cambria Math"/>
              <w:lang w:val="en-US"/>
            </w:rPr>
            <m:t>=16384+1024+512+128+64+32+16+4+2+1=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18167</m:t>
              </m:r>
            </m:e>
            <m:sub>
              <m:r>
                <w:rPr>
                  <w:rFonts w:ascii="Cambria Math" w:hAnsi="Cambria Math"/>
                  <w:lang w:val="en-US"/>
                </w:rPr>
                <m:t>10</m:t>
              </m:r>
            </m:sub>
          </m:sSub>
        </m:oMath>
      </m:oMathPara>
    </w:p>
    <w:p w14:paraId="2196DA6B" w14:textId="1B24A950" w:rsidR="002E0790" w:rsidRDefault="002E0790" w:rsidP="002E0790">
      <w:pPr>
        <w:rPr>
          <w:rFonts w:eastAsiaTheme="minorEastAsia"/>
        </w:rPr>
      </w:pPr>
      <w:r w:rsidRPr="008758A9">
        <w:rPr>
          <w:rFonts w:eastAsiaTheme="minorEastAsia"/>
          <w:b/>
        </w:rPr>
        <w:t>Ответ:</w:t>
      </w:r>
      <w:r>
        <w:rPr>
          <w:rFonts w:eastAsiaTheme="minorEastAsia"/>
        </w:rPr>
        <w:t xml:space="preserve"> </w:t>
      </w:r>
      <w:r w:rsidRPr="002E0790">
        <w:rPr>
          <w:rFonts w:eastAsiaTheme="minorEastAsia"/>
        </w:rPr>
        <w:t>18167</w:t>
      </w:r>
    </w:p>
    <w:p w14:paraId="52A9428B" w14:textId="3E7ECD4D" w:rsidR="002E0790" w:rsidRPr="00655E2E" w:rsidRDefault="002E0790" w:rsidP="002E0790">
      <w:pPr>
        <w:rPr>
          <w:rFonts w:eastAsiaTheme="minorEastAsia"/>
        </w:rPr>
      </w:pPr>
      <w:r w:rsidRPr="008758A9">
        <w:rPr>
          <w:rFonts w:eastAsiaTheme="minorEastAsia"/>
          <w:b/>
        </w:rPr>
        <w:t>б)</w:t>
      </w:r>
      <w:r>
        <w:rPr>
          <w:rFonts w:eastAsiaTheme="minorEastAsia"/>
        </w:rPr>
        <w:t xml:space="preserve"> </w:t>
      </w:r>
      <w:r>
        <w:t>1011101001100000</w:t>
      </w:r>
    </w:p>
    <w:tbl>
      <w:tblPr>
        <w:tblStyle w:val="ad"/>
        <w:tblW w:w="0" w:type="auto"/>
        <w:tblInd w:w="-10" w:type="dxa"/>
        <w:tblLook w:val="04A0" w:firstRow="1" w:lastRow="0" w:firstColumn="1" w:lastColumn="0" w:noHBand="0" w:noVBand="1"/>
      </w:tblPr>
      <w:tblGrid>
        <w:gridCol w:w="549"/>
        <w:gridCol w:w="548"/>
        <w:gridCol w:w="548"/>
        <w:gridCol w:w="548"/>
        <w:gridCol w:w="548"/>
        <w:gridCol w:w="401"/>
        <w:gridCol w:w="407"/>
        <w:gridCol w:w="407"/>
        <w:gridCol w:w="407"/>
        <w:gridCol w:w="407"/>
        <w:gridCol w:w="407"/>
        <w:gridCol w:w="203"/>
        <w:gridCol w:w="203"/>
        <w:gridCol w:w="406"/>
        <w:gridCol w:w="399"/>
        <w:gridCol w:w="406"/>
        <w:gridCol w:w="692"/>
      </w:tblGrid>
      <w:tr w:rsidR="00501F5B" w14:paraId="0F018A3F" w14:textId="77777777" w:rsidTr="00501F5B">
        <w:trPr>
          <w:gridAfter w:val="5"/>
        </w:trPr>
        <w:tc>
          <w:tcPr>
            <w:tcW w:w="0" w:type="auto"/>
            <w:gridSpan w:val="5"/>
          </w:tcPr>
          <w:p w14:paraId="190C224E" w14:textId="77777777" w:rsidR="00501F5B" w:rsidRDefault="00501F5B" w:rsidP="00B73DD9">
            <w:r>
              <w:t>Дополнительный код</w:t>
            </w:r>
          </w:p>
        </w:tc>
        <w:tc>
          <w:tcPr>
            <w:tcW w:w="0" w:type="auto"/>
            <w:gridSpan w:val="7"/>
          </w:tcPr>
          <w:p w14:paraId="018CBB7E" w14:textId="179652D8" w:rsidR="00501F5B" w:rsidRDefault="00501F5B" w:rsidP="00B73DD9">
            <w:r>
              <w:t>1011101001100000</w:t>
            </w:r>
          </w:p>
        </w:tc>
      </w:tr>
      <w:tr w:rsidR="00501F5B" w14:paraId="5AD91D42" w14:textId="77777777" w:rsidTr="00501F5B">
        <w:trPr>
          <w:gridAfter w:val="5"/>
        </w:trPr>
        <w:tc>
          <w:tcPr>
            <w:tcW w:w="0" w:type="auto"/>
            <w:gridSpan w:val="5"/>
          </w:tcPr>
          <w:p w14:paraId="49215294" w14:textId="77777777" w:rsidR="00501F5B" w:rsidRDefault="00501F5B" w:rsidP="00B73DD9">
            <w:r>
              <w:t>Обратный код</w:t>
            </w:r>
          </w:p>
        </w:tc>
        <w:tc>
          <w:tcPr>
            <w:tcW w:w="0" w:type="auto"/>
            <w:gridSpan w:val="7"/>
          </w:tcPr>
          <w:p w14:paraId="1E69C5E1" w14:textId="15F1A1BD" w:rsidR="00501F5B" w:rsidRDefault="00501F5B" w:rsidP="00B73DD9">
            <w:r>
              <w:t>1011101001011111</w:t>
            </w:r>
          </w:p>
        </w:tc>
      </w:tr>
      <w:tr w:rsidR="00501F5B" w14:paraId="45404A18" w14:textId="77777777" w:rsidTr="00501F5B">
        <w:trPr>
          <w:gridAfter w:val="5"/>
        </w:trPr>
        <w:tc>
          <w:tcPr>
            <w:tcW w:w="0" w:type="auto"/>
            <w:gridSpan w:val="5"/>
          </w:tcPr>
          <w:p w14:paraId="5644429E" w14:textId="77777777" w:rsidR="00501F5B" w:rsidRDefault="00501F5B" w:rsidP="00B73DD9">
            <w:r>
              <w:t>Прямой код</w:t>
            </w:r>
          </w:p>
        </w:tc>
        <w:tc>
          <w:tcPr>
            <w:tcW w:w="0" w:type="auto"/>
            <w:gridSpan w:val="7"/>
          </w:tcPr>
          <w:p w14:paraId="13BC98D8" w14:textId="63D2E86E" w:rsidR="00501F5B" w:rsidRDefault="00501F5B" w:rsidP="00B73DD9">
            <w:r>
              <w:t>1100010110100000</w:t>
            </w:r>
          </w:p>
        </w:tc>
      </w:tr>
      <w:tr w:rsidR="00501F5B" w14:paraId="1BDAA93B" w14:textId="77777777" w:rsidTr="00501F5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</w:tcPr>
          <w:p w14:paraId="0A82E4D9" w14:textId="77777777" w:rsidR="00501F5B" w:rsidRDefault="002E0790" w:rsidP="00B73DD9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14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5A920A95" w14:textId="77777777" w:rsidR="00501F5B" w:rsidRDefault="002E0790" w:rsidP="00B73DD9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13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2FACE759" w14:textId="77777777" w:rsidR="00501F5B" w:rsidRDefault="002E0790" w:rsidP="00B73DD9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12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1734066B" w14:textId="77777777" w:rsidR="00501F5B" w:rsidRDefault="002E0790" w:rsidP="00B73DD9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11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41E6FC7B" w14:textId="77777777" w:rsidR="00501F5B" w:rsidRDefault="002E0790" w:rsidP="00B73DD9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10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5570CAB5" w14:textId="77777777" w:rsidR="00501F5B" w:rsidRDefault="002E0790" w:rsidP="00B73DD9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9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631D5B4B" w14:textId="77777777" w:rsidR="00501F5B" w:rsidRDefault="002E0790" w:rsidP="00B73DD9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8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78442868" w14:textId="77777777" w:rsidR="00501F5B" w:rsidRDefault="002E0790" w:rsidP="00B73DD9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7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69CF07A7" w14:textId="77777777" w:rsidR="00501F5B" w:rsidRDefault="002E0790" w:rsidP="00B73DD9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466584D5" w14:textId="77777777" w:rsidR="00501F5B" w:rsidRDefault="002E0790" w:rsidP="00B73DD9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3FA5C030" w14:textId="77777777" w:rsidR="00501F5B" w:rsidRDefault="002E0790" w:rsidP="00B73DD9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0" w:type="auto"/>
            <w:gridSpan w:val="2"/>
          </w:tcPr>
          <w:p w14:paraId="54CABEFD" w14:textId="77777777" w:rsidR="00501F5B" w:rsidRDefault="002E0790" w:rsidP="00B73DD9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010DC9AE" w14:textId="77777777" w:rsidR="00501F5B" w:rsidRDefault="002E0790" w:rsidP="00B73DD9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08FEBC8E" w14:textId="77777777" w:rsidR="00501F5B" w:rsidRDefault="002E0790" w:rsidP="00B73DD9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2F944ABC" w14:textId="77777777" w:rsidR="00501F5B" w:rsidRDefault="002E0790" w:rsidP="00B73DD9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6703E7A6" w14:textId="77777777" w:rsidR="00501F5B" w:rsidRDefault="00501F5B" w:rsidP="00B73DD9"/>
        </w:tc>
      </w:tr>
      <w:tr w:rsidR="00501F5B" w14:paraId="4CC887F5" w14:textId="77777777" w:rsidTr="00501F5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</w:tcPr>
          <w:p w14:paraId="2E9AF707" w14:textId="39217CFF" w:rsidR="00501F5B" w:rsidRDefault="00501F5B" w:rsidP="00B73DD9">
            <w:r>
              <w:rPr>
                <w:rFonts w:eastAsiaTheme="minorEastAsia"/>
              </w:rPr>
              <w:t>-</w:t>
            </w:r>
            <m:oMath>
              <m:r>
                <w:rPr>
                  <w:rFonts w:ascii="Cambria Math" w:hAnsi="Cambria Math"/>
                </w:rPr>
                <m:t>1</m:t>
              </m:r>
            </m:oMath>
          </w:p>
        </w:tc>
        <w:tc>
          <w:tcPr>
            <w:tcW w:w="0" w:type="auto"/>
          </w:tcPr>
          <w:p w14:paraId="0A03A309" w14:textId="77777777" w:rsidR="00501F5B" w:rsidRDefault="00501F5B" w:rsidP="00B73DD9"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48923B6E" w14:textId="77777777" w:rsidR="00501F5B" w:rsidRDefault="00501F5B" w:rsidP="00B73DD9"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2CFEB66A" w14:textId="77777777" w:rsidR="00501F5B" w:rsidRDefault="00501F5B" w:rsidP="00B73DD9"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42A8D6FA" w14:textId="77777777" w:rsidR="00501F5B" w:rsidRDefault="00501F5B" w:rsidP="00B73DD9"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0" w:type="auto"/>
          </w:tcPr>
          <w:p w14:paraId="624BFFD2" w14:textId="1BFA1A02" w:rsidR="00501F5B" w:rsidRDefault="00501F5B" w:rsidP="00B73DD9"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18A214AD" w14:textId="330533D1" w:rsidR="00501F5B" w:rsidRDefault="00501F5B" w:rsidP="00B73DD9"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0" w:type="auto"/>
          </w:tcPr>
          <w:p w14:paraId="1CFFEE37" w14:textId="641CDCAC" w:rsidR="00501F5B" w:rsidRDefault="00501F5B" w:rsidP="00B73DD9"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0" w:type="auto"/>
          </w:tcPr>
          <w:p w14:paraId="216284C1" w14:textId="40A085EC" w:rsidR="00501F5B" w:rsidRDefault="00501F5B" w:rsidP="00B73DD9"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5B8BB29C" w14:textId="51F0904C" w:rsidR="00501F5B" w:rsidRDefault="00501F5B" w:rsidP="00B73DD9"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0" w:type="auto"/>
          </w:tcPr>
          <w:p w14:paraId="194FE3FD" w14:textId="4043D2EC" w:rsidR="00501F5B" w:rsidRDefault="00501F5B" w:rsidP="00B73DD9"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0" w:type="auto"/>
            <w:gridSpan w:val="2"/>
          </w:tcPr>
          <w:p w14:paraId="28EA282B" w14:textId="4A601431" w:rsidR="00501F5B" w:rsidRDefault="00501F5B" w:rsidP="00B73DD9"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3A13C97F" w14:textId="0F50875D" w:rsidR="00501F5B" w:rsidRDefault="00501F5B" w:rsidP="00B73DD9"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2425D8BE" w14:textId="456A5C2A" w:rsidR="00501F5B" w:rsidRDefault="00501F5B" w:rsidP="00B73DD9"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5AF8AF10" w14:textId="4098ED5E" w:rsidR="00501F5B" w:rsidRDefault="00501F5B" w:rsidP="00B73DD9"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1160E1F1" w14:textId="77777777" w:rsidR="00501F5B" w:rsidRDefault="002E0790" w:rsidP="00B73DD9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</w:tc>
      </w:tr>
    </w:tbl>
    <w:p w14:paraId="356921EF" w14:textId="701316B5" w:rsidR="00655E2E" w:rsidRPr="002E0790" w:rsidRDefault="00501F5B" w:rsidP="00655E2E">
      <w:pPr>
        <w:rPr>
          <w:rFonts w:eastAsiaTheme="minorEastAsia"/>
          <w:i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-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14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10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8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7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5</m:t>
                  </m:r>
                </m:sup>
              </m:sSup>
            </m:e>
          </m:d>
          <m:r>
            <w:rPr>
              <w:rFonts w:ascii="Cambria Math" w:hAnsi="Cambria Math"/>
              <w:lang w:val="en-US"/>
            </w:rPr>
            <m:t>=-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16384+1024+256+128+32</m:t>
              </m:r>
            </m:e>
          </m:d>
          <m:r>
            <w:rPr>
              <w:rFonts w:ascii="Cambria Math" w:hAnsi="Cambria Math"/>
              <w:lang w:val="en-US"/>
            </w:rPr>
            <m:t>=-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17824</m:t>
              </m:r>
            </m:e>
            <m:sub>
              <m:r>
                <w:rPr>
                  <w:rFonts w:ascii="Cambria Math" w:hAnsi="Cambria Math"/>
                  <w:lang w:val="en-US"/>
                </w:rPr>
                <m:t>10</m:t>
              </m:r>
            </m:sub>
          </m:sSub>
        </m:oMath>
      </m:oMathPara>
    </w:p>
    <w:p w14:paraId="1EDC905E" w14:textId="7D4818F9" w:rsidR="002E0790" w:rsidRDefault="002E0790" w:rsidP="002E0790">
      <w:pPr>
        <w:rPr>
          <w:rFonts w:eastAsiaTheme="minorEastAsia"/>
        </w:rPr>
      </w:pPr>
      <w:r w:rsidRPr="008758A9">
        <w:rPr>
          <w:rFonts w:eastAsiaTheme="minorEastAsia"/>
          <w:b/>
        </w:rPr>
        <w:t>Ответ:</w:t>
      </w:r>
      <w:r>
        <w:rPr>
          <w:rFonts w:eastAsiaTheme="minorEastAsia"/>
        </w:rPr>
        <w:t xml:space="preserve"> -17824</w:t>
      </w:r>
    </w:p>
    <w:p w14:paraId="3D3E4857" w14:textId="4773B05A" w:rsidR="00D302CE" w:rsidRDefault="00D302CE" w:rsidP="00D302CE">
      <w:pPr>
        <w:pStyle w:val="a7"/>
        <w:numPr>
          <w:ilvl w:val="0"/>
          <w:numId w:val="2"/>
        </w:numPr>
      </w:pPr>
      <w:r w:rsidRPr="00D302CE">
        <w:t xml:space="preserve">Записать код действительного числа в формате с плавающей запятой, интерпретируя его как величину типа Single. </w:t>
      </w:r>
    </w:p>
    <w:p w14:paraId="2CC1C7BC" w14:textId="41154ADA" w:rsidR="00F74B41" w:rsidRDefault="00F74B41" w:rsidP="00F74B41">
      <w:pPr>
        <w:rPr>
          <w:rFonts w:eastAsiaTheme="minorEastAsia"/>
          <w:lang w:val="en-US"/>
        </w:rPr>
      </w:pPr>
      <w:r w:rsidRPr="008758A9">
        <w:rPr>
          <w:b/>
        </w:rPr>
        <w:t>а</w:t>
      </w:r>
      <w:r w:rsidRPr="008758A9">
        <w:rPr>
          <w:b/>
          <w:lang w:val="en-US"/>
        </w:rPr>
        <w:t>)</w:t>
      </w:r>
      <w:r>
        <w:t xml:space="preserve"> </w:t>
      </w:r>
      <m:oMath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92</m:t>
            </m:r>
            <m:r>
              <w:rPr>
                <w:rFonts w:ascii="Cambria Math" w:hAnsi="Cambria Math"/>
                <w:lang w:val="en-US"/>
              </w:rPr>
              <m:t>,54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10</m:t>
            </m:r>
          </m:sub>
        </m:sSub>
        <m:r>
          <w:rPr>
            <w:rFonts w:ascii="Cambria Math" w:hAnsi="Cambria Math"/>
            <w:lang w:val="en-US"/>
          </w:rPr>
          <m:t>≈</m:t>
        </m:r>
        <m:r>
          <w:rPr>
            <w:rFonts w:ascii="Cambria Math" w:hAnsi="Cambria Math"/>
            <w:lang w:val="en-US"/>
          </w:rPr>
          <m:t>-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1011100,10001010001</m:t>
            </m:r>
            <m:r>
              <w:rPr>
                <w:rFonts w:ascii="Cambria Math" w:hAnsi="Cambria Math"/>
                <w:lang w:val="en-US"/>
              </w:rPr>
              <m:t>1</m:t>
            </m:r>
            <m:r>
              <w:rPr>
                <w:rFonts w:ascii="Cambria Math" w:hAnsi="Cambria Math"/>
                <w:lang w:val="en-US"/>
              </w:rPr>
              <m:t>11010</m:t>
            </m:r>
          </m:e>
          <m:sub>
            <m:r>
              <w:rPr>
                <w:rFonts w:ascii="Cambria Math" w:hAnsi="Cambria Math"/>
                <w:lang w:val="en-US"/>
              </w:rPr>
              <m:t>2</m:t>
            </m:r>
          </m:sub>
        </m:sSub>
      </m:oMath>
    </w:p>
    <w:tbl>
      <w:tblPr>
        <w:tblW w:w="10378" w:type="dxa"/>
        <w:tblLook w:val="04A0" w:firstRow="1" w:lastRow="0" w:firstColumn="1" w:lastColumn="0" w:noHBand="0" w:noVBand="1"/>
      </w:tblPr>
      <w:tblGrid>
        <w:gridCol w:w="356"/>
        <w:gridCol w:w="79"/>
        <w:gridCol w:w="352"/>
        <w:gridCol w:w="275"/>
        <w:gridCol w:w="130"/>
        <w:gridCol w:w="226"/>
        <w:gridCol w:w="16"/>
        <w:gridCol w:w="169"/>
        <w:gridCol w:w="521"/>
        <w:gridCol w:w="46"/>
        <w:gridCol w:w="214"/>
        <w:gridCol w:w="97"/>
        <w:gridCol w:w="291"/>
        <w:gridCol w:w="21"/>
        <w:gridCol w:w="395"/>
        <w:gridCol w:w="338"/>
        <w:gridCol w:w="18"/>
        <w:gridCol w:w="28"/>
        <w:gridCol w:w="370"/>
        <w:gridCol w:w="153"/>
        <w:gridCol w:w="156"/>
        <w:gridCol w:w="356"/>
        <w:gridCol w:w="124"/>
        <w:gridCol w:w="150"/>
        <w:gridCol w:w="226"/>
        <w:gridCol w:w="206"/>
        <w:gridCol w:w="356"/>
        <w:gridCol w:w="205"/>
        <w:gridCol w:w="8"/>
        <w:gridCol w:w="391"/>
        <w:gridCol w:w="42"/>
        <w:gridCol w:w="60"/>
        <w:gridCol w:w="356"/>
        <w:gridCol w:w="163"/>
        <w:gridCol w:w="162"/>
        <w:gridCol w:w="301"/>
        <w:gridCol w:w="80"/>
        <w:gridCol w:w="11"/>
        <w:gridCol w:w="345"/>
        <w:gridCol w:w="172"/>
        <w:gridCol w:w="280"/>
        <w:gridCol w:w="172"/>
        <w:gridCol w:w="82"/>
        <w:gridCol w:w="111"/>
        <w:gridCol w:w="706"/>
        <w:gridCol w:w="356"/>
        <w:gridCol w:w="706"/>
      </w:tblGrid>
      <w:tr w:rsidR="000A1569" w:rsidRPr="000A1569" w14:paraId="123F2A98" w14:textId="77777777" w:rsidTr="000A1569">
        <w:trPr>
          <w:gridAfter w:val="5"/>
          <w:wAfter w:w="1961" w:type="dxa"/>
          <w:cantSplit/>
          <w:trHeight w:val="375"/>
        </w:trPr>
        <w:tc>
          <w:tcPr>
            <w:tcW w:w="78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96836E" w14:textId="77777777" w:rsidR="000A1569" w:rsidRPr="000A1569" w:rsidRDefault="000A1569" w:rsidP="000A15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0A1569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_92</w:t>
            </w:r>
          </w:p>
        </w:tc>
        <w:tc>
          <w:tcPr>
            <w:tcW w:w="647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63CC456" w14:textId="77777777" w:rsidR="000A1569" w:rsidRPr="000A1569" w:rsidRDefault="000A1569" w:rsidP="000A1569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0A1569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73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450BFA" w14:textId="77777777" w:rsidR="000A1569" w:rsidRPr="000A1569" w:rsidRDefault="000A1569" w:rsidP="000A15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0A1569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_46</w:t>
            </w:r>
          </w:p>
        </w:tc>
        <w:tc>
          <w:tcPr>
            <w:tcW w:w="623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7E975E0" w14:textId="77777777" w:rsidR="000A1569" w:rsidRPr="000A1569" w:rsidRDefault="000A1569" w:rsidP="000A1569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0A1569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7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5BD62F" w14:textId="77777777" w:rsidR="000A1569" w:rsidRPr="000A1569" w:rsidRDefault="000A1569" w:rsidP="000A15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0A1569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_23</w:t>
            </w:r>
          </w:p>
        </w:tc>
        <w:tc>
          <w:tcPr>
            <w:tcW w:w="56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834B1AD" w14:textId="77777777" w:rsidR="000A1569" w:rsidRPr="000A1569" w:rsidRDefault="000A1569" w:rsidP="000A1569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0A1569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78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910334" w14:textId="77777777" w:rsidR="000A1569" w:rsidRPr="000A1569" w:rsidRDefault="000A1569" w:rsidP="000A15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0A1569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_11</w:t>
            </w:r>
          </w:p>
        </w:tc>
        <w:tc>
          <w:tcPr>
            <w:tcW w:w="43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E34B50F" w14:textId="77777777" w:rsidR="000A1569" w:rsidRPr="000A1569" w:rsidRDefault="000A1569" w:rsidP="000A1569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0A1569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56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12F21E" w14:textId="77777777" w:rsidR="000A1569" w:rsidRPr="000A1569" w:rsidRDefault="000A1569" w:rsidP="000A15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0A1569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_5</w:t>
            </w:r>
          </w:p>
        </w:tc>
        <w:tc>
          <w:tcPr>
            <w:tcW w:w="441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CDF316E" w14:textId="77777777" w:rsidR="000A1569" w:rsidRPr="000A1569" w:rsidRDefault="000A1569" w:rsidP="000A1569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0A1569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57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781C35" w14:textId="77777777" w:rsidR="000A1569" w:rsidRPr="000A1569" w:rsidRDefault="000A1569" w:rsidP="000A15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0A1569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_2</w:t>
            </w:r>
          </w:p>
        </w:tc>
        <w:tc>
          <w:tcPr>
            <w:tcW w:w="46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FDEEF86" w14:textId="77777777" w:rsidR="000A1569" w:rsidRPr="000A1569" w:rsidRDefault="000A1569" w:rsidP="000A1569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0A1569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60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97D274" w14:textId="77777777" w:rsidR="000A1569" w:rsidRPr="000A1569" w:rsidRDefault="000A1569" w:rsidP="000A15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0A1569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_1</w:t>
            </w:r>
          </w:p>
        </w:tc>
        <w:tc>
          <w:tcPr>
            <w:tcW w:w="45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9717FC2" w14:textId="77777777" w:rsidR="000A1569" w:rsidRPr="000A1569" w:rsidRDefault="000A1569" w:rsidP="000A1569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0A1569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</w:tr>
      <w:tr w:rsidR="000A1569" w:rsidRPr="000A1569" w14:paraId="4B0C6FA7" w14:textId="77777777" w:rsidTr="000A1569">
        <w:trPr>
          <w:gridAfter w:val="5"/>
          <w:wAfter w:w="1961" w:type="dxa"/>
          <w:cantSplit/>
          <w:trHeight w:val="375"/>
        </w:trPr>
        <w:tc>
          <w:tcPr>
            <w:tcW w:w="787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C51B91A" w14:textId="77777777" w:rsidR="000A1569" w:rsidRPr="000A1569" w:rsidRDefault="000A1569" w:rsidP="000A15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0A1569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92</w:t>
            </w:r>
          </w:p>
        </w:tc>
        <w:tc>
          <w:tcPr>
            <w:tcW w:w="647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36D08C" w14:textId="77777777" w:rsidR="000A1569" w:rsidRPr="000A1569" w:rsidRDefault="000A1569" w:rsidP="000A1569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0A1569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46</w:t>
            </w:r>
          </w:p>
        </w:tc>
        <w:tc>
          <w:tcPr>
            <w:tcW w:w="73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FEB43E0" w14:textId="77777777" w:rsidR="000A1569" w:rsidRPr="000A1569" w:rsidRDefault="000A1569" w:rsidP="000A15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0A1569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46</w:t>
            </w:r>
          </w:p>
        </w:tc>
        <w:tc>
          <w:tcPr>
            <w:tcW w:w="62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97F157" w14:textId="77777777" w:rsidR="000A1569" w:rsidRPr="000A1569" w:rsidRDefault="000A1569" w:rsidP="000A1569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0A1569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23</w:t>
            </w:r>
          </w:p>
        </w:tc>
        <w:tc>
          <w:tcPr>
            <w:tcW w:w="73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312984F" w14:textId="77777777" w:rsidR="000A1569" w:rsidRPr="000A1569" w:rsidRDefault="000A1569" w:rsidP="000A15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0A1569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22</w:t>
            </w:r>
          </w:p>
        </w:tc>
        <w:tc>
          <w:tcPr>
            <w:tcW w:w="56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69D25B" w14:textId="77777777" w:rsidR="000A1569" w:rsidRPr="000A1569" w:rsidRDefault="000A1569" w:rsidP="000A1569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0A1569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11</w:t>
            </w:r>
          </w:p>
        </w:tc>
        <w:tc>
          <w:tcPr>
            <w:tcW w:w="78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5B7EE17" w14:textId="77777777" w:rsidR="000A1569" w:rsidRPr="000A1569" w:rsidRDefault="000A1569" w:rsidP="000A15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0A1569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10</w:t>
            </w:r>
          </w:p>
        </w:tc>
        <w:tc>
          <w:tcPr>
            <w:tcW w:w="4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35AAAB" w14:textId="77777777" w:rsidR="000A1569" w:rsidRPr="000A1569" w:rsidRDefault="000A1569" w:rsidP="000A1569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0A1569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5</w:t>
            </w:r>
          </w:p>
        </w:tc>
        <w:tc>
          <w:tcPr>
            <w:tcW w:w="56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1E13272" w14:textId="77777777" w:rsidR="000A1569" w:rsidRPr="000A1569" w:rsidRDefault="000A1569" w:rsidP="000A15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0A1569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4</w:t>
            </w:r>
          </w:p>
        </w:tc>
        <w:tc>
          <w:tcPr>
            <w:tcW w:w="44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590E77" w14:textId="77777777" w:rsidR="000A1569" w:rsidRPr="000A1569" w:rsidRDefault="000A1569" w:rsidP="000A1569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0A1569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579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E8CB6E9" w14:textId="77777777" w:rsidR="000A1569" w:rsidRPr="000A1569" w:rsidRDefault="000A1569" w:rsidP="000A15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0A1569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46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51CDA8" w14:textId="77777777" w:rsidR="000A1569" w:rsidRPr="000A1569" w:rsidRDefault="000A1569" w:rsidP="000A1569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0A1569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608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84B64AC" w14:textId="77777777" w:rsidR="000A1569" w:rsidRPr="000A1569" w:rsidRDefault="000A1569" w:rsidP="000A15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0A1569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4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61EEA1" w14:textId="77777777" w:rsidR="000A1569" w:rsidRPr="000A1569" w:rsidRDefault="000A1569" w:rsidP="000A1569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0A1569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</w:t>
            </w:r>
          </w:p>
        </w:tc>
      </w:tr>
      <w:tr w:rsidR="000A1569" w:rsidRPr="000A1569" w14:paraId="680E39C8" w14:textId="77777777" w:rsidTr="000A1569">
        <w:trPr>
          <w:gridAfter w:val="5"/>
          <w:wAfter w:w="1961" w:type="dxa"/>
          <w:cantSplit/>
          <w:trHeight w:val="375"/>
        </w:trPr>
        <w:tc>
          <w:tcPr>
            <w:tcW w:w="78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24395A" w14:textId="77777777" w:rsidR="000A1569" w:rsidRPr="000A1569" w:rsidRDefault="000A1569" w:rsidP="000A15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0A1569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647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B909D1" w14:textId="77777777" w:rsidR="000A1569" w:rsidRPr="000A1569" w:rsidRDefault="000A1569" w:rsidP="000A15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73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BA3B6A" w14:textId="77777777" w:rsidR="000A1569" w:rsidRPr="000A1569" w:rsidRDefault="000A1569" w:rsidP="000A15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0A1569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62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863CF5" w14:textId="77777777" w:rsidR="000A1569" w:rsidRPr="000A1569" w:rsidRDefault="000A1569" w:rsidP="000A15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7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DD48C4" w14:textId="77777777" w:rsidR="000A1569" w:rsidRPr="000A1569" w:rsidRDefault="000A1569" w:rsidP="000A15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0A1569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56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3D3ECE" w14:textId="77777777" w:rsidR="000A1569" w:rsidRPr="000A1569" w:rsidRDefault="000A1569" w:rsidP="000A15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78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9F0FC5" w14:textId="77777777" w:rsidR="000A1569" w:rsidRPr="000A1569" w:rsidRDefault="000A1569" w:rsidP="000A15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0A1569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4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2CD57B" w14:textId="77777777" w:rsidR="000A1569" w:rsidRPr="000A1569" w:rsidRDefault="000A1569" w:rsidP="000A15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56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068C27" w14:textId="77777777" w:rsidR="000A1569" w:rsidRPr="000A1569" w:rsidRDefault="000A1569" w:rsidP="000A15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0A1569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44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3B7E0C" w14:textId="77777777" w:rsidR="000A1569" w:rsidRPr="000A1569" w:rsidRDefault="000A1569" w:rsidP="000A15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57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5F6FF2" w14:textId="77777777" w:rsidR="000A1569" w:rsidRPr="000A1569" w:rsidRDefault="000A1569" w:rsidP="000A15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0A1569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46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566BBB" w14:textId="77777777" w:rsidR="000A1569" w:rsidRPr="000A1569" w:rsidRDefault="000A1569" w:rsidP="000A15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60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6FD674" w14:textId="77777777" w:rsidR="000A1569" w:rsidRPr="000A1569" w:rsidRDefault="000A1569" w:rsidP="000A15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0A1569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4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82DABC" w14:textId="77777777" w:rsidR="000A1569" w:rsidRPr="000A1569" w:rsidRDefault="000A1569" w:rsidP="000A15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</w:tr>
      <w:tr w:rsidR="000A1569" w:rsidRPr="000A1569" w14:paraId="591EEB36" w14:textId="77777777" w:rsidTr="000A1569">
        <w:trPr>
          <w:trHeight w:val="375"/>
        </w:trPr>
        <w:tc>
          <w:tcPr>
            <w:tcW w:w="435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7F0EC6" w14:textId="77777777" w:rsidR="000A1569" w:rsidRPr="000A1569" w:rsidRDefault="000A1569" w:rsidP="000A15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0A1569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×</w:t>
            </w:r>
          </w:p>
        </w:tc>
        <w:tc>
          <w:tcPr>
            <w:tcW w:w="75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66C308" w14:textId="77777777" w:rsidR="000A1569" w:rsidRPr="000A1569" w:rsidRDefault="000A1569" w:rsidP="000A15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0A1569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0,54</w:t>
            </w:r>
          </w:p>
        </w:tc>
        <w:tc>
          <w:tcPr>
            <w:tcW w:w="411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54E28D" w14:textId="77777777" w:rsidR="000A1569" w:rsidRPr="000A1569" w:rsidRDefault="000A1569" w:rsidP="000A15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0A1569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×</w:t>
            </w:r>
          </w:p>
        </w:tc>
        <w:tc>
          <w:tcPr>
            <w:tcW w:w="78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83EA21" w14:textId="77777777" w:rsidR="000A1569" w:rsidRPr="000A1569" w:rsidRDefault="000A1569" w:rsidP="000A15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0A1569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0,08</w:t>
            </w:r>
          </w:p>
        </w:tc>
        <w:tc>
          <w:tcPr>
            <w:tcW w:w="38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B9C296" w14:textId="77777777" w:rsidR="000A1569" w:rsidRPr="000A1569" w:rsidRDefault="000A1569" w:rsidP="000A15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0A1569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×</w:t>
            </w:r>
          </w:p>
        </w:tc>
        <w:tc>
          <w:tcPr>
            <w:tcW w:w="80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6AE316" w14:textId="77777777" w:rsidR="000A1569" w:rsidRPr="000A1569" w:rsidRDefault="000A1569" w:rsidP="000A15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0A1569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0,16</w:t>
            </w:r>
          </w:p>
        </w:tc>
        <w:tc>
          <w:tcPr>
            <w:tcW w:w="37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96A0B9" w14:textId="77777777" w:rsidR="000A1569" w:rsidRPr="000A1569" w:rsidRDefault="000A1569" w:rsidP="000A15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0A1569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×</w:t>
            </w:r>
          </w:p>
        </w:tc>
        <w:tc>
          <w:tcPr>
            <w:tcW w:w="78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A0E253" w14:textId="77777777" w:rsidR="000A1569" w:rsidRPr="000A1569" w:rsidRDefault="000A1569" w:rsidP="000A15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0A1569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0,32</w:t>
            </w:r>
          </w:p>
        </w:tc>
        <w:tc>
          <w:tcPr>
            <w:tcW w:w="376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177393" w14:textId="77777777" w:rsidR="000A1569" w:rsidRPr="000A1569" w:rsidRDefault="000A1569" w:rsidP="000A15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0A1569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×</w:t>
            </w:r>
          </w:p>
        </w:tc>
        <w:tc>
          <w:tcPr>
            <w:tcW w:w="77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B9BE0C" w14:textId="77777777" w:rsidR="000A1569" w:rsidRPr="000A1569" w:rsidRDefault="000A1569" w:rsidP="000A15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0A1569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0,64</w:t>
            </w:r>
          </w:p>
        </w:tc>
        <w:tc>
          <w:tcPr>
            <w:tcW w:w="391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BC9EB7" w14:textId="77777777" w:rsidR="000A1569" w:rsidRPr="000A1569" w:rsidRDefault="000A1569" w:rsidP="000A15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0A1569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×</w:t>
            </w:r>
          </w:p>
        </w:tc>
        <w:tc>
          <w:tcPr>
            <w:tcW w:w="78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21897B" w14:textId="77777777" w:rsidR="000A1569" w:rsidRPr="000A1569" w:rsidRDefault="000A1569" w:rsidP="000A15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0A1569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0,28</w:t>
            </w:r>
          </w:p>
        </w:tc>
        <w:tc>
          <w:tcPr>
            <w:tcW w:w="392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A3F399" w14:textId="77777777" w:rsidR="000A1569" w:rsidRPr="000A1569" w:rsidRDefault="000A1569" w:rsidP="000A15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0A1569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×</w:t>
            </w:r>
          </w:p>
        </w:tc>
        <w:tc>
          <w:tcPr>
            <w:tcW w:w="79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C50C1A" w14:textId="77777777" w:rsidR="000A1569" w:rsidRPr="000A1569" w:rsidRDefault="000A1569" w:rsidP="000A15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0A1569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0,56</w:t>
            </w:r>
          </w:p>
        </w:tc>
        <w:tc>
          <w:tcPr>
            <w:tcW w:w="365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6DFAE9" w14:textId="77777777" w:rsidR="000A1569" w:rsidRPr="000A1569" w:rsidRDefault="000A1569" w:rsidP="000A15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0A1569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×</w:t>
            </w: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3FC910" w14:textId="77777777" w:rsidR="000A1569" w:rsidRPr="000A1569" w:rsidRDefault="000A1569" w:rsidP="000A15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0A1569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0,12</w:t>
            </w:r>
          </w:p>
        </w:tc>
        <w:tc>
          <w:tcPr>
            <w:tcW w:w="356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114480" w14:textId="77777777" w:rsidR="000A1569" w:rsidRPr="000A1569" w:rsidRDefault="000A1569" w:rsidP="000A15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0A1569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×</w:t>
            </w: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7DCC99" w14:textId="77777777" w:rsidR="000A1569" w:rsidRPr="000A1569" w:rsidRDefault="000A1569" w:rsidP="000A15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0A1569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0,24</w:t>
            </w:r>
          </w:p>
        </w:tc>
      </w:tr>
      <w:tr w:rsidR="000A1569" w:rsidRPr="000A1569" w14:paraId="3F57A2A7" w14:textId="77777777" w:rsidTr="000A1569">
        <w:trPr>
          <w:trHeight w:val="375"/>
        </w:trPr>
        <w:tc>
          <w:tcPr>
            <w:tcW w:w="435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326A76" w14:textId="77777777" w:rsidR="000A1569" w:rsidRPr="000A1569" w:rsidRDefault="000A1569" w:rsidP="000A1569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757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32ADD4D" w14:textId="77777777" w:rsidR="000A1569" w:rsidRPr="000A1569" w:rsidRDefault="000A1569" w:rsidP="000A15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0A1569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411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78A1CD" w14:textId="77777777" w:rsidR="000A1569" w:rsidRPr="000A1569" w:rsidRDefault="000A1569" w:rsidP="000A1569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781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4E3EC3F" w14:textId="77777777" w:rsidR="000A1569" w:rsidRPr="000A1569" w:rsidRDefault="000A1569" w:rsidP="000A15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0A1569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388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EAFE41" w14:textId="77777777" w:rsidR="000A1569" w:rsidRPr="000A1569" w:rsidRDefault="000A1569" w:rsidP="000A1569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00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0290DDB" w14:textId="77777777" w:rsidR="000A1569" w:rsidRPr="000A1569" w:rsidRDefault="000A1569" w:rsidP="000A15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0A1569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37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056958" w14:textId="77777777" w:rsidR="000A1569" w:rsidRPr="000A1569" w:rsidRDefault="000A1569" w:rsidP="000A1569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789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4A72632" w14:textId="77777777" w:rsidR="000A1569" w:rsidRPr="000A1569" w:rsidRDefault="000A1569" w:rsidP="000A15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0A1569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376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70FBBE" w14:textId="77777777" w:rsidR="000A1569" w:rsidRPr="000A1569" w:rsidRDefault="000A1569" w:rsidP="000A1569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775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8768EF9" w14:textId="77777777" w:rsidR="000A1569" w:rsidRPr="000A1569" w:rsidRDefault="000A1569" w:rsidP="000A15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0A1569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391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57D67A" w14:textId="77777777" w:rsidR="000A1569" w:rsidRPr="000A1569" w:rsidRDefault="000A1569" w:rsidP="000A1569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783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FCBCF00" w14:textId="77777777" w:rsidR="000A1569" w:rsidRPr="000A1569" w:rsidRDefault="000A1569" w:rsidP="000A15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0A1569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392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D1142E" w14:textId="77777777" w:rsidR="000A1569" w:rsidRPr="000A1569" w:rsidRDefault="000A1569" w:rsidP="000A1569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797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800192F" w14:textId="77777777" w:rsidR="000A1569" w:rsidRPr="000A1569" w:rsidRDefault="000A1569" w:rsidP="000A15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0A1569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365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D2C5EB" w14:textId="77777777" w:rsidR="000A1569" w:rsidRPr="000A1569" w:rsidRDefault="000A1569" w:rsidP="000A1569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EFF716E" w14:textId="77777777" w:rsidR="000A1569" w:rsidRPr="000A1569" w:rsidRDefault="000A1569" w:rsidP="000A15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0A1569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35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AF777C" w14:textId="77777777" w:rsidR="000A1569" w:rsidRPr="000A1569" w:rsidRDefault="000A1569" w:rsidP="000A1569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E878073" w14:textId="77777777" w:rsidR="000A1569" w:rsidRPr="000A1569" w:rsidRDefault="000A1569" w:rsidP="000A15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0A1569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</w:tr>
      <w:tr w:rsidR="000A1569" w:rsidRPr="000A1569" w14:paraId="1839FD3E" w14:textId="77777777" w:rsidTr="000A1569">
        <w:trPr>
          <w:trHeight w:val="375"/>
        </w:trPr>
        <w:tc>
          <w:tcPr>
            <w:tcW w:w="4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07C992" w14:textId="77777777" w:rsidR="000A1569" w:rsidRPr="000A1569" w:rsidRDefault="000A1569" w:rsidP="000A15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75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CCA4E7" w14:textId="77777777" w:rsidR="000A1569" w:rsidRPr="000A1569" w:rsidRDefault="000A1569" w:rsidP="000A15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0A1569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1,08</w:t>
            </w:r>
          </w:p>
        </w:tc>
        <w:tc>
          <w:tcPr>
            <w:tcW w:w="41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DF1AF7" w14:textId="77777777" w:rsidR="000A1569" w:rsidRPr="000A1569" w:rsidRDefault="000A1569" w:rsidP="000A15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78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1A68E5" w14:textId="77777777" w:rsidR="000A1569" w:rsidRPr="000A1569" w:rsidRDefault="000A1569" w:rsidP="000A15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0A1569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0,16</w:t>
            </w:r>
          </w:p>
        </w:tc>
        <w:tc>
          <w:tcPr>
            <w:tcW w:w="38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36FA13" w14:textId="77777777" w:rsidR="000A1569" w:rsidRPr="000A1569" w:rsidRDefault="000A1569" w:rsidP="000A15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0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247F6C" w14:textId="77777777" w:rsidR="000A1569" w:rsidRPr="000A1569" w:rsidRDefault="000A1569" w:rsidP="000A15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0A1569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0,32</w:t>
            </w:r>
          </w:p>
        </w:tc>
        <w:tc>
          <w:tcPr>
            <w:tcW w:w="3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3927E1" w14:textId="77777777" w:rsidR="000A1569" w:rsidRPr="000A1569" w:rsidRDefault="000A1569" w:rsidP="000A15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78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BBADD1" w14:textId="77777777" w:rsidR="000A1569" w:rsidRPr="000A1569" w:rsidRDefault="000A1569" w:rsidP="000A15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0A1569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0,64</w:t>
            </w:r>
          </w:p>
        </w:tc>
        <w:tc>
          <w:tcPr>
            <w:tcW w:w="3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0804EA" w14:textId="77777777" w:rsidR="000A1569" w:rsidRPr="000A1569" w:rsidRDefault="000A1569" w:rsidP="000A15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77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B1649E" w14:textId="77777777" w:rsidR="000A1569" w:rsidRPr="000A1569" w:rsidRDefault="000A1569" w:rsidP="000A15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0A1569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1,28</w:t>
            </w:r>
          </w:p>
        </w:tc>
        <w:tc>
          <w:tcPr>
            <w:tcW w:w="3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6DD28C" w14:textId="77777777" w:rsidR="000A1569" w:rsidRPr="000A1569" w:rsidRDefault="000A1569" w:rsidP="000A15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78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3313D5" w14:textId="77777777" w:rsidR="000A1569" w:rsidRPr="000A1569" w:rsidRDefault="000A1569" w:rsidP="000A15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0A1569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0,56</w:t>
            </w:r>
          </w:p>
        </w:tc>
        <w:tc>
          <w:tcPr>
            <w:tcW w:w="39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8CBD74" w14:textId="77777777" w:rsidR="000A1569" w:rsidRPr="000A1569" w:rsidRDefault="000A1569" w:rsidP="000A15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79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4CD446" w14:textId="77777777" w:rsidR="000A1569" w:rsidRPr="000A1569" w:rsidRDefault="000A1569" w:rsidP="000A15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0A1569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1,12</w:t>
            </w:r>
          </w:p>
        </w:tc>
        <w:tc>
          <w:tcPr>
            <w:tcW w:w="36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783FB3" w14:textId="77777777" w:rsidR="000A1569" w:rsidRPr="000A1569" w:rsidRDefault="000A1569" w:rsidP="000A15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306755" w14:textId="77777777" w:rsidR="000A1569" w:rsidRPr="000A1569" w:rsidRDefault="000A1569" w:rsidP="000A15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0A1569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0,24</w:t>
            </w:r>
          </w:p>
        </w:tc>
        <w:tc>
          <w:tcPr>
            <w:tcW w:w="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F8EF49" w14:textId="77777777" w:rsidR="000A1569" w:rsidRPr="000A1569" w:rsidRDefault="000A1569" w:rsidP="000A15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00A155" w14:textId="77777777" w:rsidR="000A1569" w:rsidRPr="000A1569" w:rsidRDefault="000A1569" w:rsidP="000A15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0A1569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0,48</w:t>
            </w:r>
          </w:p>
        </w:tc>
      </w:tr>
      <w:tr w:rsidR="000A1569" w:rsidRPr="000A1569" w14:paraId="6BE61E1B" w14:textId="77777777" w:rsidTr="000A1569">
        <w:trPr>
          <w:gridAfter w:val="4"/>
          <w:wAfter w:w="1879" w:type="dxa"/>
          <w:trHeight w:val="375"/>
        </w:trPr>
        <w:tc>
          <w:tcPr>
            <w:tcW w:w="356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9496A8" w14:textId="77777777" w:rsidR="000A1569" w:rsidRPr="000A1569" w:rsidRDefault="000A1569" w:rsidP="000A15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0A1569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×</w:t>
            </w:r>
          </w:p>
        </w:tc>
        <w:tc>
          <w:tcPr>
            <w:tcW w:w="70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64A3F8" w14:textId="77777777" w:rsidR="000A1569" w:rsidRPr="000A1569" w:rsidRDefault="000A1569" w:rsidP="000A15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0A1569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0,48</w:t>
            </w:r>
          </w:p>
        </w:tc>
        <w:tc>
          <w:tcPr>
            <w:tcW w:w="356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F31B2A" w14:textId="77777777" w:rsidR="000A1569" w:rsidRPr="000A1569" w:rsidRDefault="000A1569" w:rsidP="000A15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0A1569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×</w:t>
            </w:r>
          </w:p>
        </w:tc>
        <w:tc>
          <w:tcPr>
            <w:tcW w:w="70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65EB54" w14:textId="77777777" w:rsidR="000A1569" w:rsidRPr="000A1569" w:rsidRDefault="000A1569" w:rsidP="000A15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0A1569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0,96</w:t>
            </w:r>
          </w:p>
        </w:tc>
        <w:tc>
          <w:tcPr>
            <w:tcW w:w="357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01E3E3" w14:textId="77777777" w:rsidR="000A1569" w:rsidRPr="000A1569" w:rsidRDefault="000A1569" w:rsidP="000A15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0A1569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×</w:t>
            </w:r>
          </w:p>
        </w:tc>
        <w:tc>
          <w:tcPr>
            <w:tcW w:w="70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904460" w14:textId="77777777" w:rsidR="000A1569" w:rsidRPr="000A1569" w:rsidRDefault="000A1569" w:rsidP="000A15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0A1569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0,92</w:t>
            </w:r>
          </w:p>
        </w:tc>
        <w:tc>
          <w:tcPr>
            <w:tcW w:w="356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9BC03D" w14:textId="77777777" w:rsidR="000A1569" w:rsidRPr="000A1569" w:rsidRDefault="000A1569" w:rsidP="000A15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0A1569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×</w:t>
            </w:r>
          </w:p>
        </w:tc>
        <w:tc>
          <w:tcPr>
            <w:tcW w:w="707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2AA1D3" w14:textId="77777777" w:rsidR="000A1569" w:rsidRPr="000A1569" w:rsidRDefault="000A1569" w:rsidP="000A15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0A1569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0,84</w:t>
            </w:r>
          </w:p>
        </w:tc>
        <w:tc>
          <w:tcPr>
            <w:tcW w:w="356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8F084C" w14:textId="77777777" w:rsidR="000A1569" w:rsidRPr="000A1569" w:rsidRDefault="000A1569" w:rsidP="000A15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0A1569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×</w:t>
            </w:r>
          </w:p>
        </w:tc>
        <w:tc>
          <w:tcPr>
            <w:tcW w:w="70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3E3423" w14:textId="77777777" w:rsidR="000A1569" w:rsidRPr="000A1569" w:rsidRDefault="000A1569" w:rsidP="000A15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0A1569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0,68</w:t>
            </w:r>
          </w:p>
        </w:tc>
        <w:tc>
          <w:tcPr>
            <w:tcW w:w="356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62E52E" w14:textId="77777777" w:rsidR="000A1569" w:rsidRPr="000A1569" w:rsidRDefault="000A1569" w:rsidP="000A15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0A1569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×</w:t>
            </w:r>
          </w:p>
        </w:tc>
        <w:tc>
          <w:tcPr>
            <w:tcW w:w="706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FECD9C" w14:textId="77777777" w:rsidR="000A1569" w:rsidRPr="000A1569" w:rsidRDefault="000A1569" w:rsidP="000A15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0A1569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0,36</w:t>
            </w:r>
          </w:p>
        </w:tc>
        <w:tc>
          <w:tcPr>
            <w:tcW w:w="356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22A07C" w14:textId="77777777" w:rsidR="000A1569" w:rsidRPr="000A1569" w:rsidRDefault="000A1569" w:rsidP="000A15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0A1569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×</w:t>
            </w:r>
          </w:p>
        </w:tc>
        <w:tc>
          <w:tcPr>
            <w:tcW w:w="70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735B1D" w14:textId="77777777" w:rsidR="000A1569" w:rsidRPr="000A1569" w:rsidRDefault="000A1569" w:rsidP="000A15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0A1569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0,72</w:t>
            </w:r>
          </w:p>
        </w:tc>
        <w:tc>
          <w:tcPr>
            <w:tcW w:w="356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7B2580" w14:textId="77777777" w:rsidR="000A1569" w:rsidRPr="000A1569" w:rsidRDefault="000A1569" w:rsidP="000A15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0A1569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×</w:t>
            </w:r>
          </w:p>
        </w:tc>
        <w:tc>
          <w:tcPr>
            <w:tcW w:w="70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5A8D28" w14:textId="77777777" w:rsidR="000A1569" w:rsidRPr="000A1569" w:rsidRDefault="000A1569" w:rsidP="000A15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0A1569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0,44</w:t>
            </w:r>
          </w:p>
        </w:tc>
      </w:tr>
      <w:tr w:rsidR="000A1569" w:rsidRPr="000A1569" w14:paraId="7AAD500B" w14:textId="77777777" w:rsidTr="000A1569">
        <w:trPr>
          <w:gridAfter w:val="4"/>
          <w:wAfter w:w="1879" w:type="dxa"/>
          <w:trHeight w:val="375"/>
        </w:trPr>
        <w:tc>
          <w:tcPr>
            <w:tcW w:w="35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1DE532" w14:textId="77777777" w:rsidR="000A1569" w:rsidRPr="000A1569" w:rsidRDefault="000A1569" w:rsidP="000A1569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70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3EEA4E0" w14:textId="77777777" w:rsidR="000A1569" w:rsidRPr="000A1569" w:rsidRDefault="000A1569" w:rsidP="000A15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0A1569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356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380D01" w14:textId="77777777" w:rsidR="000A1569" w:rsidRPr="000A1569" w:rsidRDefault="000A1569" w:rsidP="000A1569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70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2579AEE" w14:textId="77777777" w:rsidR="000A1569" w:rsidRPr="000A1569" w:rsidRDefault="000A1569" w:rsidP="000A15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0A1569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357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DF85D0" w14:textId="77777777" w:rsidR="000A1569" w:rsidRPr="000A1569" w:rsidRDefault="000A1569" w:rsidP="000A1569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707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B1D3F07" w14:textId="77777777" w:rsidR="000A1569" w:rsidRPr="000A1569" w:rsidRDefault="000A1569" w:rsidP="000A15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0A1569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356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07A770" w14:textId="77777777" w:rsidR="000A1569" w:rsidRPr="000A1569" w:rsidRDefault="000A1569" w:rsidP="000A1569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707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CAF60DC" w14:textId="77777777" w:rsidR="000A1569" w:rsidRPr="000A1569" w:rsidRDefault="000A1569" w:rsidP="000A15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0A1569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35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23A46C" w14:textId="77777777" w:rsidR="000A1569" w:rsidRPr="000A1569" w:rsidRDefault="000A1569" w:rsidP="000A1569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70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567AE89" w14:textId="77777777" w:rsidR="000A1569" w:rsidRPr="000A1569" w:rsidRDefault="000A1569" w:rsidP="000A15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0A1569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35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9F7571" w14:textId="77777777" w:rsidR="000A1569" w:rsidRPr="000A1569" w:rsidRDefault="000A1569" w:rsidP="000A1569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706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1694852" w14:textId="77777777" w:rsidR="000A1569" w:rsidRPr="000A1569" w:rsidRDefault="000A1569" w:rsidP="000A15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0A1569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35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082438" w14:textId="77777777" w:rsidR="000A1569" w:rsidRPr="000A1569" w:rsidRDefault="000A1569" w:rsidP="000A1569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70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662352F" w14:textId="77777777" w:rsidR="000A1569" w:rsidRPr="000A1569" w:rsidRDefault="000A1569" w:rsidP="000A15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0A1569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356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9F38CC" w14:textId="77777777" w:rsidR="000A1569" w:rsidRPr="000A1569" w:rsidRDefault="000A1569" w:rsidP="000A1569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70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752B317" w14:textId="77777777" w:rsidR="000A1569" w:rsidRPr="000A1569" w:rsidRDefault="000A1569" w:rsidP="000A15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0A1569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</w:tr>
      <w:tr w:rsidR="000A1569" w:rsidRPr="000A1569" w14:paraId="3AAC1AFF" w14:textId="77777777" w:rsidTr="000A1569">
        <w:trPr>
          <w:gridAfter w:val="4"/>
          <w:wAfter w:w="1879" w:type="dxa"/>
          <w:trHeight w:val="375"/>
        </w:trPr>
        <w:tc>
          <w:tcPr>
            <w:tcW w:w="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E4BC44" w14:textId="77777777" w:rsidR="000A1569" w:rsidRPr="000A1569" w:rsidRDefault="000A1569" w:rsidP="000A15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70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1769BA" w14:textId="77777777" w:rsidR="000A1569" w:rsidRPr="000A1569" w:rsidRDefault="000A1569" w:rsidP="000A15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0A1569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0,96</w:t>
            </w:r>
          </w:p>
        </w:tc>
        <w:tc>
          <w:tcPr>
            <w:tcW w:w="35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3FC311" w14:textId="77777777" w:rsidR="000A1569" w:rsidRPr="000A1569" w:rsidRDefault="000A1569" w:rsidP="000A15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70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2B0306" w14:textId="77777777" w:rsidR="000A1569" w:rsidRPr="000A1569" w:rsidRDefault="000A1569" w:rsidP="000A15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0A1569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1,92</w:t>
            </w:r>
          </w:p>
        </w:tc>
        <w:tc>
          <w:tcPr>
            <w:tcW w:w="35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1FB83A" w14:textId="77777777" w:rsidR="000A1569" w:rsidRPr="000A1569" w:rsidRDefault="000A1569" w:rsidP="000A15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70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EB41A4" w14:textId="77777777" w:rsidR="000A1569" w:rsidRPr="000A1569" w:rsidRDefault="000A1569" w:rsidP="000A15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0A1569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1,84</w:t>
            </w:r>
          </w:p>
        </w:tc>
        <w:tc>
          <w:tcPr>
            <w:tcW w:w="35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420FBD" w14:textId="77777777" w:rsidR="000A1569" w:rsidRPr="000A1569" w:rsidRDefault="000A1569" w:rsidP="000A15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707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62935C" w14:textId="77777777" w:rsidR="000A1569" w:rsidRPr="000A1569" w:rsidRDefault="000A1569" w:rsidP="000A15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0A1569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1,68</w:t>
            </w:r>
          </w:p>
        </w:tc>
        <w:tc>
          <w:tcPr>
            <w:tcW w:w="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BC1820" w14:textId="77777777" w:rsidR="000A1569" w:rsidRPr="000A1569" w:rsidRDefault="000A1569" w:rsidP="000A15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70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F64616" w14:textId="77777777" w:rsidR="000A1569" w:rsidRPr="000A1569" w:rsidRDefault="000A1569" w:rsidP="000A15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0A1569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1,36</w:t>
            </w:r>
          </w:p>
        </w:tc>
        <w:tc>
          <w:tcPr>
            <w:tcW w:w="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EB9840" w14:textId="77777777" w:rsidR="000A1569" w:rsidRPr="000A1569" w:rsidRDefault="000A1569" w:rsidP="000A15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706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3CBC6C" w14:textId="77777777" w:rsidR="000A1569" w:rsidRPr="000A1569" w:rsidRDefault="000A1569" w:rsidP="000A15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0A1569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0,72</w:t>
            </w:r>
          </w:p>
        </w:tc>
        <w:tc>
          <w:tcPr>
            <w:tcW w:w="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1547A9" w14:textId="77777777" w:rsidR="000A1569" w:rsidRPr="000A1569" w:rsidRDefault="000A1569" w:rsidP="000A15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70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6B02B9" w14:textId="77777777" w:rsidR="000A1569" w:rsidRPr="000A1569" w:rsidRDefault="000A1569" w:rsidP="000A15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0A1569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1,44</w:t>
            </w:r>
          </w:p>
        </w:tc>
        <w:tc>
          <w:tcPr>
            <w:tcW w:w="35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54556F" w14:textId="77777777" w:rsidR="000A1569" w:rsidRPr="000A1569" w:rsidRDefault="000A1569" w:rsidP="000A15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70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5E889E" w14:textId="77777777" w:rsidR="000A1569" w:rsidRPr="000A1569" w:rsidRDefault="000A1569" w:rsidP="000A15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0A1569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0,88</w:t>
            </w:r>
          </w:p>
        </w:tc>
      </w:tr>
    </w:tbl>
    <w:p w14:paraId="3E86B226" w14:textId="4C075E10" w:rsidR="00F23361" w:rsidRPr="00F23361" w:rsidRDefault="00C168A5" w:rsidP="000A1569">
      <w:pPr>
        <w:rPr>
          <w:rFonts w:ascii="Times New Roman" w:eastAsia="Times New Roman" w:hAnsi="Times New Roman" w:cs="Times New Roman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1011100,10001010001111010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-</m:t>
              </m:r>
              <m:r>
                <w:rPr>
                  <w:rFonts w:ascii="Cambria Math" w:hAnsi="Cambria Math"/>
                  <w:lang w:val="en-US"/>
                </w:rPr>
                <m:t>1,01110010001010001111010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⋅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2</m:t>
              </m:r>
            </m:e>
            <m:sup>
              <m:r>
                <w:rPr>
                  <w:rFonts w:ascii="Cambria Math" w:hAnsi="Cambria Math"/>
                  <w:lang w:val="en-US"/>
                </w:rPr>
                <m:t>6</m:t>
              </m:r>
            </m:sup>
          </m:sSup>
        </m:oMath>
      </m:oMathPara>
    </w:p>
    <w:p w14:paraId="36C32ACA" w14:textId="03E08C26" w:rsidR="00F23361" w:rsidRDefault="00F23361" w:rsidP="00F23361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Знак: 1</w:t>
      </w:r>
      <w:r>
        <w:rPr>
          <w:rFonts w:ascii="Times New Roman" w:eastAsia="Times New Roman" w:hAnsi="Times New Roman" w:cs="Times New Roman"/>
        </w:rPr>
        <w:br/>
        <w:t xml:space="preserve">Нормализованная мантисса (без 1): </w:t>
      </w:r>
      <w:r w:rsidRPr="00F23361">
        <w:rPr>
          <w:rFonts w:ascii="Times New Roman" w:eastAsia="Times New Roman" w:hAnsi="Times New Roman" w:cs="Times New Roman"/>
        </w:rPr>
        <w:t>01110010001010001111010</w:t>
      </w:r>
      <w:r>
        <w:rPr>
          <w:rFonts w:ascii="Times New Roman" w:eastAsia="Times New Roman" w:hAnsi="Times New Roman" w:cs="Times New Roman"/>
        </w:rPr>
        <w:br/>
        <w:t xml:space="preserve">Смещённый порядок: </w:t>
      </w:r>
      <m:oMath>
        <m:r>
          <w:rPr>
            <w:rFonts w:ascii="Cambria Math" w:eastAsia="Times New Roman" w:hAnsi="Cambria Math" w:cs="Times New Roman"/>
          </w:rPr>
          <m:t>6+127=</m:t>
        </m:r>
        <m:sSub>
          <m:sSubPr>
            <m:ctrlPr>
              <w:rPr>
                <w:rFonts w:ascii="Cambria Math" w:eastAsia="Times New Roman" w:hAnsi="Cambria Math" w:cs="Times New Roman"/>
                <w:i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133</m:t>
            </m:r>
          </m:e>
          <m:sub>
            <m:r>
              <w:rPr>
                <w:rFonts w:ascii="Cambria Math" w:eastAsia="Times New Roman" w:hAnsi="Cambria Math" w:cs="Times New Roman"/>
              </w:rPr>
              <m:t>10</m:t>
            </m:r>
          </m:sub>
        </m:sSub>
        <m:r>
          <w:rPr>
            <w:rFonts w:ascii="Cambria Math" w:eastAsia="Times New Roman" w:hAnsi="Cambria Math" w:cs="Times New Roman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10000101</m:t>
            </m:r>
          </m:e>
          <m:sub>
            <m:r>
              <w:rPr>
                <w:rFonts w:ascii="Cambria Math" w:eastAsia="Times New Roman" w:hAnsi="Cambria Math" w:cs="Times New Roman"/>
              </w:rPr>
              <m:t>2</m:t>
            </m:r>
          </m:sub>
        </m:sSub>
      </m:oMath>
    </w:p>
    <w:tbl>
      <w:tblPr>
        <w:tblW w:w="6660" w:type="dxa"/>
        <w:tblLook w:val="04A0" w:firstRow="1" w:lastRow="0" w:firstColumn="1" w:lastColumn="0" w:noHBand="0" w:noVBand="1"/>
      </w:tblPr>
      <w:tblGrid>
        <w:gridCol w:w="776"/>
        <w:gridCol w:w="496"/>
        <w:gridCol w:w="636"/>
        <w:gridCol w:w="496"/>
        <w:gridCol w:w="636"/>
        <w:gridCol w:w="496"/>
        <w:gridCol w:w="636"/>
        <w:gridCol w:w="356"/>
        <w:gridCol w:w="496"/>
        <w:gridCol w:w="356"/>
        <w:gridCol w:w="496"/>
        <w:gridCol w:w="356"/>
        <w:gridCol w:w="496"/>
        <w:gridCol w:w="356"/>
        <w:gridCol w:w="496"/>
        <w:gridCol w:w="356"/>
      </w:tblGrid>
      <w:tr w:rsidR="00F23361" w:rsidRPr="00F23361" w14:paraId="3684DBA5" w14:textId="77777777" w:rsidTr="00F23361">
        <w:trPr>
          <w:trHeight w:val="375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9D4E1B" w14:textId="77777777" w:rsidR="00F23361" w:rsidRPr="00F23361" w:rsidRDefault="00F23361" w:rsidP="00F233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F2336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_133</w:t>
            </w:r>
          </w:p>
        </w:tc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DCA2744" w14:textId="77777777" w:rsidR="00F23361" w:rsidRPr="00F23361" w:rsidRDefault="00F23361" w:rsidP="00F2336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F2336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514427" w14:textId="77777777" w:rsidR="00F23361" w:rsidRPr="00F23361" w:rsidRDefault="00F23361" w:rsidP="00F233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F2336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_66</w:t>
            </w:r>
          </w:p>
        </w:tc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BB06DF3" w14:textId="77777777" w:rsidR="00F23361" w:rsidRPr="00F23361" w:rsidRDefault="00F23361" w:rsidP="00F2336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F2336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76DEB1" w14:textId="77777777" w:rsidR="00F23361" w:rsidRPr="00F23361" w:rsidRDefault="00F23361" w:rsidP="00F233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F2336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_33</w:t>
            </w:r>
          </w:p>
        </w:tc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D49F6DB" w14:textId="77777777" w:rsidR="00F23361" w:rsidRPr="00F23361" w:rsidRDefault="00F23361" w:rsidP="00F2336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F2336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8FFF22" w14:textId="77777777" w:rsidR="00F23361" w:rsidRPr="00F23361" w:rsidRDefault="00F23361" w:rsidP="00F233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F2336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_16</w:t>
            </w:r>
          </w:p>
        </w:tc>
        <w:tc>
          <w:tcPr>
            <w:tcW w:w="2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43B9172" w14:textId="77777777" w:rsidR="00F23361" w:rsidRPr="00F23361" w:rsidRDefault="00F23361" w:rsidP="00F2336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F2336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4790F0" w14:textId="77777777" w:rsidR="00F23361" w:rsidRPr="00F23361" w:rsidRDefault="00F23361" w:rsidP="00F233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F2336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_8</w:t>
            </w:r>
          </w:p>
        </w:tc>
        <w:tc>
          <w:tcPr>
            <w:tcW w:w="2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0902ED0" w14:textId="77777777" w:rsidR="00F23361" w:rsidRPr="00F23361" w:rsidRDefault="00F23361" w:rsidP="00F2336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F2336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60C36B" w14:textId="77777777" w:rsidR="00F23361" w:rsidRPr="00F23361" w:rsidRDefault="00F23361" w:rsidP="00F233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F2336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_4</w:t>
            </w:r>
          </w:p>
        </w:tc>
        <w:tc>
          <w:tcPr>
            <w:tcW w:w="2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935C267" w14:textId="77777777" w:rsidR="00F23361" w:rsidRPr="00F23361" w:rsidRDefault="00F23361" w:rsidP="00F2336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F2336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6FBDCA" w14:textId="77777777" w:rsidR="00F23361" w:rsidRPr="00F23361" w:rsidRDefault="00F23361" w:rsidP="00F233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F2336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_2</w:t>
            </w:r>
          </w:p>
        </w:tc>
        <w:tc>
          <w:tcPr>
            <w:tcW w:w="2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FD0B616" w14:textId="77777777" w:rsidR="00F23361" w:rsidRPr="00F23361" w:rsidRDefault="00F23361" w:rsidP="00F2336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F2336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E663AD" w14:textId="77777777" w:rsidR="00F23361" w:rsidRPr="00F23361" w:rsidRDefault="00F23361" w:rsidP="00F233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F2336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_1</w:t>
            </w:r>
          </w:p>
        </w:tc>
        <w:tc>
          <w:tcPr>
            <w:tcW w:w="2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58ABD17" w14:textId="77777777" w:rsidR="00F23361" w:rsidRPr="00F23361" w:rsidRDefault="00F23361" w:rsidP="00F2336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F2336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</w:tr>
      <w:tr w:rsidR="00F23361" w:rsidRPr="00F23361" w14:paraId="51EBBD07" w14:textId="77777777" w:rsidTr="00F23361">
        <w:trPr>
          <w:trHeight w:val="375"/>
        </w:trPr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1EB1CF0" w14:textId="77777777" w:rsidR="00F23361" w:rsidRPr="00F23361" w:rsidRDefault="00F23361" w:rsidP="00F233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F2336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132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C1EE6A" w14:textId="77777777" w:rsidR="00F23361" w:rsidRPr="00F23361" w:rsidRDefault="00F23361" w:rsidP="00F2336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F2336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66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1E4406F" w14:textId="77777777" w:rsidR="00F23361" w:rsidRPr="00F23361" w:rsidRDefault="00F23361" w:rsidP="00F233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F2336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66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88B9B1" w14:textId="77777777" w:rsidR="00F23361" w:rsidRPr="00F23361" w:rsidRDefault="00F23361" w:rsidP="00F2336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F2336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33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4488D32" w14:textId="77777777" w:rsidR="00F23361" w:rsidRPr="00F23361" w:rsidRDefault="00F23361" w:rsidP="00F233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F2336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32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5DA575" w14:textId="77777777" w:rsidR="00F23361" w:rsidRPr="00F23361" w:rsidRDefault="00F23361" w:rsidP="00F2336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F2336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16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9A161BA" w14:textId="77777777" w:rsidR="00F23361" w:rsidRPr="00F23361" w:rsidRDefault="00F23361" w:rsidP="00F233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F2336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16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2F0FCF" w14:textId="77777777" w:rsidR="00F23361" w:rsidRPr="00F23361" w:rsidRDefault="00F23361" w:rsidP="00F2336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F2336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8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B7E6021" w14:textId="77777777" w:rsidR="00F23361" w:rsidRPr="00F23361" w:rsidRDefault="00F23361" w:rsidP="00F233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F2336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8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3A82FF" w14:textId="77777777" w:rsidR="00F23361" w:rsidRPr="00F23361" w:rsidRDefault="00F23361" w:rsidP="00F2336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F2336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4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1C01C2D" w14:textId="77777777" w:rsidR="00F23361" w:rsidRPr="00F23361" w:rsidRDefault="00F23361" w:rsidP="00F233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F2336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4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058BEA" w14:textId="77777777" w:rsidR="00F23361" w:rsidRPr="00F23361" w:rsidRDefault="00F23361" w:rsidP="00F2336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F2336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9D5783C" w14:textId="77777777" w:rsidR="00F23361" w:rsidRPr="00F23361" w:rsidRDefault="00F23361" w:rsidP="00F233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F2336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7279AD" w14:textId="77777777" w:rsidR="00F23361" w:rsidRPr="00F23361" w:rsidRDefault="00F23361" w:rsidP="00F2336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F2336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BB2C08E" w14:textId="77777777" w:rsidR="00F23361" w:rsidRPr="00F23361" w:rsidRDefault="00F23361" w:rsidP="00F233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F2336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91F834" w14:textId="77777777" w:rsidR="00F23361" w:rsidRPr="00F23361" w:rsidRDefault="00F23361" w:rsidP="00F2336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F2336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</w:t>
            </w:r>
          </w:p>
        </w:tc>
      </w:tr>
      <w:tr w:rsidR="00F23361" w:rsidRPr="00F23361" w14:paraId="70F6EFEF" w14:textId="77777777" w:rsidTr="00F23361">
        <w:trPr>
          <w:trHeight w:val="375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BFA316" w14:textId="77777777" w:rsidR="00F23361" w:rsidRPr="00F23361" w:rsidRDefault="00F23361" w:rsidP="00F233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F2336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E07242" w14:textId="77777777" w:rsidR="00F23361" w:rsidRPr="00F23361" w:rsidRDefault="00F23361" w:rsidP="00F233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8C440F" w14:textId="77777777" w:rsidR="00F23361" w:rsidRPr="00F23361" w:rsidRDefault="00F23361" w:rsidP="00F233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F2336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1BFDD7" w14:textId="77777777" w:rsidR="00F23361" w:rsidRPr="00F23361" w:rsidRDefault="00F23361" w:rsidP="00F233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E60DD4" w14:textId="77777777" w:rsidR="00F23361" w:rsidRPr="00F23361" w:rsidRDefault="00F23361" w:rsidP="00F233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F2336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AD4712" w14:textId="77777777" w:rsidR="00F23361" w:rsidRPr="00F23361" w:rsidRDefault="00F23361" w:rsidP="00F233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8C5B33" w14:textId="77777777" w:rsidR="00F23361" w:rsidRPr="00F23361" w:rsidRDefault="00F23361" w:rsidP="00F233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F2336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938F50" w14:textId="77777777" w:rsidR="00F23361" w:rsidRPr="00F23361" w:rsidRDefault="00F23361" w:rsidP="00F233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EDDD76" w14:textId="77777777" w:rsidR="00F23361" w:rsidRPr="00F23361" w:rsidRDefault="00F23361" w:rsidP="00F233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F2336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55B2D6" w14:textId="77777777" w:rsidR="00F23361" w:rsidRPr="00F23361" w:rsidRDefault="00F23361" w:rsidP="00F233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BA93B6" w14:textId="77777777" w:rsidR="00F23361" w:rsidRPr="00F23361" w:rsidRDefault="00F23361" w:rsidP="00F233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F2336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C16A08" w14:textId="77777777" w:rsidR="00F23361" w:rsidRPr="00F23361" w:rsidRDefault="00F23361" w:rsidP="00F233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0DA898" w14:textId="77777777" w:rsidR="00F23361" w:rsidRPr="00F23361" w:rsidRDefault="00F23361" w:rsidP="00F233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F2336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09BA71" w14:textId="77777777" w:rsidR="00F23361" w:rsidRPr="00F23361" w:rsidRDefault="00F23361" w:rsidP="00F233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42581E" w14:textId="77777777" w:rsidR="00F23361" w:rsidRPr="00F23361" w:rsidRDefault="00F23361" w:rsidP="00F233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F2336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3B534A" w14:textId="77777777" w:rsidR="00F23361" w:rsidRPr="00F23361" w:rsidRDefault="00F23361" w:rsidP="00F233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</w:tr>
    </w:tbl>
    <w:p w14:paraId="2484ADFD" w14:textId="07AE6A04" w:rsidR="00F23361" w:rsidRDefault="00F23361" w:rsidP="000A1569">
      <w:pPr>
        <w:rPr>
          <w:rFonts w:ascii="Times New Roman" w:eastAsia="Times New Roman" w:hAnsi="Times New Roman" w:cs="Times New Roman"/>
        </w:rPr>
      </w:pPr>
      <w:r w:rsidRPr="008758A9">
        <w:rPr>
          <w:rFonts w:ascii="Times New Roman" w:eastAsia="Times New Roman" w:hAnsi="Times New Roman" w:cs="Times New Roman"/>
          <w:b/>
        </w:rPr>
        <w:t>Ответ:</w:t>
      </w:r>
      <w:r>
        <w:rPr>
          <w:rFonts w:ascii="Times New Roman" w:eastAsia="Times New Roman" w:hAnsi="Times New Roman" w:cs="Times New Roman"/>
        </w:rPr>
        <w:t xml:space="preserve"> 1</w:t>
      </w:r>
      <w:r w:rsidRPr="00F23361">
        <w:rPr>
          <w:rFonts w:ascii="Times New Roman" w:eastAsia="Times New Roman" w:hAnsi="Times New Roman" w:cs="Times New Roman"/>
        </w:rPr>
        <w:t>0111001000101000111101010000101</w:t>
      </w:r>
    </w:p>
    <w:p w14:paraId="17006EE8" w14:textId="47BD257E" w:rsidR="00F23361" w:rsidRDefault="00F23361" w:rsidP="000A1569">
      <w:pPr>
        <w:rPr>
          <w:rFonts w:ascii="Times New Roman" w:eastAsia="Times New Roman" w:hAnsi="Times New Roman" w:cs="Times New Roman"/>
          <w:lang w:val="en-US"/>
        </w:rPr>
      </w:pPr>
      <w:r w:rsidRPr="008758A9">
        <w:rPr>
          <w:rFonts w:ascii="Times New Roman" w:eastAsia="Times New Roman" w:hAnsi="Times New Roman" w:cs="Times New Roman"/>
          <w:b/>
        </w:rPr>
        <w:t>б)</w:t>
      </w:r>
      <w:r>
        <w:rPr>
          <w:rFonts w:ascii="Times New Roman" w:eastAsia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66,35</m:t>
            </m:r>
          </m:e>
          <m:sub>
            <m:r>
              <w:rPr>
                <w:rFonts w:ascii="Cambria Math" w:eastAsia="Times New Roman" w:hAnsi="Cambria Math" w:cs="Times New Roman"/>
              </w:rPr>
              <m:t>10</m:t>
            </m:r>
          </m:sub>
        </m:sSub>
        <m:r>
          <w:rPr>
            <w:rFonts w:ascii="Cambria Math" w:eastAsia="Times New Roman" w:hAnsi="Cambria Math" w:cs="Times New Roman"/>
          </w:rPr>
          <m:t>≈</m:t>
        </m:r>
        <m:sSub>
          <m:sSubPr>
            <m:ctrlPr>
              <w:rPr>
                <w:rFonts w:ascii="Cambria Math" w:eastAsia="Times New Roman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lang w:val="en-US"/>
              </w:rPr>
              <m:t>1000010,01011001100110011</m:t>
            </m:r>
            <m:ctrlPr>
              <w:rPr>
                <w:rFonts w:ascii="Cambria Math" w:eastAsia="Times New Roman" w:hAnsi="Cambria Math" w:cs="Times New Roman"/>
                <w:i/>
              </w:rPr>
            </m:ctrlPr>
          </m:e>
          <m:sub>
            <m:r>
              <w:rPr>
                <w:rFonts w:ascii="Cambria Math" w:eastAsia="Times New Roman" w:hAnsi="Cambria Math" w:cs="Times New Roman"/>
                <w:lang w:val="en-US"/>
              </w:rPr>
              <m:t>2</m:t>
            </m:r>
          </m:sub>
        </m:sSub>
      </m:oMath>
    </w:p>
    <w:tbl>
      <w:tblPr>
        <w:tblW w:w="7517" w:type="dxa"/>
        <w:tblLook w:val="04A0" w:firstRow="1" w:lastRow="0" w:firstColumn="1" w:lastColumn="0" w:noHBand="0" w:noVBand="1"/>
      </w:tblPr>
      <w:tblGrid>
        <w:gridCol w:w="356"/>
        <w:gridCol w:w="80"/>
        <w:gridCol w:w="367"/>
        <w:gridCol w:w="119"/>
        <w:gridCol w:w="308"/>
        <w:gridCol w:w="48"/>
        <w:gridCol w:w="203"/>
        <w:gridCol w:w="154"/>
        <w:gridCol w:w="209"/>
        <w:gridCol w:w="356"/>
        <w:gridCol w:w="53"/>
        <w:gridCol w:w="14"/>
        <w:gridCol w:w="374"/>
        <w:gridCol w:w="126"/>
        <w:gridCol w:w="103"/>
        <w:gridCol w:w="253"/>
        <w:gridCol w:w="174"/>
        <w:gridCol w:w="372"/>
        <w:gridCol w:w="20"/>
        <w:gridCol w:w="356"/>
        <w:gridCol w:w="85"/>
        <w:gridCol w:w="174"/>
        <w:gridCol w:w="308"/>
        <w:gridCol w:w="106"/>
        <w:gridCol w:w="55"/>
        <w:gridCol w:w="196"/>
        <w:gridCol w:w="253"/>
        <w:gridCol w:w="134"/>
        <w:gridCol w:w="179"/>
        <w:gridCol w:w="235"/>
        <w:gridCol w:w="89"/>
        <w:gridCol w:w="32"/>
        <w:gridCol w:w="394"/>
        <w:gridCol w:w="108"/>
        <w:gridCol w:w="64"/>
        <w:gridCol w:w="356"/>
        <w:gridCol w:w="7"/>
        <w:gridCol w:w="102"/>
        <w:gridCol w:w="416"/>
        <w:gridCol w:w="41"/>
        <w:gridCol w:w="42"/>
        <w:gridCol w:w="314"/>
        <w:gridCol w:w="115"/>
        <w:gridCol w:w="138"/>
        <w:gridCol w:w="313"/>
        <w:gridCol w:w="112"/>
        <w:gridCol w:w="24"/>
      </w:tblGrid>
      <w:tr w:rsidR="00F23361" w:rsidRPr="00F23361" w14:paraId="64BB696C" w14:textId="77777777" w:rsidTr="004403B8">
        <w:trPr>
          <w:gridAfter w:val="1"/>
          <w:wAfter w:w="24" w:type="dxa"/>
          <w:trHeight w:val="375"/>
        </w:trPr>
        <w:tc>
          <w:tcPr>
            <w:tcW w:w="70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698BFD" w14:textId="77777777" w:rsidR="00F23361" w:rsidRPr="00F23361" w:rsidRDefault="00F23361" w:rsidP="00F233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F2336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_66</w:t>
            </w:r>
          </w:p>
        </w:tc>
        <w:tc>
          <w:tcPr>
            <w:tcW w:w="575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E2C33D7" w14:textId="77777777" w:rsidR="00F23361" w:rsidRPr="00F23361" w:rsidRDefault="00F23361" w:rsidP="00F2336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F2336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69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CD8B28" w14:textId="77777777" w:rsidR="00F23361" w:rsidRPr="00F23361" w:rsidRDefault="00F23361" w:rsidP="00F233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F2336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_33</w:t>
            </w:r>
          </w:p>
        </w:tc>
        <w:tc>
          <w:tcPr>
            <w:tcW w:w="57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8606562" w14:textId="77777777" w:rsidR="00F23361" w:rsidRPr="00F23361" w:rsidRDefault="00F23361" w:rsidP="00F2336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F2336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74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1E3126" w14:textId="77777777" w:rsidR="00F23361" w:rsidRPr="00F23361" w:rsidRDefault="00F23361" w:rsidP="00F233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F2336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_16</w:t>
            </w:r>
          </w:p>
        </w:tc>
        <w:tc>
          <w:tcPr>
            <w:tcW w:w="39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25062C3" w14:textId="77777777" w:rsidR="00F23361" w:rsidRPr="00F23361" w:rsidRDefault="00F23361" w:rsidP="00F2336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F2336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55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E99227" w14:textId="77777777" w:rsidR="00F23361" w:rsidRPr="00F23361" w:rsidRDefault="00F23361" w:rsidP="00F233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F2336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_8</w:t>
            </w:r>
          </w:p>
        </w:tc>
        <w:tc>
          <w:tcPr>
            <w:tcW w:w="39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B98CEAA" w14:textId="77777777" w:rsidR="00F23361" w:rsidRPr="00F23361" w:rsidRDefault="00F23361" w:rsidP="00F2336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F2336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55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3D2A33" w14:textId="77777777" w:rsidR="00F23361" w:rsidRPr="00F23361" w:rsidRDefault="00F23361" w:rsidP="00F233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F2336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_4</w:t>
            </w:r>
          </w:p>
        </w:tc>
        <w:tc>
          <w:tcPr>
            <w:tcW w:w="39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588A338" w14:textId="77777777" w:rsidR="00F23361" w:rsidRPr="00F23361" w:rsidRDefault="00F23361" w:rsidP="00F2336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F2336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554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EA7A21" w14:textId="77777777" w:rsidR="00F23361" w:rsidRPr="00F23361" w:rsidRDefault="00F23361" w:rsidP="00F233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F2336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_2</w:t>
            </w:r>
          </w:p>
        </w:tc>
        <w:tc>
          <w:tcPr>
            <w:tcW w:w="39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F5C1536" w14:textId="77777777" w:rsidR="00F23361" w:rsidRPr="00F23361" w:rsidRDefault="00F23361" w:rsidP="00F2336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F2336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56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A68E90" w14:textId="77777777" w:rsidR="00F23361" w:rsidRPr="00F23361" w:rsidRDefault="00F23361" w:rsidP="00F233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F2336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_1</w:t>
            </w:r>
          </w:p>
        </w:tc>
        <w:tc>
          <w:tcPr>
            <w:tcW w:w="41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2B7EAE8" w14:textId="77777777" w:rsidR="00F23361" w:rsidRPr="00F23361" w:rsidRDefault="00F23361" w:rsidP="00F2336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F2336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</w:tr>
      <w:tr w:rsidR="004403B8" w:rsidRPr="00F23361" w14:paraId="6C7D9A2F" w14:textId="77777777" w:rsidTr="004403B8">
        <w:trPr>
          <w:gridAfter w:val="1"/>
          <w:wAfter w:w="24" w:type="dxa"/>
          <w:trHeight w:val="375"/>
        </w:trPr>
        <w:tc>
          <w:tcPr>
            <w:tcW w:w="70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4C83559" w14:textId="77777777" w:rsidR="00F23361" w:rsidRPr="00F23361" w:rsidRDefault="00F23361" w:rsidP="00F233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F2336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66</w:t>
            </w:r>
          </w:p>
        </w:tc>
        <w:tc>
          <w:tcPr>
            <w:tcW w:w="57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B34B09" w14:textId="77777777" w:rsidR="00F23361" w:rsidRPr="00F23361" w:rsidRDefault="00F23361" w:rsidP="00F2336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F2336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33</w:t>
            </w:r>
          </w:p>
        </w:tc>
        <w:tc>
          <w:tcPr>
            <w:tcW w:w="690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C52587B" w14:textId="77777777" w:rsidR="00F23361" w:rsidRPr="00F23361" w:rsidRDefault="00F23361" w:rsidP="00F233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F2336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32</w:t>
            </w:r>
          </w:p>
        </w:tc>
        <w:tc>
          <w:tcPr>
            <w:tcW w:w="57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195A13" w14:textId="77777777" w:rsidR="00F23361" w:rsidRPr="00F23361" w:rsidRDefault="00F23361" w:rsidP="00F2336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F2336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16</w:t>
            </w:r>
          </w:p>
        </w:tc>
        <w:tc>
          <w:tcPr>
            <w:tcW w:w="740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DA15A41" w14:textId="77777777" w:rsidR="00F23361" w:rsidRPr="00F23361" w:rsidRDefault="00F23361" w:rsidP="00F233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F2336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16</w:t>
            </w:r>
          </w:p>
        </w:tc>
        <w:tc>
          <w:tcPr>
            <w:tcW w:w="39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1030CD" w14:textId="77777777" w:rsidR="00F23361" w:rsidRPr="00F23361" w:rsidRDefault="00F23361" w:rsidP="00F2336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F2336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8</w:t>
            </w:r>
          </w:p>
        </w:tc>
        <w:tc>
          <w:tcPr>
            <w:tcW w:w="553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22D035C" w14:textId="77777777" w:rsidR="00F23361" w:rsidRPr="00F23361" w:rsidRDefault="00F23361" w:rsidP="00F233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F2336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8</w:t>
            </w:r>
          </w:p>
        </w:tc>
        <w:tc>
          <w:tcPr>
            <w:tcW w:w="3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E6C6ED" w14:textId="77777777" w:rsidR="00F23361" w:rsidRPr="00F23361" w:rsidRDefault="00F23361" w:rsidP="00F2336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F2336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4</w:t>
            </w:r>
          </w:p>
        </w:tc>
        <w:tc>
          <w:tcPr>
            <w:tcW w:w="554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76A3827" w14:textId="77777777" w:rsidR="00F23361" w:rsidRPr="00F23361" w:rsidRDefault="00F23361" w:rsidP="00F233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F2336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4</w:t>
            </w:r>
          </w:p>
        </w:tc>
        <w:tc>
          <w:tcPr>
            <w:tcW w:w="3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F92A00" w14:textId="77777777" w:rsidR="00F23361" w:rsidRPr="00F23361" w:rsidRDefault="00F23361" w:rsidP="00F2336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F2336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554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1CD292E" w14:textId="77777777" w:rsidR="00F23361" w:rsidRPr="00F23361" w:rsidRDefault="00F23361" w:rsidP="00F233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F2336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B181D5" w14:textId="77777777" w:rsidR="00F23361" w:rsidRPr="00F23361" w:rsidRDefault="00F23361" w:rsidP="00F2336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F2336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560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2CEA417" w14:textId="77777777" w:rsidR="00F23361" w:rsidRPr="00F23361" w:rsidRDefault="00F23361" w:rsidP="00F233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F2336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4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79ECC7" w14:textId="77777777" w:rsidR="00F23361" w:rsidRPr="00F23361" w:rsidRDefault="00F23361" w:rsidP="00F2336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F2336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</w:t>
            </w:r>
          </w:p>
        </w:tc>
      </w:tr>
      <w:tr w:rsidR="004403B8" w:rsidRPr="00F23361" w14:paraId="4D46A1BC" w14:textId="77777777" w:rsidTr="004403B8">
        <w:trPr>
          <w:gridAfter w:val="1"/>
          <w:wAfter w:w="24" w:type="dxa"/>
          <w:trHeight w:val="375"/>
        </w:trPr>
        <w:tc>
          <w:tcPr>
            <w:tcW w:w="70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90DBB6" w14:textId="77777777" w:rsidR="00F23361" w:rsidRPr="00F23361" w:rsidRDefault="00F23361" w:rsidP="00F233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F2336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57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49987B" w14:textId="77777777" w:rsidR="00F23361" w:rsidRPr="00F23361" w:rsidRDefault="00F23361" w:rsidP="00F233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69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6B6579" w14:textId="77777777" w:rsidR="00F23361" w:rsidRPr="00F23361" w:rsidRDefault="00F23361" w:rsidP="00F233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F2336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57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20B50A" w14:textId="77777777" w:rsidR="00F23361" w:rsidRPr="00F23361" w:rsidRDefault="00F23361" w:rsidP="00F233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74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CE118E" w14:textId="77777777" w:rsidR="00F23361" w:rsidRPr="00F23361" w:rsidRDefault="00F23361" w:rsidP="00F233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F2336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39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845505" w14:textId="77777777" w:rsidR="00F23361" w:rsidRPr="00F23361" w:rsidRDefault="00F23361" w:rsidP="00F233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55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BE71E4" w14:textId="77777777" w:rsidR="00F23361" w:rsidRPr="00F23361" w:rsidRDefault="00F23361" w:rsidP="00F233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F2336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3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23FFD6" w14:textId="77777777" w:rsidR="00F23361" w:rsidRPr="00F23361" w:rsidRDefault="00F23361" w:rsidP="00F233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55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1A7D93" w14:textId="77777777" w:rsidR="00F23361" w:rsidRPr="00F23361" w:rsidRDefault="00F23361" w:rsidP="00F233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F2336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3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503929" w14:textId="77777777" w:rsidR="00F23361" w:rsidRPr="00F23361" w:rsidRDefault="00F23361" w:rsidP="00F233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554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AD9BAF" w14:textId="77777777" w:rsidR="00F23361" w:rsidRPr="00F23361" w:rsidRDefault="00F23361" w:rsidP="00F233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F2336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3A4E7C" w14:textId="77777777" w:rsidR="00F23361" w:rsidRPr="00F23361" w:rsidRDefault="00F23361" w:rsidP="00F233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56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E1B096" w14:textId="77777777" w:rsidR="00F23361" w:rsidRPr="00F23361" w:rsidRDefault="00F23361" w:rsidP="00F233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F2336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4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400D2E" w14:textId="77777777" w:rsidR="00F23361" w:rsidRPr="00F23361" w:rsidRDefault="00F23361" w:rsidP="00F233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</w:tr>
      <w:tr w:rsidR="004403B8" w:rsidRPr="004403B8" w14:paraId="766FB20C" w14:textId="77777777" w:rsidTr="004403B8">
        <w:trPr>
          <w:trHeight w:val="375"/>
        </w:trPr>
        <w:tc>
          <w:tcPr>
            <w:tcW w:w="356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FF17B1" w14:textId="77777777" w:rsidR="004403B8" w:rsidRPr="004403B8" w:rsidRDefault="004403B8" w:rsidP="004403B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4403B8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×</w:t>
            </w:r>
          </w:p>
        </w:tc>
        <w:tc>
          <w:tcPr>
            <w:tcW w:w="70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3CC21B" w14:textId="77777777" w:rsidR="004403B8" w:rsidRPr="004403B8" w:rsidRDefault="004403B8" w:rsidP="004403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4403B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0,35</w:t>
            </w:r>
          </w:p>
        </w:tc>
        <w:tc>
          <w:tcPr>
            <w:tcW w:w="356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EF79B9" w14:textId="77777777" w:rsidR="004403B8" w:rsidRPr="004403B8" w:rsidRDefault="004403B8" w:rsidP="004403B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4403B8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×</w:t>
            </w:r>
          </w:p>
        </w:tc>
        <w:tc>
          <w:tcPr>
            <w:tcW w:w="56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1D87F8" w14:textId="77777777" w:rsidR="004403B8" w:rsidRPr="004403B8" w:rsidRDefault="004403B8" w:rsidP="004403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4403B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0,7</w:t>
            </w:r>
          </w:p>
        </w:tc>
        <w:tc>
          <w:tcPr>
            <w:tcW w:w="356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F6262A" w14:textId="77777777" w:rsidR="004403B8" w:rsidRPr="004403B8" w:rsidRDefault="004403B8" w:rsidP="004403B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4403B8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×</w:t>
            </w:r>
          </w:p>
        </w:tc>
        <w:tc>
          <w:tcPr>
            <w:tcW w:w="56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22D067" w14:textId="77777777" w:rsidR="004403B8" w:rsidRPr="004403B8" w:rsidRDefault="004403B8" w:rsidP="004403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4403B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0,4</w:t>
            </w:r>
          </w:p>
        </w:tc>
        <w:tc>
          <w:tcPr>
            <w:tcW w:w="356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A1F3A2" w14:textId="77777777" w:rsidR="004403B8" w:rsidRPr="004403B8" w:rsidRDefault="004403B8" w:rsidP="004403B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4403B8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×</w:t>
            </w:r>
          </w:p>
        </w:tc>
        <w:tc>
          <w:tcPr>
            <w:tcW w:w="56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0C5D20" w14:textId="77777777" w:rsidR="004403B8" w:rsidRPr="004403B8" w:rsidRDefault="004403B8" w:rsidP="004403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4403B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0,8</w:t>
            </w:r>
          </w:p>
        </w:tc>
        <w:tc>
          <w:tcPr>
            <w:tcW w:w="356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5D7534" w14:textId="77777777" w:rsidR="004403B8" w:rsidRPr="004403B8" w:rsidRDefault="004403B8" w:rsidP="004403B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4403B8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×</w:t>
            </w:r>
          </w:p>
        </w:tc>
        <w:tc>
          <w:tcPr>
            <w:tcW w:w="56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665143" w14:textId="77777777" w:rsidR="004403B8" w:rsidRPr="004403B8" w:rsidRDefault="004403B8" w:rsidP="004403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4403B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0,6</w:t>
            </w:r>
          </w:p>
        </w:tc>
        <w:tc>
          <w:tcPr>
            <w:tcW w:w="356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485D78" w14:textId="77777777" w:rsidR="004403B8" w:rsidRPr="004403B8" w:rsidRDefault="004403B8" w:rsidP="004403B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4403B8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×</w:t>
            </w:r>
          </w:p>
        </w:tc>
        <w:tc>
          <w:tcPr>
            <w:tcW w:w="56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368E3F" w14:textId="77777777" w:rsidR="004403B8" w:rsidRPr="004403B8" w:rsidRDefault="004403B8" w:rsidP="004403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4403B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0,2</w:t>
            </w:r>
          </w:p>
        </w:tc>
        <w:tc>
          <w:tcPr>
            <w:tcW w:w="356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FBF5EF" w14:textId="77777777" w:rsidR="004403B8" w:rsidRPr="004403B8" w:rsidRDefault="004403B8" w:rsidP="004403B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4403B8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×</w:t>
            </w:r>
          </w:p>
        </w:tc>
        <w:tc>
          <w:tcPr>
            <w:tcW w:w="56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168CA5" w14:textId="77777777" w:rsidR="004403B8" w:rsidRPr="004403B8" w:rsidRDefault="004403B8" w:rsidP="004403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4403B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0,4</w:t>
            </w:r>
          </w:p>
        </w:tc>
        <w:tc>
          <w:tcPr>
            <w:tcW w:w="356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1E5FF8" w14:textId="77777777" w:rsidR="004403B8" w:rsidRPr="004403B8" w:rsidRDefault="004403B8" w:rsidP="004403B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4403B8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×</w:t>
            </w:r>
          </w:p>
        </w:tc>
        <w:tc>
          <w:tcPr>
            <w:tcW w:w="567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54989F" w14:textId="77777777" w:rsidR="004403B8" w:rsidRPr="004403B8" w:rsidRDefault="004403B8" w:rsidP="004403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4403B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0,8</w:t>
            </w:r>
          </w:p>
        </w:tc>
      </w:tr>
      <w:tr w:rsidR="004403B8" w:rsidRPr="004403B8" w14:paraId="68C515BA" w14:textId="77777777" w:rsidTr="004403B8">
        <w:trPr>
          <w:trHeight w:val="375"/>
        </w:trPr>
        <w:tc>
          <w:tcPr>
            <w:tcW w:w="356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0E6F98" w14:textId="77777777" w:rsidR="004403B8" w:rsidRPr="004403B8" w:rsidRDefault="004403B8" w:rsidP="004403B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70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2DBF029" w14:textId="77777777" w:rsidR="004403B8" w:rsidRPr="004403B8" w:rsidRDefault="004403B8" w:rsidP="004403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4403B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356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993BD9" w14:textId="77777777" w:rsidR="004403B8" w:rsidRPr="004403B8" w:rsidRDefault="004403B8" w:rsidP="004403B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56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399BD56" w14:textId="77777777" w:rsidR="004403B8" w:rsidRPr="004403B8" w:rsidRDefault="004403B8" w:rsidP="004403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4403B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35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016D59" w14:textId="77777777" w:rsidR="004403B8" w:rsidRPr="004403B8" w:rsidRDefault="004403B8" w:rsidP="004403B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56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DCCD8C1" w14:textId="77777777" w:rsidR="004403B8" w:rsidRPr="004403B8" w:rsidRDefault="004403B8" w:rsidP="004403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4403B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35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A453C1" w14:textId="77777777" w:rsidR="004403B8" w:rsidRPr="004403B8" w:rsidRDefault="004403B8" w:rsidP="004403B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56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92E05D4" w14:textId="77777777" w:rsidR="004403B8" w:rsidRPr="004403B8" w:rsidRDefault="004403B8" w:rsidP="004403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4403B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356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A27361" w14:textId="77777777" w:rsidR="004403B8" w:rsidRPr="004403B8" w:rsidRDefault="004403B8" w:rsidP="004403B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56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4311027" w14:textId="77777777" w:rsidR="004403B8" w:rsidRPr="004403B8" w:rsidRDefault="004403B8" w:rsidP="004403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4403B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356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457FB0" w14:textId="77777777" w:rsidR="004403B8" w:rsidRPr="004403B8" w:rsidRDefault="004403B8" w:rsidP="004403B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56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A403C68" w14:textId="77777777" w:rsidR="004403B8" w:rsidRPr="004403B8" w:rsidRDefault="004403B8" w:rsidP="004403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4403B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356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5A47D6" w14:textId="77777777" w:rsidR="004403B8" w:rsidRPr="004403B8" w:rsidRDefault="004403B8" w:rsidP="004403B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56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B829F5A" w14:textId="77777777" w:rsidR="004403B8" w:rsidRPr="004403B8" w:rsidRDefault="004403B8" w:rsidP="004403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4403B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356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282BE4" w14:textId="77777777" w:rsidR="004403B8" w:rsidRPr="004403B8" w:rsidRDefault="004403B8" w:rsidP="004403B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567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928AEC2" w14:textId="77777777" w:rsidR="004403B8" w:rsidRPr="004403B8" w:rsidRDefault="004403B8" w:rsidP="004403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4403B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</w:tr>
      <w:tr w:rsidR="004403B8" w:rsidRPr="004403B8" w14:paraId="7BF18CCD" w14:textId="77777777" w:rsidTr="004403B8">
        <w:trPr>
          <w:trHeight w:val="375"/>
        </w:trPr>
        <w:tc>
          <w:tcPr>
            <w:tcW w:w="35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DF64D2" w14:textId="77777777" w:rsidR="004403B8" w:rsidRPr="004403B8" w:rsidRDefault="004403B8" w:rsidP="004403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70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2BCDD6" w14:textId="77777777" w:rsidR="004403B8" w:rsidRPr="004403B8" w:rsidRDefault="004403B8" w:rsidP="004403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4403B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0,7</w:t>
            </w:r>
          </w:p>
        </w:tc>
        <w:tc>
          <w:tcPr>
            <w:tcW w:w="35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848D31" w14:textId="77777777" w:rsidR="004403B8" w:rsidRPr="004403B8" w:rsidRDefault="004403B8" w:rsidP="004403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56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2973C8" w14:textId="77777777" w:rsidR="004403B8" w:rsidRPr="004403B8" w:rsidRDefault="004403B8" w:rsidP="004403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4403B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1,4</w:t>
            </w:r>
          </w:p>
        </w:tc>
        <w:tc>
          <w:tcPr>
            <w:tcW w:w="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4B9778" w14:textId="77777777" w:rsidR="004403B8" w:rsidRPr="004403B8" w:rsidRDefault="004403B8" w:rsidP="004403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56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FED24D" w14:textId="77777777" w:rsidR="004403B8" w:rsidRPr="004403B8" w:rsidRDefault="004403B8" w:rsidP="004403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4403B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0,8</w:t>
            </w:r>
          </w:p>
        </w:tc>
        <w:tc>
          <w:tcPr>
            <w:tcW w:w="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D6A99E" w14:textId="77777777" w:rsidR="004403B8" w:rsidRPr="004403B8" w:rsidRDefault="004403B8" w:rsidP="004403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56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35DD7A" w14:textId="77777777" w:rsidR="004403B8" w:rsidRPr="004403B8" w:rsidRDefault="004403B8" w:rsidP="004403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4403B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1,6</w:t>
            </w:r>
          </w:p>
        </w:tc>
        <w:tc>
          <w:tcPr>
            <w:tcW w:w="35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7E6B4F" w14:textId="77777777" w:rsidR="004403B8" w:rsidRPr="004403B8" w:rsidRDefault="004403B8" w:rsidP="004403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56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E7954F" w14:textId="77777777" w:rsidR="004403B8" w:rsidRPr="004403B8" w:rsidRDefault="004403B8" w:rsidP="004403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4403B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1,2</w:t>
            </w:r>
          </w:p>
        </w:tc>
        <w:tc>
          <w:tcPr>
            <w:tcW w:w="35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57C8DA" w14:textId="77777777" w:rsidR="004403B8" w:rsidRPr="004403B8" w:rsidRDefault="004403B8" w:rsidP="004403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56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C0FBCE" w14:textId="77777777" w:rsidR="004403B8" w:rsidRPr="004403B8" w:rsidRDefault="004403B8" w:rsidP="004403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4403B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0,4</w:t>
            </w:r>
          </w:p>
        </w:tc>
        <w:tc>
          <w:tcPr>
            <w:tcW w:w="35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88F8E8" w14:textId="77777777" w:rsidR="004403B8" w:rsidRPr="004403B8" w:rsidRDefault="004403B8" w:rsidP="004403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56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C1CBC6" w14:textId="77777777" w:rsidR="004403B8" w:rsidRPr="004403B8" w:rsidRDefault="004403B8" w:rsidP="004403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4403B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0,8</w:t>
            </w:r>
          </w:p>
        </w:tc>
        <w:tc>
          <w:tcPr>
            <w:tcW w:w="35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B34F90" w14:textId="77777777" w:rsidR="004403B8" w:rsidRPr="004403B8" w:rsidRDefault="004403B8" w:rsidP="004403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567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FFF89D" w14:textId="77777777" w:rsidR="004403B8" w:rsidRPr="004403B8" w:rsidRDefault="004403B8" w:rsidP="004403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4403B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1,6</w:t>
            </w:r>
          </w:p>
        </w:tc>
      </w:tr>
      <w:tr w:rsidR="004403B8" w:rsidRPr="004403B8" w14:paraId="766C035E" w14:textId="77777777" w:rsidTr="004403B8">
        <w:trPr>
          <w:gridAfter w:val="2"/>
          <w:wAfter w:w="137" w:type="dxa"/>
          <w:trHeight w:val="375"/>
        </w:trPr>
        <w:tc>
          <w:tcPr>
            <w:tcW w:w="28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8349F7" w14:textId="77777777" w:rsidR="004403B8" w:rsidRPr="004403B8" w:rsidRDefault="004403B8" w:rsidP="004403B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4403B8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×</w:t>
            </w:r>
          </w:p>
        </w:tc>
        <w:tc>
          <w:tcPr>
            <w:tcW w:w="54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B980B2" w14:textId="77777777" w:rsidR="004403B8" w:rsidRPr="004403B8" w:rsidRDefault="004403B8" w:rsidP="004403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4403B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0,6</w:t>
            </w:r>
          </w:p>
        </w:tc>
        <w:tc>
          <w:tcPr>
            <w:tcW w:w="280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8AEFB9" w14:textId="77777777" w:rsidR="004403B8" w:rsidRPr="004403B8" w:rsidRDefault="004403B8" w:rsidP="004403B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4403B8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×</w:t>
            </w:r>
          </w:p>
        </w:tc>
        <w:tc>
          <w:tcPr>
            <w:tcW w:w="54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1B7BD9" w14:textId="77777777" w:rsidR="004403B8" w:rsidRPr="004403B8" w:rsidRDefault="004403B8" w:rsidP="004403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4403B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0,2</w:t>
            </w:r>
          </w:p>
        </w:tc>
        <w:tc>
          <w:tcPr>
            <w:tcW w:w="28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6B268C" w14:textId="77777777" w:rsidR="004403B8" w:rsidRPr="004403B8" w:rsidRDefault="004403B8" w:rsidP="004403B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4403B8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×</w:t>
            </w:r>
          </w:p>
        </w:tc>
        <w:tc>
          <w:tcPr>
            <w:tcW w:w="54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B2A639" w14:textId="77777777" w:rsidR="004403B8" w:rsidRPr="004403B8" w:rsidRDefault="004403B8" w:rsidP="004403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4403B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0,4</w:t>
            </w:r>
          </w:p>
        </w:tc>
        <w:tc>
          <w:tcPr>
            <w:tcW w:w="280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9F989E" w14:textId="77777777" w:rsidR="004403B8" w:rsidRPr="004403B8" w:rsidRDefault="004403B8" w:rsidP="004403B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4403B8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×</w:t>
            </w:r>
          </w:p>
        </w:tc>
        <w:tc>
          <w:tcPr>
            <w:tcW w:w="54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AEE348" w14:textId="77777777" w:rsidR="004403B8" w:rsidRPr="004403B8" w:rsidRDefault="004403B8" w:rsidP="004403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4403B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0,8</w:t>
            </w:r>
          </w:p>
        </w:tc>
        <w:tc>
          <w:tcPr>
            <w:tcW w:w="28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51FA9F" w14:textId="77777777" w:rsidR="004403B8" w:rsidRPr="004403B8" w:rsidRDefault="004403B8" w:rsidP="004403B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4403B8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×</w:t>
            </w:r>
          </w:p>
        </w:tc>
        <w:tc>
          <w:tcPr>
            <w:tcW w:w="54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08B22E" w14:textId="77777777" w:rsidR="004403B8" w:rsidRPr="004403B8" w:rsidRDefault="004403B8" w:rsidP="004403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4403B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0,6</w:t>
            </w:r>
          </w:p>
        </w:tc>
        <w:tc>
          <w:tcPr>
            <w:tcW w:w="280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A85179" w14:textId="77777777" w:rsidR="004403B8" w:rsidRPr="004403B8" w:rsidRDefault="004403B8" w:rsidP="004403B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4403B8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×</w:t>
            </w:r>
          </w:p>
        </w:tc>
        <w:tc>
          <w:tcPr>
            <w:tcW w:w="54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4A62BB" w14:textId="77777777" w:rsidR="004403B8" w:rsidRPr="004403B8" w:rsidRDefault="004403B8" w:rsidP="004403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4403B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0,2</w:t>
            </w:r>
          </w:p>
        </w:tc>
        <w:tc>
          <w:tcPr>
            <w:tcW w:w="280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BA5642" w14:textId="77777777" w:rsidR="004403B8" w:rsidRPr="004403B8" w:rsidRDefault="004403B8" w:rsidP="004403B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4403B8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×</w:t>
            </w:r>
          </w:p>
        </w:tc>
        <w:tc>
          <w:tcPr>
            <w:tcW w:w="54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8BEFE8" w14:textId="77777777" w:rsidR="004403B8" w:rsidRPr="004403B8" w:rsidRDefault="004403B8" w:rsidP="004403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4403B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0,4</w:t>
            </w:r>
          </w:p>
        </w:tc>
        <w:tc>
          <w:tcPr>
            <w:tcW w:w="28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7F4729" w14:textId="77777777" w:rsidR="004403B8" w:rsidRPr="004403B8" w:rsidRDefault="004403B8" w:rsidP="004403B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4403B8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×</w:t>
            </w:r>
          </w:p>
        </w:tc>
        <w:tc>
          <w:tcPr>
            <w:tcW w:w="54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D9CC5B" w14:textId="77777777" w:rsidR="004403B8" w:rsidRPr="004403B8" w:rsidRDefault="004403B8" w:rsidP="004403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4403B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0,8</w:t>
            </w:r>
          </w:p>
        </w:tc>
        <w:tc>
          <w:tcPr>
            <w:tcW w:w="280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819E71" w14:textId="77777777" w:rsidR="004403B8" w:rsidRPr="004403B8" w:rsidRDefault="004403B8" w:rsidP="004403B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4403B8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×</w:t>
            </w:r>
          </w:p>
        </w:tc>
        <w:tc>
          <w:tcPr>
            <w:tcW w:w="54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A837A8" w14:textId="77777777" w:rsidR="004403B8" w:rsidRPr="004403B8" w:rsidRDefault="004403B8" w:rsidP="004403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4403B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0,6</w:t>
            </w:r>
          </w:p>
        </w:tc>
      </w:tr>
      <w:tr w:rsidR="004403B8" w:rsidRPr="004403B8" w14:paraId="20DB1C59" w14:textId="77777777" w:rsidTr="004403B8">
        <w:trPr>
          <w:gridAfter w:val="2"/>
          <w:wAfter w:w="137" w:type="dxa"/>
          <w:trHeight w:val="375"/>
        </w:trPr>
        <w:tc>
          <w:tcPr>
            <w:tcW w:w="28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CA1719" w14:textId="77777777" w:rsidR="004403B8" w:rsidRPr="004403B8" w:rsidRDefault="004403B8" w:rsidP="004403B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54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BE4EDED" w14:textId="77777777" w:rsidR="004403B8" w:rsidRPr="004403B8" w:rsidRDefault="004403B8" w:rsidP="004403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4403B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28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8880C1" w14:textId="77777777" w:rsidR="004403B8" w:rsidRPr="004403B8" w:rsidRDefault="004403B8" w:rsidP="004403B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54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7C03611" w14:textId="77777777" w:rsidR="004403B8" w:rsidRPr="004403B8" w:rsidRDefault="004403B8" w:rsidP="004403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4403B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28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E70EBA" w14:textId="77777777" w:rsidR="004403B8" w:rsidRPr="004403B8" w:rsidRDefault="004403B8" w:rsidP="004403B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540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22CECA2" w14:textId="77777777" w:rsidR="004403B8" w:rsidRPr="004403B8" w:rsidRDefault="004403B8" w:rsidP="004403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4403B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28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7ECE62" w14:textId="77777777" w:rsidR="004403B8" w:rsidRPr="004403B8" w:rsidRDefault="004403B8" w:rsidP="004403B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54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BC03CAD" w14:textId="77777777" w:rsidR="004403B8" w:rsidRPr="004403B8" w:rsidRDefault="004403B8" w:rsidP="004403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4403B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28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E47FBB" w14:textId="77777777" w:rsidR="004403B8" w:rsidRPr="004403B8" w:rsidRDefault="004403B8" w:rsidP="004403B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54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10507D5" w14:textId="77777777" w:rsidR="004403B8" w:rsidRPr="004403B8" w:rsidRDefault="004403B8" w:rsidP="004403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4403B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280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0A3EE9" w14:textId="77777777" w:rsidR="004403B8" w:rsidRPr="004403B8" w:rsidRDefault="004403B8" w:rsidP="004403B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54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91C43E5" w14:textId="77777777" w:rsidR="004403B8" w:rsidRPr="004403B8" w:rsidRDefault="004403B8" w:rsidP="004403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4403B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280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65541A" w14:textId="77777777" w:rsidR="004403B8" w:rsidRPr="004403B8" w:rsidRDefault="004403B8" w:rsidP="004403B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54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6582DDA" w14:textId="77777777" w:rsidR="004403B8" w:rsidRPr="004403B8" w:rsidRDefault="004403B8" w:rsidP="004403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4403B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28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E3FE2E" w14:textId="77777777" w:rsidR="004403B8" w:rsidRPr="004403B8" w:rsidRDefault="004403B8" w:rsidP="004403B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540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89AF976" w14:textId="77777777" w:rsidR="004403B8" w:rsidRPr="004403B8" w:rsidRDefault="004403B8" w:rsidP="004403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4403B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28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60FA09" w14:textId="77777777" w:rsidR="004403B8" w:rsidRPr="004403B8" w:rsidRDefault="004403B8" w:rsidP="004403B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54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F6500C3" w14:textId="77777777" w:rsidR="004403B8" w:rsidRPr="004403B8" w:rsidRDefault="004403B8" w:rsidP="004403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4403B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</w:tr>
      <w:tr w:rsidR="004403B8" w:rsidRPr="004403B8" w14:paraId="32BE6F38" w14:textId="77777777" w:rsidTr="004403B8">
        <w:trPr>
          <w:gridAfter w:val="2"/>
          <w:wAfter w:w="137" w:type="dxa"/>
          <w:trHeight w:val="375"/>
        </w:trPr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DB3E34" w14:textId="77777777" w:rsidR="004403B8" w:rsidRPr="004403B8" w:rsidRDefault="004403B8" w:rsidP="004403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54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EE0963" w14:textId="77777777" w:rsidR="004403B8" w:rsidRPr="004403B8" w:rsidRDefault="004403B8" w:rsidP="004403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4403B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1,2</w:t>
            </w:r>
          </w:p>
        </w:tc>
        <w:tc>
          <w:tcPr>
            <w:tcW w:w="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EAF328" w14:textId="77777777" w:rsidR="004403B8" w:rsidRPr="004403B8" w:rsidRDefault="004403B8" w:rsidP="004403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54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7F175A" w14:textId="77777777" w:rsidR="004403B8" w:rsidRPr="004403B8" w:rsidRDefault="004403B8" w:rsidP="004403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4403B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0,4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AFBF06" w14:textId="77777777" w:rsidR="004403B8" w:rsidRPr="004403B8" w:rsidRDefault="004403B8" w:rsidP="004403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54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400F3D" w14:textId="77777777" w:rsidR="004403B8" w:rsidRPr="004403B8" w:rsidRDefault="004403B8" w:rsidP="004403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4403B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0,8</w:t>
            </w:r>
          </w:p>
        </w:tc>
        <w:tc>
          <w:tcPr>
            <w:tcW w:w="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956AA2" w14:textId="77777777" w:rsidR="004403B8" w:rsidRPr="004403B8" w:rsidRDefault="004403B8" w:rsidP="004403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54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2889AA" w14:textId="77777777" w:rsidR="004403B8" w:rsidRPr="004403B8" w:rsidRDefault="004403B8" w:rsidP="004403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4403B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1,6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361D2A" w14:textId="77777777" w:rsidR="004403B8" w:rsidRPr="004403B8" w:rsidRDefault="004403B8" w:rsidP="004403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54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09CF5E" w14:textId="77777777" w:rsidR="004403B8" w:rsidRPr="004403B8" w:rsidRDefault="004403B8" w:rsidP="004403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4403B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1,2</w:t>
            </w:r>
          </w:p>
        </w:tc>
        <w:tc>
          <w:tcPr>
            <w:tcW w:w="28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650D69" w14:textId="77777777" w:rsidR="004403B8" w:rsidRPr="004403B8" w:rsidRDefault="004403B8" w:rsidP="004403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54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C03AD5" w14:textId="77777777" w:rsidR="004403B8" w:rsidRPr="004403B8" w:rsidRDefault="004403B8" w:rsidP="004403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4403B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0,4</w:t>
            </w:r>
          </w:p>
        </w:tc>
        <w:tc>
          <w:tcPr>
            <w:tcW w:w="28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9DAE01" w14:textId="77777777" w:rsidR="004403B8" w:rsidRPr="004403B8" w:rsidRDefault="004403B8" w:rsidP="004403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54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295825" w14:textId="77777777" w:rsidR="004403B8" w:rsidRPr="004403B8" w:rsidRDefault="004403B8" w:rsidP="004403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4403B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0,8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276B72" w14:textId="77777777" w:rsidR="004403B8" w:rsidRPr="004403B8" w:rsidRDefault="004403B8" w:rsidP="004403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54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51AC63" w14:textId="77777777" w:rsidR="004403B8" w:rsidRPr="004403B8" w:rsidRDefault="004403B8" w:rsidP="004403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4403B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1,6</w:t>
            </w:r>
          </w:p>
        </w:tc>
        <w:tc>
          <w:tcPr>
            <w:tcW w:w="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4F1FBD" w14:textId="77777777" w:rsidR="004403B8" w:rsidRPr="004403B8" w:rsidRDefault="004403B8" w:rsidP="004403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54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818453" w14:textId="77777777" w:rsidR="004403B8" w:rsidRPr="004403B8" w:rsidRDefault="004403B8" w:rsidP="004403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4403B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1,2</w:t>
            </w:r>
          </w:p>
        </w:tc>
      </w:tr>
    </w:tbl>
    <w:p w14:paraId="3E54324F" w14:textId="5DC4D38F" w:rsidR="00F23361" w:rsidRPr="004403B8" w:rsidRDefault="004403B8" w:rsidP="004403B8">
      <w:pPr>
        <w:rPr>
          <w:rFonts w:ascii="Times New Roman" w:eastAsia="Times New Roman" w:hAnsi="Times New Roman"/>
          <w:lang w:val="en-US"/>
        </w:rPr>
      </w:pPr>
      <w:r>
        <w:rPr>
          <w:rFonts w:ascii="Times New Roman" w:eastAsia="Times New Roman" w:hAnsi="Times New Roman"/>
          <w:lang w:val="en-US"/>
        </w:rPr>
        <w:t xml:space="preserve"> </w:t>
      </w:r>
      <m:oMath>
        <m:sSub>
          <m:sSubPr>
            <m:ctrlPr>
              <w:rPr>
                <w:rFonts w:ascii="Cambria Math" w:eastAsia="Times New Roman" w:hAnsi="Cambria Math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/>
                <w:lang w:val="en-US"/>
              </w:rPr>
              <m:t>1000010,01011001100110011</m:t>
            </m:r>
            <m:ctrlPr>
              <w:rPr>
                <w:rFonts w:ascii="Cambria Math" w:eastAsia="Times New Roman" w:hAnsi="Cambria Math"/>
              </w:rPr>
            </m:ctrlPr>
          </m:e>
          <m:sub>
            <m:r>
              <m:rPr>
                <m:sty m:val="p"/>
              </m:rPr>
              <w:rPr>
                <w:rFonts w:ascii="Cambria Math" w:eastAsia="Times New Roman" w:hAnsi="Cambria Math"/>
                <w:lang w:val="en-US"/>
              </w:rPr>
              <m:t>2</m:t>
            </m:r>
          </m:sub>
        </m:sSub>
        <m:r>
          <m:rPr>
            <m:sty m:val="p"/>
          </m:rPr>
          <w:rPr>
            <w:rFonts w:ascii="Cambria Math" w:eastAsia="Times New Roman" w:hAnsi="Cambria Math"/>
            <w:lang w:val="en-US"/>
          </w:rPr>
          <m:t>=</m:t>
        </m:r>
        <m:sSub>
          <m:sSubPr>
            <m:ctrlPr>
              <w:rPr>
                <w:rFonts w:ascii="Cambria Math" w:eastAsia="Times New Roman" w:hAnsi="Cambria Math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/>
                <w:lang w:val="en-US"/>
              </w:rPr>
              <m:t>1,00001001011001100110011</m:t>
            </m:r>
            <m:ctrlPr>
              <w:rPr>
                <w:rFonts w:ascii="Cambria Math" w:eastAsia="Times New Roman" w:hAnsi="Cambria Math"/>
              </w:rPr>
            </m:ctrlPr>
          </m:e>
          <m:sub>
            <m:r>
              <m:rPr>
                <m:sty m:val="p"/>
              </m:rPr>
              <w:rPr>
                <w:rFonts w:ascii="Cambria Math" w:eastAsia="Times New Roman" w:hAnsi="Cambria Math"/>
                <w:lang w:val="en-US"/>
              </w:rPr>
              <m:t>2</m:t>
            </m:r>
          </m:sub>
        </m:sSub>
        <m:r>
          <m:rPr>
            <m:sty m:val="p"/>
          </m:rPr>
          <w:rPr>
            <w:rFonts w:ascii="Cambria Math" w:eastAsia="Times New Roman" w:hAnsi="Cambria Math"/>
            <w:lang w:val="en-US"/>
          </w:rPr>
          <m:t>⋅</m:t>
        </m:r>
        <m:sSup>
          <m:sSupPr>
            <m:ctrlPr>
              <w:rPr>
                <w:rFonts w:ascii="Cambria Math" w:eastAsia="Times New Roman" w:hAnsi="Cambria Math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eastAsia="Times New Roman" w:hAnsi="Cambria Math"/>
                <w:lang w:val="en-US"/>
              </w:rPr>
              <m:t>2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/>
                <w:lang w:val="en-US"/>
              </w:rPr>
              <m:t>6</m:t>
            </m:r>
          </m:sup>
        </m:sSup>
      </m:oMath>
    </w:p>
    <w:p w14:paraId="3421C4BA" w14:textId="3A11FB0B" w:rsidR="004403B8" w:rsidRDefault="004403B8" w:rsidP="004403B8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Знак: 0</w:t>
      </w:r>
      <w:r>
        <w:rPr>
          <w:rFonts w:ascii="Times New Roman" w:eastAsia="Times New Roman" w:hAnsi="Times New Roman" w:cs="Times New Roman"/>
        </w:rPr>
        <w:br/>
        <w:t xml:space="preserve">Нормализованная мантисса (без 1): </w:t>
      </w:r>
      <w:r w:rsidRPr="004403B8">
        <w:rPr>
          <w:rFonts w:ascii="Times New Roman" w:eastAsia="Times New Roman" w:hAnsi="Times New Roman" w:cs="Times New Roman"/>
        </w:rPr>
        <w:t>00001001011001100110011</w:t>
      </w:r>
      <w:r>
        <w:rPr>
          <w:rFonts w:ascii="Times New Roman" w:eastAsia="Times New Roman" w:hAnsi="Times New Roman" w:cs="Times New Roman"/>
        </w:rPr>
        <w:br/>
        <w:t xml:space="preserve">Смещённый порядок: </w:t>
      </w:r>
      <m:oMath>
        <m:r>
          <w:rPr>
            <w:rFonts w:ascii="Cambria Math" w:eastAsia="Times New Roman" w:hAnsi="Cambria Math" w:cs="Times New Roman"/>
          </w:rPr>
          <m:t>6+127=</m:t>
        </m:r>
        <m:sSub>
          <m:sSubPr>
            <m:ctrlPr>
              <w:rPr>
                <w:rFonts w:ascii="Cambria Math" w:eastAsia="Times New Roman" w:hAnsi="Cambria Math" w:cs="Times New Roman"/>
                <w:i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133</m:t>
            </m:r>
          </m:e>
          <m:sub>
            <m:r>
              <w:rPr>
                <w:rFonts w:ascii="Cambria Math" w:eastAsia="Times New Roman" w:hAnsi="Cambria Math" w:cs="Times New Roman"/>
              </w:rPr>
              <m:t>10</m:t>
            </m:r>
          </m:sub>
        </m:sSub>
        <m:r>
          <w:rPr>
            <w:rFonts w:ascii="Cambria Math" w:eastAsia="Times New Roman" w:hAnsi="Cambria Math" w:cs="Times New Roman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10000101</m:t>
            </m:r>
          </m:e>
          <m:sub>
            <m:r>
              <w:rPr>
                <w:rFonts w:ascii="Cambria Math" w:eastAsia="Times New Roman" w:hAnsi="Cambria Math" w:cs="Times New Roman"/>
              </w:rPr>
              <m:t>2</m:t>
            </m:r>
          </m:sub>
        </m:sSub>
      </m:oMath>
    </w:p>
    <w:tbl>
      <w:tblPr>
        <w:tblW w:w="6660" w:type="dxa"/>
        <w:tblLook w:val="04A0" w:firstRow="1" w:lastRow="0" w:firstColumn="1" w:lastColumn="0" w:noHBand="0" w:noVBand="1"/>
      </w:tblPr>
      <w:tblGrid>
        <w:gridCol w:w="776"/>
        <w:gridCol w:w="496"/>
        <w:gridCol w:w="636"/>
        <w:gridCol w:w="496"/>
        <w:gridCol w:w="636"/>
        <w:gridCol w:w="496"/>
        <w:gridCol w:w="636"/>
        <w:gridCol w:w="356"/>
        <w:gridCol w:w="496"/>
        <w:gridCol w:w="356"/>
        <w:gridCol w:w="496"/>
        <w:gridCol w:w="356"/>
        <w:gridCol w:w="496"/>
        <w:gridCol w:w="356"/>
        <w:gridCol w:w="496"/>
        <w:gridCol w:w="356"/>
      </w:tblGrid>
      <w:tr w:rsidR="004403B8" w:rsidRPr="00F23361" w14:paraId="7C7E9318" w14:textId="77777777" w:rsidTr="00C168A5">
        <w:trPr>
          <w:trHeight w:val="375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A9D527" w14:textId="77777777" w:rsidR="004403B8" w:rsidRPr="00F23361" w:rsidRDefault="004403B8" w:rsidP="00C168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F2336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_133</w:t>
            </w:r>
          </w:p>
        </w:tc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0630F7C" w14:textId="77777777" w:rsidR="004403B8" w:rsidRPr="00F23361" w:rsidRDefault="004403B8" w:rsidP="00C168A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F2336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55EB7B" w14:textId="77777777" w:rsidR="004403B8" w:rsidRPr="00F23361" w:rsidRDefault="004403B8" w:rsidP="00C168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F2336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_66</w:t>
            </w:r>
          </w:p>
        </w:tc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2378296" w14:textId="77777777" w:rsidR="004403B8" w:rsidRPr="00F23361" w:rsidRDefault="004403B8" w:rsidP="00C168A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F2336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99711B" w14:textId="77777777" w:rsidR="004403B8" w:rsidRPr="00F23361" w:rsidRDefault="004403B8" w:rsidP="00C168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F2336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_33</w:t>
            </w:r>
          </w:p>
        </w:tc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79516FC" w14:textId="77777777" w:rsidR="004403B8" w:rsidRPr="00F23361" w:rsidRDefault="004403B8" w:rsidP="00C168A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F2336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9FBD41" w14:textId="77777777" w:rsidR="004403B8" w:rsidRPr="00F23361" w:rsidRDefault="004403B8" w:rsidP="00C168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F2336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_16</w:t>
            </w:r>
          </w:p>
        </w:tc>
        <w:tc>
          <w:tcPr>
            <w:tcW w:w="2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42C3C41" w14:textId="77777777" w:rsidR="004403B8" w:rsidRPr="00F23361" w:rsidRDefault="004403B8" w:rsidP="00C168A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F2336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107B0F" w14:textId="77777777" w:rsidR="004403B8" w:rsidRPr="00F23361" w:rsidRDefault="004403B8" w:rsidP="00C168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F2336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_8</w:t>
            </w:r>
          </w:p>
        </w:tc>
        <w:tc>
          <w:tcPr>
            <w:tcW w:w="2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34DA213" w14:textId="77777777" w:rsidR="004403B8" w:rsidRPr="00F23361" w:rsidRDefault="004403B8" w:rsidP="00C168A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F2336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4F9283" w14:textId="77777777" w:rsidR="004403B8" w:rsidRPr="00F23361" w:rsidRDefault="004403B8" w:rsidP="00C168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F2336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_4</w:t>
            </w:r>
          </w:p>
        </w:tc>
        <w:tc>
          <w:tcPr>
            <w:tcW w:w="2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BB47CBC" w14:textId="77777777" w:rsidR="004403B8" w:rsidRPr="00F23361" w:rsidRDefault="004403B8" w:rsidP="00C168A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F2336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222DA3" w14:textId="77777777" w:rsidR="004403B8" w:rsidRPr="00F23361" w:rsidRDefault="004403B8" w:rsidP="00C168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F2336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_2</w:t>
            </w:r>
          </w:p>
        </w:tc>
        <w:tc>
          <w:tcPr>
            <w:tcW w:w="2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83D8B12" w14:textId="77777777" w:rsidR="004403B8" w:rsidRPr="00F23361" w:rsidRDefault="004403B8" w:rsidP="00C168A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F2336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0D2EF9" w14:textId="77777777" w:rsidR="004403B8" w:rsidRPr="00F23361" w:rsidRDefault="004403B8" w:rsidP="00C168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F2336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_1</w:t>
            </w:r>
          </w:p>
        </w:tc>
        <w:tc>
          <w:tcPr>
            <w:tcW w:w="2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0CFBC7B" w14:textId="77777777" w:rsidR="004403B8" w:rsidRPr="00F23361" w:rsidRDefault="004403B8" w:rsidP="00C168A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F2336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</w:tr>
      <w:tr w:rsidR="004403B8" w:rsidRPr="00F23361" w14:paraId="661F1934" w14:textId="77777777" w:rsidTr="00C168A5">
        <w:trPr>
          <w:trHeight w:val="375"/>
        </w:trPr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EDE0CD0" w14:textId="77777777" w:rsidR="004403B8" w:rsidRPr="00F23361" w:rsidRDefault="004403B8" w:rsidP="00C168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F2336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132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9E3C3D" w14:textId="77777777" w:rsidR="004403B8" w:rsidRPr="00F23361" w:rsidRDefault="004403B8" w:rsidP="00C168A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F2336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66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C79BE3D" w14:textId="77777777" w:rsidR="004403B8" w:rsidRPr="00F23361" w:rsidRDefault="004403B8" w:rsidP="00C168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F2336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66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83E7FB" w14:textId="77777777" w:rsidR="004403B8" w:rsidRPr="00F23361" w:rsidRDefault="004403B8" w:rsidP="00C168A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F2336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33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067360A" w14:textId="77777777" w:rsidR="004403B8" w:rsidRPr="00F23361" w:rsidRDefault="004403B8" w:rsidP="00C168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F2336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32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90FDC5" w14:textId="77777777" w:rsidR="004403B8" w:rsidRPr="00F23361" w:rsidRDefault="004403B8" w:rsidP="00C168A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F2336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16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F6423C5" w14:textId="77777777" w:rsidR="004403B8" w:rsidRPr="00F23361" w:rsidRDefault="004403B8" w:rsidP="00C168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F2336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16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BCEEB3" w14:textId="77777777" w:rsidR="004403B8" w:rsidRPr="00F23361" w:rsidRDefault="004403B8" w:rsidP="00C168A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F2336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8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E1E00FF" w14:textId="77777777" w:rsidR="004403B8" w:rsidRPr="00F23361" w:rsidRDefault="004403B8" w:rsidP="00C168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F2336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8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192AC7" w14:textId="77777777" w:rsidR="004403B8" w:rsidRPr="00F23361" w:rsidRDefault="004403B8" w:rsidP="00C168A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F2336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4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08ADC9A" w14:textId="77777777" w:rsidR="004403B8" w:rsidRPr="00F23361" w:rsidRDefault="004403B8" w:rsidP="00C168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F2336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4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3DBE4A" w14:textId="77777777" w:rsidR="004403B8" w:rsidRPr="00F23361" w:rsidRDefault="004403B8" w:rsidP="00C168A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F2336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DB9D527" w14:textId="77777777" w:rsidR="004403B8" w:rsidRPr="00F23361" w:rsidRDefault="004403B8" w:rsidP="00C168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F2336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3322D1" w14:textId="77777777" w:rsidR="004403B8" w:rsidRPr="00F23361" w:rsidRDefault="004403B8" w:rsidP="00C168A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F2336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DCB8A44" w14:textId="77777777" w:rsidR="004403B8" w:rsidRPr="00F23361" w:rsidRDefault="004403B8" w:rsidP="00C168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F2336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83FA1D" w14:textId="77777777" w:rsidR="004403B8" w:rsidRPr="00F23361" w:rsidRDefault="004403B8" w:rsidP="00C168A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F2336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</w:t>
            </w:r>
          </w:p>
        </w:tc>
      </w:tr>
      <w:tr w:rsidR="004403B8" w:rsidRPr="00F23361" w14:paraId="3A419055" w14:textId="77777777" w:rsidTr="00C168A5">
        <w:trPr>
          <w:trHeight w:val="375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16C498" w14:textId="77777777" w:rsidR="004403B8" w:rsidRPr="00F23361" w:rsidRDefault="004403B8" w:rsidP="00C168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F2336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80D9DA" w14:textId="77777777" w:rsidR="004403B8" w:rsidRPr="00F23361" w:rsidRDefault="004403B8" w:rsidP="00C168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3269D8" w14:textId="77777777" w:rsidR="004403B8" w:rsidRPr="00F23361" w:rsidRDefault="004403B8" w:rsidP="00C168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F2336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1361A7" w14:textId="77777777" w:rsidR="004403B8" w:rsidRPr="00F23361" w:rsidRDefault="004403B8" w:rsidP="00C168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9629DF" w14:textId="77777777" w:rsidR="004403B8" w:rsidRPr="00F23361" w:rsidRDefault="004403B8" w:rsidP="00C168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F2336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D1208F" w14:textId="77777777" w:rsidR="004403B8" w:rsidRPr="00F23361" w:rsidRDefault="004403B8" w:rsidP="00C168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DAF1E7" w14:textId="77777777" w:rsidR="004403B8" w:rsidRPr="00F23361" w:rsidRDefault="004403B8" w:rsidP="00C168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F2336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7F1098" w14:textId="77777777" w:rsidR="004403B8" w:rsidRPr="00F23361" w:rsidRDefault="004403B8" w:rsidP="00C168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AC83B7" w14:textId="77777777" w:rsidR="004403B8" w:rsidRPr="00F23361" w:rsidRDefault="004403B8" w:rsidP="00C168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F2336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45DDEA" w14:textId="77777777" w:rsidR="004403B8" w:rsidRPr="00F23361" w:rsidRDefault="004403B8" w:rsidP="00C168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5F636D" w14:textId="77777777" w:rsidR="004403B8" w:rsidRPr="00F23361" w:rsidRDefault="004403B8" w:rsidP="00C168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F2336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762B88" w14:textId="77777777" w:rsidR="004403B8" w:rsidRPr="00F23361" w:rsidRDefault="004403B8" w:rsidP="00C168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70DF91" w14:textId="77777777" w:rsidR="004403B8" w:rsidRPr="00F23361" w:rsidRDefault="004403B8" w:rsidP="00C168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F2336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3D8B60" w14:textId="77777777" w:rsidR="004403B8" w:rsidRPr="00F23361" w:rsidRDefault="004403B8" w:rsidP="00C168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18C993" w14:textId="77777777" w:rsidR="004403B8" w:rsidRPr="00F23361" w:rsidRDefault="004403B8" w:rsidP="00C168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F2336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F9F53A" w14:textId="77777777" w:rsidR="004403B8" w:rsidRPr="00F23361" w:rsidRDefault="004403B8" w:rsidP="00C168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</w:tr>
    </w:tbl>
    <w:p w14:paraId="5ED8B4AE" w14:textId="06F76A37" w:rsidR="004403B8" w:rsidRPr="004403B8" w:rsidRDefault="004403B8" w:rsidP="004403B8">
      <w:pPr>
        <w:jc w:val="left"/>
        <w:rPr>
          <w:rFonts w:ascii="Times New Roman" w:eastAsia="Times New Roman" w:hAnsi="Times New Roman" w:cs="Times New Roman"/>
        </w:rPr>
      </w:pPr>
      <w:r w:rsidRPr="008758A9">
        <w:rPr>
          <w:rFonts w:ascii="Times New Roman" w:eastAsia="Times New Roman" w:hAnsi="Times New Roman" w:cs="Times New Roman"/>
          <w:b/>
        </w:rPr>
        <w:t>Ответ:</w:t>
      </w:r>
      <w:r>
        <w:rPr>
          <w:rFonts w:ascii="Times New Roman" w:eastAsia="Times New Roman" w:hAnsi="Times New Roman" w:cs="Times New Roman"/>
        </w:rPr>
        <w:t xml:space="preserve"> 01000010100001001011001100110011</w:t>
      </w:r>
    </w:p>
    <w:p w14:paraId="4C6AD32F" w14:textId="1DBC2037" w:rsidR="00C168A5" w:rsidRDefault="00D302CE" w:rsidP="00C168A5">
      <w:pPr>
        <w:pStyle w:val="a7"/>
        <w:numPr>
          <w:ilvl w:val="0"/>
          <w:numId w:val="2"/>
        </w:numPr>
      </w:pPr>
      <w:r w:rsidRPr="00D302CE">
        <w:t xml:space="preserve">Записать код действительного числа в формате с плавающей запятой, интерпретируя его как величину типа Double. Преобразовать его в шестнадцатеричное число. </w:t>
      </w:r>
    </w:p>
    <w:p w14:paraId="552CB280" w14:textId="174E0DCF" w:rsidR="00C168A5" w:rsidRPr="00C168A5" w:rsidRDefault="00C168A5" w:rsidP="00C168A5">
      <w:pPr>
        <w:rPr>
          <w:rFonts w:eastAsiaTheme="minorEastAsia"/>
        </w:rPr>
      </w:pPr>
      <w:r w:rsidRPr="008758A9">
        <w:rPr>
          <w:b/>
        </w:rPr>
        <w:t>а)</w:t>
      </w:r>
      <w:r>
        <w:t xml:space="preserve"> </w:t>
      </w:r>
      <m:oMath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923,546875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eastAsiaTheme="minorEastAsia" w:hAnsi="Cambria Math"/>
              </w:rPr>
              <m:t>10</m:t>
            </m:r>
          </m:sub>
        </m:sSub>
        <m:r>
          <w:rPr>
            <w:rFonts w:ascii="Cambria Math" w:eastAsiaTheme="minorEastAsia" w:hAnsi="Cambria Math"/>
          </w:rPr>
          <m:t>=-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1110010011,100011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</w:p>
    <w:tbl>
      <w:tblPr>
        <w:tblW w:w="9204" w:type="dxa"/>
        <w:tblLook w:val="04A0" w:firstRow="1" w:lastRow="0" w:firstColumn="1" w:lastColumn="0" w:noHBand="0" w:noVBand="1"/>
      </w:tblPr>
      <w:tblGrid>
        <w:gridCol w:w="356"/>
        <w:gridCol w:w="370"/>
        <w:gridCol w:w="275"/>
        <w:gridCol w:w="94"/>
        <w:gridCol w:w="515"/>
        <w:gridCol w:w="12"/>
        <w:gridCol w:w="201"/>
        <w:gridCol w:w="155"/>
        <w:gridCol w:w="67"/>
        <w:gridCol w:w="519"/>
        <w:gridCol w:w="294"/>
        <w:gridCol w:w="79"/>
        <w:gridCol w:w="167"/>
        <w:gridCol w:w="356"/>
        <w:gridCol w:w="55"/>
        <w:gridCol w:w="195"/>
        <w:gridCol w:w="178"/>
        <w:gridCol w:w="558"/>
        <w:gridCol w:w="163"/>
        <w:gridCol w:w="193"/>
        <w:gridCol w:w="502"/>
        <w:gridCol w:w="344"/>
        <w:gridCol w:w="356"/>
        <w:gridCol w:w="139"/>
        <w:gridCol w:w="541"/>
        <w:gridCol w:w="26"/>
        <w:gridCol w:w="356"/>
        <w:gridCol w:w="359"/>
        <w:gridCol w:w="207"/>
        <w:gridCol w:w="366"/>
        <w:gridCol w:w="710"/>
        <w:gridCol w:w="496"/>
      </w:tblGrid>
      <w:tr w:rsidR="00C168A5" w:rsidRPr="00C168A5" w14:paraId="1A07D5DD" w14:textId="77777777" w:rsidTr="00C168A5">
        <w:trPr>
          <w:trHeight w:val="375"/>
        </w:trPr>
        <w:tc>
          <w:tcPr>
            <w:tcW w:w="100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0AC131" w14:textId="77777777" w:rsidR="00C168A5" w:rsidRPr="00C168A5" w:rsidRDefault="00C168A5" w:rsidP="00C168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_923</w:t>
            </w:r>
          </w:p>
        </w:tc>
        <w:tc>
          <w:tcPr>
            <w:tcW w:w="822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AA2675D" w14:textId="77777777" w:rsidR="00C168A5" w:rsidRPr="00C168A5" w:rsidRDefault="00C168A5" w:rsidP="00C168A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103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645092" w14:textId="77777777" w:rsidR="00C168A5" w:rsidRPr="00C168A5" w:rsidRDefault="00C168A5" w:rsidP="00C168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_461</w:t>
            </w:r>
          </w:p>
        </w:tc>
        <w:tc>
          <w:tcPr>
            <w:tcW w:w="852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A73DF8E" w14:textId="77777777" w:rsidR="00C168A5" w:rsidRPr="00C168A5" w:rsidRDefault="00C168A5" w:rsidP="00C168A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89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5447CA" w14:textId="77777777" w:rsidR="00C168A5" w:rsidRPr="00C168A5" w:rsidRDefault="00C168A5" w:rsidP="00C168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_230</w:t>
            </w:r>
          </w:p>
        </w:tc>
        <w:tc>
          <w:tcPr>
            <w:tcW w:w="69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E52FE3B" w14:textId="77777777" w:rsidR="00C168A5" w:rsidRPr="00C168A5" w:rsidRDefault="00C168A5" w:rsidP="00C168A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83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EFDC00" w14:textId="77777777" w:rsidR="00C168A5" w:rsidRPr="00C168A5" w:rsidRDefault="00C168A5" w:rsidP="00C168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_115</w:t>
            </w:r>
          </w:p>
        </w:tc>
        <w:tc>
          <w:tcPr>
            <w:tcW w:w="54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CD7B92D" w14:textId="77777777" w:rsidR="00C168A5" w:rsidRPr="00C168A5" w:rsidRDefault="00C168A5" w:rsidP="00C168A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74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E7D0A2" w14:textId="77777777" w:rsidR="00C168A5" w:rsidRPr="00C168A5" w:rsidRDefault="00C168A5" w:rsidP="00C168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_57</w:t>
            </w:r>
          </w:p>
        </w:tc>
        <w:tc>
          <w:tcPr>
            <w:tcW w:w="57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A3BB629" w14:textId="77777777" w:rsidR="00C168A5" w:rsidRPr="00C168A5" w:rsidRDefault="00C168A5" w:rsidP="00C168A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C81E88" w14:textId="77777777" w:rsidR="00C168A5" w:rsidRPr="00C168A5" w:rsidRDefault="00C168A5" w:rsidP="00C168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_28</w:t>
            </w:r>
          </w:p>
        </w:tc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B4826DD" w14:textId="77777777" w:rsidR="00C168A5" w:rsidRPr="00C168A5" w:rsidRDefault="00C168A5" w:rsidP="00C168A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</w:tr>
      <w:tr w:rsidR="00C168A5" w:rsidRPr="00C168A5" w14:paraId="16E46186" w14:textId="77777777" w:rsidTr="00C168A5">
        <w:trPr>
          <w:trHeight w:val="375"/>
        </w:trPr>
        <w:tc>
          <w:tcPr>
            <w:tcW w:w="1001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9A43037" w14:textId="77777777" w:rsidR="00C168A5" w:rsidRPr="00C168A5" w:rsidRDefault="00C168A5" w:rsidP="00C168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922</w:t>
            </w:r>
          </w:p>
        </w:tc>
        <w:tc>
          <w:tcPr>
            <w:tcW w:w="82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DA78E8" w14:textId="77777777" w:rsidR="00C168A5" w:rsidRPr="00C168A5" w:rsidRDefault="00C168A5" w:rsidP="00C168A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461</w:t>
            </w:r>
          </w:p>
        </w:tc>
        <w:tc>
          <w:tcPr>
            <w:tcW w:w="1035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A5D4EB2" w14:textId="77777777" w:rsidR="00C168A5" w:rsidRPr="00C168A5" w:rsidRDefault="00C168A5" w:rsidP="00C168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460</w:t>
            </w:r>
          </w:p>
        </w:tc>
        <w:tc>
          <w:tcPr>
            <w:tcW w:w="852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A0EA97" w14:textId="77777777" w:rsidR="00C168A5" w:rsidRPr="00C168A5" w:rsidRDefault="00C168A5" w:rsidP="00C168A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230</w:t>
            </w:r>
          </w:p>
        </w:tc>
        <w:tc>
          <w:tcPr>
            <w:tcW w:w="899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0547A38" w14:textId="77777777" w:rsidR="00C168A5" w:rsidRPr="00C168A5" w:rsidRDefault="00C168A5" w:rsidP="00C168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230</w:t>
            </w:r>
          </w:p>
        </w:tc>
        <w:tc>
          <w:tcPr>
            <w:tcW w:w="6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E1AE9B" w14:textId="77777777" w:rsidR="00C168A5" w:rsidRPr="00C168A5" w:rsidRDefault="00C168A5" w:rsidP="00C168A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115</w:t>
            </w:r>
          </w:p>
        </w:tc>
        <w:tc>
          <w:tcPr>
            <w:tcW w:w="839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3F4383E" w14:textId="77777777" w:rsidR="00C168A5" w:rsidRPr="00C168A5" w:rsidRDefault="00C168A5" w:rsidP="00C168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114</w:t>
            </w:r>
          </w:p>
        </w:tc>
        <w:tc>
          <w:tcPr>
            <w:tcW w:w="5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1E6462" w14:textId="77777777" w:rsidR="00C168A5" w:rsidRPr="00C168A5" w:rsidRDefault="00C168A5" w:rsidP="00C168A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57</w:t>
            </w:r>
          </w:p>
        </w:tc>
        <w:tc>
          <w:tcPr>
            <w:tcW w:w="741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7FDF6D8" w14:textId="77777777" w:rsidR="00C168A5" w:rsidRPr="00C168A5" w:rsidRDefault="00C168A5" w:rsidP="00C168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56</w:t>
            </w:r>
          </w:p>
        </w:tc>
        <w:tc>
          <w:tcPr>
            <w:tcW w:w="57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F37E08" w14:textId="77777777" w:rsidR="00C168A5" w:rsidRPr="00C168A5" w:rsidRDefault="00C168A5" w:rsidP="00C168A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28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C36D045" w14:textId="77777777" w:rsidR="00C168A5" w:rsidRPr="00C168A5" w:rsidRDefault="00C168A5" w:rsidP="00C168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28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E0DF53" w14:textId="77777777" w:rsidR="00C168A5" w:rsidRPr="00C168A5" w:rsidRDefault="00C168A5" w:rsidP="00C168A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14</w:t>
            </w:r>
          </w:p>
        </w:tc>
      </w:tr>
      <w:tr w:rsidR="00C168A5" w:rsidRPr="00C168A5" w14:paraId="67E301E9" w14:textId="77777777" w:rsidTr="00C168A5">
        <w:trPr>
          <w:trHeight w:val="375"/>
        </w:trPr>
        <w:tc>
          <w:tcPr>
            <w:tcW w:w="100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7E1A82" w14:textId="77777777" w:rsidR="00C168A5" w:rsidRPr="00C168A5" w:rsidRDefault="00C168A5" w:rsidP="00C168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82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CBDC58" w14:textId="77777777" w:rsidR="00C168A5" w:rsidRPr="00C168A5" w:rsidRDefault="00C168A5" w:rsidP="00C168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103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D1041F" w14:textId="77777777" w:rsidR="00C168A5" w:rsidRPr="00C168A5" w:rsidRDefault="00C168A5" w:rsidP="00C168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852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97DF2C" w14:textId="77777777" w:rsidR="00C168A5" w:rsidRPr="00C168A5" w:rsidRDefault="00C168A5" w:rsidP="00C168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9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596086" w14:textId="77777777" w:rsidR="00C168A5" w:rsidRPr="00C168A5" w:rsidRDefault="00C168A5" w:rsidP="00C168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6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D89760" w14:textId="77777777" w:rsidR="00C168A5" w:rsidRPr="00C168A5" w:rsidRDefault="00C168A5" w:rsidP="00C168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33F52C" w14:textId="77777777" w:rsidR="00C168A5" w:rsidRPr="00C168A5" w:rsidRDefault="00C168A5" w:rsidP="00C168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5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5174C6" w14:textId="77777777" w:rsidR="00C168A5" w:rsidRPr="00C168A5" w:rsidRDefault="00C168A5" w:rsidP="00C168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74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F996F6" w14:textId="77777777" w:rsidR="00C168A5" w:rsidRPr="00C168A5" w:rsidRDefault="00C168A5" w:rsidP="00C168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57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213CB3" w14:textId="77777777" w:rsidR="00C168A5" w:rsidRPr="00C168A5" w:rsidRDefault="00C168A5" w:rsidP="00C168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2276FF" w14:textId="77777777" w:rsidR="00C168A5" w:rsidRPr="00C168A5" w:rsidRDefault="00C168A5" w:rsidP="00C168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3BD18E" w14:textId="77777777" w:rsidR="00C168A5" w:rsidRPr="00C168A5" w:rsidRDefault="00C168A5" w:rsidP="00C168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</w:tr>
      <w:tr w:rsidR="00C168A5" w:rsidRPr="00C168A5" w14:paraId="7CA16872" w14:textId="77777777" w:rsidTr="00C168A5">
        <w:trPr>
          <w:gridAfter w:val="15"/>
          <w:wAfter w:w="5316" w:type="dxa"/>
          <w:trHeight w:val="375"/>
        </w:trPr>
        <w:tc>
          <w:tcPr>
            <w:tcW w:w="72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2DDC62" w14:textId="77777777" w:rsidR="00C168A5" w:rsidRPr="00C168A5" w:rsidRDefault="00C168A5" w:rsidP="00C168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_14</w:t>
            </w:r>
          </w:p>
        </w:tc>
        <w:tc>
          <w:tcPr>
            <w:tcW w:w="36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B6C670F" w14:textId="77777777" w:rsidR="00C168A5" w:rsidRPr="00C168A5" w:rsidRDefault="00C168A5" w:rsidP="00C168A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5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BA5A8D" w14:textId="77777777" w:rsidR="00C168A5" w:rsidRPr="00C168A5" w:rsidRDefault="00C168A5" w:rsidP="00C168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_7</w:t>
            </w:r>
          </w:p>
        </w:tc>
        <w:tc>
          <w:tcPr>
            <w:tcW w:w="435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030C498" w14:textId="77777777" w:rsidR="00C168A5" w:rsidRPr="00C168A5" w:rsidRDefault="00C168A5" w:rsidP="00C168A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5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F2A7E0" w14:textId="77777777" w:rsidR="00C168A5" w:rsidRPr="00C168A5" w:rsidRDefault="00C168A5" w:rsidP="00C168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_3</w:t>
            </w:r>
          </w:p>
        </w:tc>
        <w:tc>
          <w:tcPr>
            <w:tcW w:w="37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D1F201C" w14:textId="77777777" w:rsidR="00C168A5" w:rsidRPr="00C168A5" w:rsidRDefault="00C168A5" w:rsidP="00C168A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57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1F8AF8" w14:textId="77777777" w:rsidR="00C168A5" w:rsidRPr="00C168A5" w:rsidRDefault="00C168A5" w:rsidP="00C168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_1</w:t>
            </w:r>
          </w:p>
        </w:tc>
        <w:tc>
          <w:tcPr>
            <w:tcW w:w="37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B2319CC" w14:textId="77777777" w:rsidR="00C168A5" w:rsidRPr="00C168A5" w:rsidRDefault="00C168A5" w:rsidP="00C168A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</w:tr>
      <w:tr w:rsidR="00C168A5" w:rsidRPr="00C168A5" w14:paraId="468927CC" w14:textId="77777777" w:rsidTr="00C168A5">
        <w:trPr>
          <w:gridAfter w:val="15"/>
          <w:wAfter w:w="5316" w:type="dxa"/>
          <w:trHeight w:val="375"/>
        </w:trPr>
        <w:tc>
          <w:tcPr>
            <w:tcW w:w="72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730C63D" w14:textId="77777777" w:rsidR="00C168A5" w:rsidRPr="00C168A5" w:rsidRDefault="00C168A5" w:rsidP="00C168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14</w:t>
            </w:r>
          </w:p>
        </w:tc>
        <w:tc>
          <w:tcPr>
            <w:tcW w:w="36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31F080" w14:textId="77777777" w:rsidR="00C168A5" w:rsidRPr="00C168A5" w:rsidRDefault="00C168A5" w:rsidP="00C168A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7</w:t>
            </w:r>
          </w:p>
        </w:tc>
        <w:tc>
          <w:tcPr>
            <w:tcW w:w="51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7E405E9" w14:textId="77777777" w:rsidR="00C168A5" w:rsidRPr="00C168A5" w:rsidRDefault="00C168A5" w:rsidP="00C168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6</w:t>
            </w:r>
          </w:p>
        </w:tc>
        <w:tc>
          <w:tcPr>
            <w:tcW w:w="43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C3AA51" w14:textId="77777777" w:rsidR="00C168A5" w:rsidRPr="00C168A5" w:rsidRDefault="00C168A5" w:rsidP="00C168A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5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A69A3C4" w14:textId="77777777" w:rsidR="00C168A5" w:rsidRPr="00C168A5" w:rsidRDefault="00C168A5" w:rsidP="00C168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37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BC74D7" w14:textId="77777777" w:rsidR="00C168A5" w:rsidRPr="00C168A5" w:rsidRDefault="00C168A5" w:rsidP="00C168A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57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5DB1F64" w14:textId="77777777" w:rsidR="00C168A5" w:rsidRPr="00C168A5" w:rsidRDefault="00C168A5" w:rsidP="00C168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37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501D84" w14:textId="77777777" w:rsidR="00C168A5" w:rsidRPr="00C168A5" w:rsidRDefault="00C168A5" w:rsidP="00C168A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</w:t>
            </w:r>
          </w:p>
        </w:tc>
      </w:tr>
      <w:tr w:rsidR="00C168A5" w:rsidRPr="00C168A5" w14:paraId="1821CEC9" w14:textId="77777777" w:rsidTr="00C168A5">
        <w:trPr>
          <w:gridAfter w:val="15"/>
          <w:wAfter w:w="5316" w:type="dxa"/>
          <w:trHeight w:val="375"/>
        </w:trPr>
        <w:tc>
          <w:tcPr>
            <w:tcW w:w="72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C88498" w14:textId="77777777" w:rsidR="00C168A5" w:rsidRPr="00C168A5" w:rsidRDefault="00C168A5" w:rsidP="00C168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36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9379A3" w14:textId="77777777" w:rsidR="00C168A5" w:rsidRPr="00C168A5" w:rsidRDefault="00C168A5" w:rsidP="00C168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5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AE2175" w14:textId="77777777" w:rsidR="00C168A5" w:rsidRPr="00C168A5" w:rsidRDefault="00C168A5" w:rsidP="00C168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43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4644AC" w14:textId="77777777" w:rsidR="00C168A5" w:rsidRPr="00C168A5" w:rsidRDefault="00C168A5" w:rsidP="00C168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5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C532AE" w14:textId="77777777" w:rsidR="00C168A5" w:rsidRPr="00C168A5" w:rsidRDefault="00C168A5" w:rsidP="00C168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37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361FE4" w14:textId="77777777" w:rsidR="00C168A5" w:rsidRPr="00C168A5" w:rsidRDefault="00C168A5" w:rsidP="00C168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57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725023" w14:textId="77777777" w:rsidR="00C168A5" w:rsidRPr="00C168A5" w:rsidRDefault="00C168A5" w:rsidP="00C168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37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790E2E" w14:textId="77777777" w:rsidR="00C168A5" w:rsidRPr="00C168A5" w:rsidRDefault="00C168A5" w:rsidP="00C168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</w:tr>
      <w:tr w:rsidR="00C168A5" w:rsidRPr="00C168A5" w14:paraId="61D670BB" w14:textId="77777777" w:rsidTr="00C168A5">
        <w:trPr>
          <w:gridAfter w:val="3"/>
          <w:wAfter w:w="1572" w:type="dxa"/>
          <w:trHeight w:val="375"/>
        </w:trPr>
        <w:tc>
          <w:tcPr>
            <w:tcW w:w="356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CAFF4B" w14:textId="77777777" w:rsidR="00C168A5" w:rsidRPr="00C168A5" w:rsidRDefault="00C168A5" w:rsidP="00C168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×</w:t>
            </w:r>
          </w:p>
        </w:tc>
        <w:tc>
          <w:tcPr>
            <w:tcW w:w="1266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B0A58F" w14:textId="77777777" w:rsidR="00C168A5" w:rsidRPr="00C168A5" w:rsidRDefault="00C168A5" w:rsidP="00C168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0,546875</w:t>
            </w:r>
          </w:p>
        </w:tc>
        <w:tc>
          <w:tcPr>
            <w:tcW w:w="356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CC1319" w14:textId="77777777" w:rsidR="00C168A5" w:rsidRPr="00C168A5" w:rsidRDefault="00C168A5" w:rsidP="00C168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×</w:t>
            </w:r>
          </w:p>
        </w:tc>
        <w:tc>
          <w:tcPr>
            <w:tcW w:w="1126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05901B" w14:textId="77777777" w:rsidR="00C168A5" w:rsidRPr="00C168A5" w:rsidRDefault="00C168A5" w:rsidP="00C168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0,09375</w:t>
            </w:r>
          </w:p>
        </w:tc>
        <w:tc>
          <w:tcPr>
            <w:tcW w:w="356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76367A" w14:textId="77777777" w:rsidR="00C168A5" w:rsidRPr="00C168A5" w:rsidRDefault="00C168A5" w:rsidP="00C168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×</w:t>
            </w:r>
          </w:p>
        </w:tc>
        <w:tc>
          <w:tcPr>
            <w:tcW w:w="98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14918E" w14:textId="77777777" w:rsidR="00C168A5" w:rsidRPr="00C168A5" w:rsidRDefault="00C168A5" w:rsidP="00C168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0,1875</w:t>
            </w:r>
          </w:p>
        </w:tc>
        <w:tc>
          <w:tcPr>
            <w:tcW w:w="356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20C701" w14:textId="77777777" w:rsidR="00C168A5" w:rsidRPr="00C168A5" w:rsidRDefault="00C168A5" w:rsidP="00C168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×</w:t>
            </w:r>
          </w:p>
        </w:tc>
        <w:tc>
          <w:tcPr>
            <w:tcW w:w="8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7F6A13" w14:textId="77777777" w:rsidR="00C168A5" w:rsidRPr="00C168A5" w:rsidRDefault="00C168A5" w:rsidP="00C168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0,375</w:t>
            </w:r>
          </w:p>
        </w:tc>
        <w:tc>
          <w:tcPr>
            <w:tcW w:w="356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152648" w14:textId="77777777" w:rsidR="00C168A5" w:rsidRPr="00C168A5" w:rsidRDefault="00C168A5" w:rsidP="00C168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×</w:t>
            </w:r>
          </w:p>
        </w:tc>
        <w:tc>
          <w:tcPr>
            <w:tcW w:w="70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6A67A7" w14:textId="77777777" w:rsidR="00C168A5" w:rsidRPr="00C168A5" w:rsidRDefault="00C168A5" w:rsidP="00C168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0,75</w:t>
            </w:r>
          </w:p>
        </w:tc>
        <w:tc>
          <w:tcPr>
            <w:tcW w:w="356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176727" w14:textId="77777777" w:rsidR="00C168A5" w:rsidRPr="00C168A5" w:rsidRDefault="00C168A5" w:rsidP="00C168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×</w:t>
            </w:r>
          </w:p>
        </w:tc>
        <w:tc>
          <w:tcPr>
            <w:tcW w:w="5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DD3C2C" w14:textId="77777777" w:rsidR="00C168A5" w:rsidRPr="00C168A5" w:rsidRDefault="00C168A5" w:rsidP="00C168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0,5</w:t>
            </w:r>
          </w:p>
        </w:tc>
      </w:tr>
      <w:tr w:rsidR="00C168A5" w:rsidRPr="00C168A5" w14:paraId="3A34E736" w14:textId="77777777" w:rsidTr="00C168A5">
        <w:trPr>
          <w:gridAfter w:val="3"/>
          <w:wAfter w:w="1572" w:type="dxa"/>
          <w:trHeight w:val="375"/>
        </w:trPr>
        <w:tc>
          <w:tcPr>
            <w:tcW w:w="35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AF98C3" w14:textId="77777777" w:rsidR="00C168A5" w:rsidRPr="00C168A5" w:rsidRDefault="00C168A5" w:rsidP="00C168A5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1266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D846115" w14:textId="77777777" w:rsidR="00C168A5" w:rsidRPr="00C168A5" w:rsidRDefault="00C168A5" w:rsidP="00C168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356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8D405E" w14:textId="77777777" w:rsidR="00C168A5" w:rsidRPr="00C168A5" w:rsidRDefault="00C168A5" w:rsidP="00C168A5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1126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7EB128B" w14:textId="77777777" w:rsidR="00C168A5" w:rsidRPr="00C168A5" w:rsidRDefault="00C168A5" w:rsidP="00C168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35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332168" w14:textId="77777777" w:rsidR="00C168A5" w:rsidRPr="00C168A5" w:rsidRDefault="00C168A5" w:rsidP="00C168A5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98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495747D" w14:textId="77777777" w:rsidR="00C168A5" w:rsidRPr="00C168A5" w:rsidRDefault="00C168A5" w:rsidP="00C168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356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A2B3DC" w14:textId="77777777" w:rsidR="00C168A5" w:rsidRPr="00C168A5" w:rsidRDefault="00C168A5" w:rsidP="00C168A5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4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0DAA73B" w14:textId="77777777" w:rsidR="00C168A5" w:rsidRPr="00C168A5" w:rsidRDefault="00C168A5" w:rsidP="00C168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35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4E7800" w14:textId="77777777" w:rsidR="00C168A5" w:rsidRPr="00C168A5" w:rsidRDefault="00C168A5" w:rsidP="00C168A5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70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05E4B53" w14:textId="77777777" w:rsidR="00C168A5" w:rsidRPr="00C168A5" w:rsidRDefault="00C168A5" w:rsidP="00C168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35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7C9940" w14:textId="77777777" w:rsidR="00C168A5" w:rsidRPr="00C168A5" w:rsidRDefault="00C168A5" w:rsidP="00C168A5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56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3100DE1" w14:textId="77777777" w:rsidR="00C168A5" w:rsidRPr="00C168A5" w:rsidRDefault="00C168A5" w:rsidP="00C168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</w:tr>
      <w:tr w:rsidR="00C168A5" w:rsidRPr="00C168A5" w14:paraId="294A95ED" w14:textId="77777777" w:rsidTr="00C168A5">
        <w:trPr>
          <w:gridAfter w:val="3"/>
          <w:wAfter w:w="1572" w:type="dxa"/>
          <w:trHeight w:val="375"/>
        </w:trPr>
        <w:tc>
          <w:tcPr>
            <w:tcW w:w="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96E6B9" w14:textId="77777777" w:rsidR="00C168A5" w:rsidRPr="00C168A5" w:rsidRDefault="00C168A5" w:rsidP="00C168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1266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1E1476" w14:textId="77777777" w:rsidR="00C168A5" w:rsidRPr="00C168A5" w:rsidRDefault="00C168A5" w:rsidP="00C168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1,09375</w:t>
            </w:r>
          </w:p>
        </w:tc>
        <w:tc>
          <w:tcPr>
            <w:tcW w:w="35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03B0C2" w14:textId="77777777" w:rsidR="00C168A5" w:rsidRPr="00C168A5" w:rsidRDefault="00C168A5" w:rsidP="00C168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1126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A0DDAA" w14:textId="77777777" w:rsidR="00C168A5" w:rsidRPr="00C168A5" w:rsidRDefault="00C168A5" w:rsidP="00C168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0,1875</w:t>
            </w:r>
          </w:p>
        </w:tc>
        <w:tc>
          <w:tcPr>
            <w:tcW w:w="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649EC5" w14:textId="77777777" w:rsidR="00C168A5" w:rsidRPr="00C168A5" w:rsidRDefault="00C168A5" w:rsidP="00C168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98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2BC782" w14:textId="77777777" w:rsidR="00C168A5" w:rsidRPr="00C168A5" w:rsidRDefault="00C168A5" w:rsidP="00C168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0,375</w:t>
            </w:r>
          </w:p>
        </w:tc>
        <w:tc>
          <w:tcPr>
            <w:tcW w:w="35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9174D4" w14:textId="77777777" w:rsidR="00C168A5" w:rsidRPr="00C168A5" w:rsidRDefault="00C168A5" w:rsidP="00C168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3BE878" w14:textId="77777777" w:rsidR="00C168A5" w:rsidRPr="00C168A5" w:rsidRDefault="00C168A5" w:rsidP="00C168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0,75</w:t>
            </w:r>
          </w:p>
        </w:tc>
        <w:tc>
          <w:tcPr>
            <w:tcW w:w="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521C62" w14:textId="77777777" w:rsidR="00C168A5" w:rsidRPr="00C168A5" w:rsidRDefault="00C168A5" w:rsidP="00C168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70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17BECE" w14:textId="77777777" w:rsidR="00C168A5" w:rsidRPr="00C168A5" w:rsidRDefault="00C168A5" w:rsidP="00C168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1,5</w:t>
            </w:r>
          </w:p>
        </w:tc>
        <w:tc>
          <w:tcPr>
            <w:tcW w:w="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FFD18E" w14:textId="77777777" w:rsidR="00C168A5" w:rsidRPr="00C168A5" w:rsidRDefault="00C168A5" w:rsidP="00C168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5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1723EE" w14:textId="77777777" w:rsidR="00C168A5" w:rsidRPr="00C168A5" w:rsidRDefault="00C168A5" w:rsidP="00C168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</w:t>
            </w:r>
          </w:p>
        </w:tc>
      </w:tr>
    </w:tbl>
    <w:p w14:paraId="7F64AFFC" w14:textId="7ABC2BE2" w:rsidR="00C168A5" w:rsidRPr="00C168A5" w:rsidRDefault="00C168A5" w:rsidP="00C168A5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1110010011,100011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1,110010011100011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⋅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</w:rPr>
                <m:t>9</m:t>
              </m:r>
            </m:sup>
          </m:sSup>
        </m:oMath>
      </m:oMathPara>
    </w:p>
    <w:p w14:paraId="3F2A3386" w14:textId="54E45E43" w:rsidR="00C168A5" w:rsidRPr="00C168A5" w:rsidRDefault="00C168A5" w:rsidP="00C168A5">
      <w:pPr>
        <w:jc w:val="left"/>
        <w:rPr>
          <w:rFonts w:eastAsiaTheme="minorEastAsia"/>
        </w:rPr>
      </w:pPr>
      <w:r>
        <w:rPr>
          <w:rFonts w:eastAsiaTheme="minorEastAsia"/>
        </w:rPr>
        <w:t>Знак: 1</w:t>
      </w:r>
      <w:r>
        <w:rPr>
          <w:rFonts w:eastAsiaTheme="minorEastAsia"/>
        </w:rPr>
        <w:br/>
        <w:t>Нормализованная мантисса (без 1): 11001001110001100000000000000000000000000000000000000</w:t>
      </w:r>
      <w:r>
        <w:rPr>
          <w:rFonts w:eastAsiaTheme="minorEastAsia"/>
        </w:rPr>
        <w:br/>
        <w:t xml:space="preserve">Смещённый порядок: </w:t>
      </w:r>
      <m:oMath>
        <m:r>
          <w:rPr>
            <w:rFonts w:ascii="Cambria Math" w:eastAsiaTheme="minorEastAsia" w:hAnsi="Cambria Math"/>
          </w:rPr>
          <m:t>9+1023=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1032</m:t>
            </m:r>
          </m:e>
          <m:sub>
            <m:r>
              <w:rPr>
                <w:rFonts w:ascii="Cambria Math" w:eastAsiaTheme="minorEastAsia" w:hAnsi="Cambria Math"/>
              </w:rPr>
              <m:t>10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10000001000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</w:p>
    <w:tbl>
      <w:tblPr>
        <w:tblW w:w="6780" w:type="dxa"/>
        <w:tblLook w:val="04A0" w:firstRow="1" w:lastRow="0" w:firstColumn="1" w:lastColumn="0" w:noHBand="0" w:noVBand="1"/>
      </w:tblPr>
      <w:tblGrid>
        <w:gridCol w:w="636"/>
        <w:gridCol w:w="441"/>
        <w:gridCol w:w="55"/>
        <w:gridCol w:w="636"/>
        <w:gridCol w:w="26"/>
        <w:gridCol w:w="330"/>
        <w:gridCol w:w="496"/>
        <w:gridCol w:w="131"/>
        <w:gridCol w:w="225"/>
        <w:gridCol w:w="496"/>
        <w:gridCol w:w="46"/>
        <w:gridCol w:w="310"/>
        <w:gridCol w:w="496"/>
        <w:gridCol w:w="145"/>
        <w:gridCol w:w="211"/>
        <w:gridCol w:w="496"/>
        <w:gridCol w:w="56"/>
        <w:gridCol w:w="300"/>
        <w:gridCol w:w="552"/>
        <w:gridCol w:w="496"/>
        <w:gridCol w:w="636"/>
        <w:gridCol w:w="496"/>
      </w:tblGrid>
      <w:tr w:rsidR="00C168A5" w:rsidRPr="00C168A5" w14:paraId="248A6F8A" w14:textId="77777777" w:rsidTr="00C168A5">
        <w:trPr>
          <w:trHeight w:val="375"/>
        </w:trPr>
        <w:tc>
          <w:tcPr>
            <w:tcW w:w="91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67E7ED" w14:textId="77777777" w:rsidR="00C168A5" w:rsidRPr="00C168A5" w:rsidRDefault="00C168A5" w:rsidP="00C168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_1032</w:t>
            </w:r>
          </w:p>
        </w:tc>
        <w:tc>
          <w:tcPr>
            <w:tcW w:w="63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83936E2" w14:textId="77777777" w:rsidR="00C168A5" w:rsidRPr="00C168A5" w:rsidRDefault="00C168A5" w:rsidP="00C168A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77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FB3DDB" w14:textId="77777777" w:rsidR="00C168A5" w:rsidRPr="00C168A5" w:rsidRDefault="00C168A5" w:rsidP="00C168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_516</w:t>
            </w:r>
          </w:p>
        </w:tc>
        <w:tc>
          <w:tcPr>
            <w:tcW w:w="63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280A9CD" w14:textId="77777777" w:rsidR="00C168A5" w:rsidRPr="00C168A5" w:rsidRDefault="00C168A5" w:rsidP="00C168A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77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FEF83F" w14:textId="77777777" w:rsidR="00C168A5" w:rsidRPr="00C168A5" w:rsidRDefault="00C168A5" w:rsidP="00C168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_258</w:t>
            </w:r>
          </w:p>
        </w:tc>
        <w:tc>
          <w:tcPr>
            <w:tcW w:w="63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C867814" w14:textId="77777777" w:rsidR="00C168A5" w:rsidRPr="00C168A5" w:rsidRDefault="00C168A5" w:rsidP="00C168A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7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B98663" w14:textId="77777777" w:rsidR="00C168A5" w:rsidRPr="00C168A5" w:rsidRDefault="00C168A5" w:rsidP="00C168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_129</w:t>
            </w:r>
          </w:p>
        </w:tc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16545C1" w14:textId="77777777" w:rsidR="00C168A5" w:rsidRPr="00C168A5" w:rsidRDefault="00C168A5" w:rsidP="00C168A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31C305" w14:textId="77777777" w:rsidR="00C168A5" w:rsidRPr="00C168A5" w:rsidRDefault="00C168A5" w:rsidP="00C168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_64</w:t>
            </w:r>
          </w:p>
        </w:tc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11382B7" w14:textId="77777777" w:rsidR="00C168A5" w:rsidRPr="00C168A5" w:rsidRDefault="00C168A5" w:rsidP="00C168A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</w:tr>
      <w:tr w:rsidR="00C168A5" w:rsidRPr="00C168A5" w14:paraId="228213EF" w14:textId="77777777" w:rsidTr="00C168A5">
        <w:trPr>
          <w:trHeight w:val="375"/>
        </w:trPr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DE5B86D" w14:textId="77777777" w:rsidR="00C168A5" w:rsidRPr="00C168A5" w:rsidRDefault="00C168A5" w:rsidP="00C168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1032</w:t>
            </w:r>
          </w:p>
        </w:tc>
        <w:tc>
          <w:tcPr>
            <w:tcW w:w="63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E12FC0" w14:textId="77777777" w:rsidR="00C168A5" w:rsidRPr="00C168A5" w:rsidRDefault="00C168A5" w:rsidP="00C168A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516</w:t>
            </w:r>
          </w:p>
        </w:tc>
        <w:tc>
          <w:tcPr>
            <w:tcW w:w="77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9F19FDB" w14:textId="77777777" w:rsidR="00C168A5" w:rsidRPr="00C168A5" w:rsidRDefault="00C168A5" w:rsidP="00C168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516</w:t>
            </w:r>
          </w:p>
        </w:tc>
        <w:tc>
          <w:tcPr>
            <w:tcW w:w="63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8E7CDC" w14:textId="77777777" w:rsidR="00C168A5" w:rsidRPr="00C168A5" w:rsidRDefault="00C168A5" w:rsidP="00C168A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258</w:t>
            </w:r>
          </w:p>
        </w:tc>
        <w:tc>
          <w:tcPr>
            <w:tcW w:w="77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658D7C5" w14:textId="77777777" w:rsidR="00C168A5" w:rsidRPr="00C168A5" w:rsidRDefault="00C168A5" w:rsidP="00C168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258</w:t>
            </w:r>
          </w:p>
        </w:tc>
        <w:tc>
          <w:tcPr>
            <w:tcW w:w="63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5A5DDC" w14:textId="77777777" w:rsidR="00C168A5" w:rsidRPr="00C168A5" w:rsidRDefault="00C168A5" w:rsidP="00C168A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129</w:t>
            </w:r>
          </w:p>
        </w:tc>
        <w:tc>
          <w:tcPr>
            <w:tcW w:w="77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ACF8ABA" w14:textId="77777777" w:rsidR="00C168A5" w:rsidRPr="00C168A5" w:rsidRDefault="00C168A5" w:rsidP="00C168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128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09D830" w14:textId="77777777" w:rsidR="00C168A5" w:rsidRPr="00C168A5" w:rsidRDefault="00C168A5" w:rsidP="00C168A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64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FB78260" w14:textId="77777777" w:rsidR="00C168A5" w:rsidRPr="00C168A5" w:rsidRDefault="00C168A5" w:rsidP="00C168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64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118E05" w14:textId="77777777" w:rsidR="00C168A5" w:rsidRPr="00C168A5" w:rsidRDefault="00C168A5" w:rsidP="00C168A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32</w:t>
            </w:r>
          </w:p>
        </w:tc>
      </w:tr>
      <w:tr w:rsidR="00C168A5" w:rsidRPr="00C168A5" w14:paraId="60152830" w14:textId="77777777" w:rsidTr="00C168A5">
        <w:trPr>
          <w:trHeight w:val="375"/>
        </w:trPr>
        <w:tc>
          <w:tcPr>
            <w:tcW w:w="91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43818D" w14:textId="77777777" w:rsidR="00C168A5" w:rsidRPr="00C168A5" w:rsidRDefault="00C168A5" w:rsidP="00C168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63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CDF43B" w14:textId="77777777" w:rsidR="00C168A5" w:rsidRPr="00C168A5" w:rsidRDefault="00C168A5" w:rsidP="00C168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77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1F7EEF" w14:textId="77777777" w:rsidR="00C168A5" w:rsidRPr="00C168A5" w:rsidRDefault="00C168A5" w:rsidP="00C168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63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556846" w14:textId="77777777" w:rsidR="00C168A5" w:rsidRPr="00C168A5" w:rsidRDefault="00C168A5" w:rsidP="00C168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77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8E09EA" w14:textId="77777777" w:rsidR="00C168A5" w:rsidRPr="00C168A5" w:rsidRDefault="00C168A5" w:rsidP="00C168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63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1F309A" w14:textId="77777777" w:rsidR="00C168A5" w:rsidRPr="00C168A5" w:rsidRDefault="00C168A5" w:rsidP="00C168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7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982836" w14:textId="77777777" w:rsidR="00C168A5" w:rsidRPr="00C168A5" w:rsidRDefault="00C168A5" w:rsidP="00C168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4B7628" w14:textId="77777777" w:rsidR="00C168A5" w:rsidRPr="00C168A5" w:rsidRDefault="00C168A5" w:rsidP="00C168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00E05D" w14:textId="77777777" w:rsidR="00C168A5" w:rsidRPr="00C168A5" w:rsidRDefault="00C168A5" w:rsidP="00C168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AC53BD" w14:textId="77777777" w:rsidR="00C168A5" w:rsidRPr="00C168A5" w:rsidRDefault="00C168A5" w:rsidP="00C168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</w:tr>
      <w:tr w:rsidR="00C168A5" w:rsidRPr="00C168A5" w14:paraId="505CA76E" w14:textId="77777777" w:rsidTr="00C168A5">
        <w:trPr>
          <w:gridAfter w:val="4"/>
          <w:wAfter w:w="2180" w:type="dxa"/>
          <w:trHeight w:val="375"/>
        </w:trPr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12A344" w14:textId="77777777" w:rsidR="00C168A5" w:rsidRPr="00C168A5" w:rsidRDefault="00C168A5" w:rsidP="00C168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_32</w:t>
            </w:r>
          </w:p>
        </w:tc>
        <w:tc>
          <w:tcPr>
            <w:tcW w:w="40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B0E515A" w14:textId="77777777" w:rsidR="00C168A5" w:rsidRPr="00C168A5" w:rsidRDefault="00C168A5" w:rsidP="00C168A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53C7E2" w14:textId="77777777" w:rsidR="00C168A5" w:rsidRPr="00C168A5" w:rsidRDefault="00C168A5" w:rsidP="00C168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_16</w:t>
            </w:r>
          </w:p>
        </w:tc>
        <w:tc>
          <w:tcPr>
            <w:tcW w:w="28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C27E903" w14:textId="77777777" w:rsidR="00C168A5" w:rsidRPr="00C168A5" w:rsidRDefault="00C168A5" w:rsidP="00C168A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2315F8" w14:textId="77777777" w:rsidR="00C168A5" w:rsidRPr="00C168A5" w:rsidRDefault="00C168A5" w:rsidP="00C168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_8</w:t>
            </w:r>
          </w:p>
        </w:tc>
        <w:tc>
          <w:tcPr>
            <w:tcW w:w="28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70EAAEE" w14:textId="77777777" w:rsidR="00C168A5" w:rsidRPr="00C168A5" w:rsidRDefault="00C168A5" w:rsidP="00C168A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C02C26" w14:textId="77777777" w:rsidR="00C168A5" w:rsidRPr="00C168A5" w:rsidRDefault="00C168A5" w:rsidP="00C168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_4</w:t>
            </w:r>
          </w:p>
        </w:tc>
        <w:tc>
          <w:tcPr>
            <w:tcW w:w="28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F6A96C7" w14:textId="77777777" w:rsidR="00C168A5" w:rsidRPr="00C168A5" w:rsidRDefault="00C168A5" w:rsidP="00C168A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273C91" w14:textId="77777777" w:rsidR="00C168A5" w:rsidRPr="00C168A5" w:rsidRDefault="00C168A5" w:rsidP="00C168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_2</w:t>
            </w:r>
          </w:p>
        </w:tc>
        <w:tc>
          <w:tcPr>
            <w:tcW w:w="28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74B4C48" w14:textId="77777777" w:rsidR="00C168A5" w:rsidRPr="00C168A5" w:rsidRDefault="00C168A5" w:rsidP="00C168A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BA5C8C" w14:textId="77777777" w:rsidR="00C168A5" w:rsidRPr="00C168A5" w:rsidRDefault="00C168A5" w:rsidP="00C168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_1</w:t>
            </w:r>
          </w:p>
        </w:tc>
        <w:tc>
          <w:tcPr>
            <w:tcW w:w="28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E7D1A08" w14:textId="77777777" w:rsidR="00C168A5" w:rsidRPr="00C168A5" w:rsidRDefault="00C168A5" w:rsidP="00C168A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</w:tr>
      <w:tr w:rsidR="00C168A5" w:rsidRPr="00C168A5" w14:paraId="3D4A6F96" w14:textId="77777777" w:rsidTr="00C168A5">
        <w:trPr>
          <w:gridAfter w:val="4"/>
          <w:wAfter w:w="2180" w:type="dxa"/>
          <w:trHeight w:val="375"/>
        </w:trPr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D9010FD" w14:textId="77777777" w:rsidR="00C168A5" w:rsidRPr="00C168A5" w:rsidRDefault="00C168A5" w:rsidP="00C168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32</w:t>
            </w:r>
          </w:p>
        </w:tc>
        <w:tc>
          <w:tcPr>
            <w:tcW w:w="4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E86E35" w14:textId="77777777" w:rsidR="00C168A5" w:rsidRPr="00C168A5" w:rsidRDefault="00C168A5" w:rsidP="00C168A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16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1D8DF36" w14:textId="77777777" w:rsidR="00C168A5" w:rsidRPr="00C168A5" w:rsidRDefault="00C168A5" w:rsidP="00C168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16</w:t>
            </w:r>
          </w:p>
        </w:tc>
        <w:tc>
          <w:tcPr>
            <w:tcW w:w="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F8137A" w14:textId="77777777" w:rsidR="00C168A5" w:rsidRPr="00C168A5" w:rsidRDefault="00C168A5" w:rsidP="00C168A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8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31008B5" w14:textId="77777777" w:rsidR="00C168A5" w:rsidRPr="00C168A5" w:rsidRDefault="00C168A5" w:rsidP="00C168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8</w:t>
            </w:r>
          </w:p>
        </w:tc>
        <w:tc>
          <w:tcPr>
            <w:tcW w:w="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2AFC58" w14:textId="77777777" w:rsidR="00C168A5" w:rsidRPr="00C168A5" w:rsidRDefault="00C168A5" w:rsidP="00C168A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4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11F87B9" w14:textId="77777777" w:rsidR="00C168A5" w:rsidRPr="00C168A5" w:rsidRDefault="00C168A5" w:rsidP="00C168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4</w:t>
            </w:r>
          </w:p>
        </w:tc>
        <w:tc>
          <w:tcPr>
            <w:tcW w:w="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A69030" w14:textId="77777777" w:rsidR="00C168A5" w:rsidRPr="00C168A5" w:rsidRDefault="00C168A5" w:rsidP="00C168A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DF63BF4" w14:textId="77777777" w:rsidR="00C168A5" w:rsidRPr="00C168A5" w:rsidRDefault="00C168A5" w:rsidP="00C168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66FA87" w14:textId="77777777" w:rsidR="00C168A5" w:rsidRPr="00C168A5" w:rsidRDefault="00C168A5" w:rsidP="00C168A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BA5C7DC" w14:textId="77777777" w:rsidR="00C168A5" w:rsidRPr="00C168A5" w:rsidRDefault="00C168A5" w:rsidP="00C168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F13351" w14:textId="77777777" w:rsidR="00C168A5" w:rsidRPr="00C168A5" w:rsidRDefault="00C168A5" w:rsidP="00C168A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</w:t>
            </w:r>
          </w:p>
        </w:tc>
      </w:tr>
      <w:tr w:rsidR="00C168A5" w:rsidRPr="00C168A5" w14:paraId="5E7F18A3" w14:textId="77777777" w:rsidTr="00C168A5">
        <w:trPr>
          <w:gridAfter w:val="4"/>
          <w:wAfter w:w="2180" w:type="dxa"/>
          <w:trHeight w:val="375"/>
        </w:trPr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A79A11" w14:textId="77777777" w:rsidR="00C168A5" w:rsidRPr="00C168A5" w:rsidRDefault="00C168A5" w:rsidP="00C168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4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CE7072" w14:textId="77777777" w:rsidR="00C168A5" w:rsidRPr="00C168A5" w:rsidRDefault="00C168A5" w:rsidP="00C168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BC790A" w14:textId="77777777" w:rsidR="00C168A5" w:rsidRPr="00C168A5" w:rsidRDefault="00C168A5" w:rsidP="00C168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7C543F" w14:textId="77777777" w:rsidR="00C168A5" w:rsidRPr="00C168A5" w:rsidRDefault="00C168A5" w:rsidP="00C168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B89FAB" w14:textId="77777777" w:rsidR="00C168A5" w:rsidRPr="00C168A5" w:rsidRDefault="00C168A5" w:rsidP="00C168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D25875" w14:textId="77777777" w:rsidR="00C168A5" w:rsidRPr="00C168A5" w:rsidRDefault="00C168A5" w:rsidP="00C168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986B93" w14:textId="77777777" w:rsidR="00C168A5" w:rsidRPr="00C168A5" w:rsidRDefault="00C168A5" w:rsidP="00C168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63D5F9" w14:textId="77777777" w:rsidR="00C168A5" w:rsidRPr="00C168A5" w:rsidRDefault="00C168A5" w:rsidP="00C168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1476C4" w14:textId="77777777" w:rsidR="00C168A5" w:rsidRPr="00C168A5" w:rsidRDefault="00C168A5" w:rsidP="00C168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1D17B7" w14:textId="77777777" w:rsidR="00C168A5" w:rsidRPr="00C168A5" w:rsidRDefault="00C168A5" w:rsidP="00C168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23B181" w14:textId="77777777" w:rsidR="00C168A5" w:rsidRPr="00C168A5" w:rsidRDefault="00C168A5" w:rsidP="00C168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5D7C87" w14:textId="77777777" w:rsidR="00C168A5" w:rsidRPr="00C168A5" w:rsidRDefault="00C168A5" w:rsidP="00C168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</w:tr>
    </w:tbl>
    <w:p w14:paraId="01C3D08A" w14:textId="536DFC0F" w:rsidR="00C168A5" w:rsidRDefault="00E07347" w:rsidP="00C168A5">
      <w:pPr>
        <w:jc w:val="left"/>
        <w:rPr>
          <w:rFonts w:eastAsiaTheme="minorEastAsia"/>
        </w:rPr>
      </w:pPr>
      <w:proofErr w:type="spellStart"/>
      <w:r>
        <w:rPr>
          <w:rFonts w:eastAsiaTheme="minorEastAsia"/>
        </w:rPr>
        <w:t>Дв</w:t>
      </w:r>
      <w:proofErr w:type="spellEnd"/>
      <w:r>
        <w:rPr>
          <w:rFonts w:eastAsiaTheme="minorEastAsia"/>
        </w:rPr>
        <w:t>. запись: 1</w:t>
      </w:r>
      <w:r w:rsidRPr="00E07347">
        <w:rPr>
          <w:rFonts w:eastAsiaTheme="minorEastAsia"/>
        </w:rPr>
        <w:t>10000001000</w:t>
      </w:r>
      <w:r>
        <w:rPr>
          <w:rFonts w:eastAsiaTheme="minorEastAsia"/>
        </w:rPr>
        <w:t>11001001110001100000000000000000000000000000000000000</w:t>
      </w:r>
    </w:p>
    <w:p w14:paraId="3D6BA73D" w14:textId="7FBDB721" w:rsidR="00E07347" w:rsidRDefault="00E07347" w:rsidP="00C168A5">
      <w:pPr>
        <w:jc w:val="left"/>
        <w:rPr>
          <w:rFonts w:eastAsiaTheme="minorEastAsia"/>
        </w:rPr>
      </w:pPr>
      <w:r>
        <w:rPr>
          <w:rFonts w:eastAsiaTheme="minorEastAsia"/>
        </w:rPr>
        <w:t>Перевод в 16-ную систему счисления:</w:t>
      </w: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1158"/>
        <w:gridCol w:w="1808"/>
        <w:gridCol w:w="1158"/>
        <w:gridCol w:w="1808"/>
      </w:tblGrid>
      <w:tr w:rsidR="00E07347" w14:paraId="387806B8" w14:textId="38F6C1D5" w:rsidTr="005026F5">
        <w:trPr>
          <w:jc w:val="center"/>
        </w:trPr>
        <w:tc>
          <w:tcPr>
            <w:tcW w:w="0" w:type="auto"/>
          </w:tcPr>
          <w:p w14:paraId="0279BED7" w14:textId="38576384" w:rsidR="00E07347" w:rsidRDefault="00E07347" w:rsidP="00E07347">
            <w:pPr>
              <w:jc w:val="center"/>
              <w:rPr>
                <w:rFonts w:eastAsiaTheme="minorEastAsia"/>
              </w:rPr>
            </w:pPr>
            <w:proofErr w:type="spellStart"/>
            <w:r>
              <w:rPr>
                <w:rFonts w:eastAsiaTheme="minorEastAsia"/>
              </w:rPr>
              <w:t>Тетрада</w:t>
            </w:r>
            <w:proofErr w:type="spellEnd"/>
          </w:p>
        </w:tc>
        <w:tc>
          <w:tcPr>
            <w:tcW w:w="0" w:type="auto"/>
          </w:tcPr>
          <w:p w14:paraId="139AE60C" w14:textId="0B919918" w:rsidR="00E07347" w:rsidRDefault="00E07347" w:rsidP="00E07347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16-ная цифра</w:t>
            </w:r>
          </w:p>
        </w:tc>
        <w:tc>
          <w:tcPr>
            <w:tcW w:w="0" w:type="auto"/>
          </w:tcPr>
          <w:p w14:paraId="052FFC27" w14:textId="32604017" w:rsidR="00E07347" w:rsidRDefault="00E07347" w:rsidP="00E07347">
            <w:pPr>
              <w:jc w:val="center"/>
              <w:rPr>
                <w:rFonts w:eastAsiaTheme="minorEastAsia"/>
              </w:rPr>
            </w:pPr>
            <w:proofErr w:type="spellStart"/>
            <w:r>
              <w:rPr>
                <w:rFonts w:eastAsiaTheme="minorEastAsia"/>
              </w:rPr>
              <w:t>Тетрада</w:t>
            </w:r>
            <w:proofErr w:type="spellEnd"/>
          </w:p>
        </w:tc>
        <w:tc>
          <w:tcPr>
            <w:tcW w:w="0" w:type="auto"/>
          </w:tcPr>
          <w:p w14:paraId="6D76DC25" w14:textId="31877BB6" w:rsidR="00E07347" w:rsidRDefault="00E07347" w:rsidP="00E07347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16-ная цифра</w:t>
            </w:r>
          </w:p>
        </w:tc>
      </w:tr>
      <w:tr w:rsidR="00E07347" w14:paraId="7434F274" w14:textId="03E87A7F" w:rsidTr="005026F5">
        <w:trPr>
          <w:jc w:val="center"/>
        </w:trPr>
        <w:tc>
          <w:tcPr>
            <w:tcW w:w="0" w:type="auto"/>
          </w:tcPr>
          <w:p w14:paraId="4FE61073" w14:textId="6AF9BDEE" w:rsidR="00E07347" w:rsidRDefault="00E07347" w:rsidP="00E07347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  <w:r w:rsidRPr="00E07347">
              <w:rPr>
                <w:rFonts w:eastAsiaTheme="minorEastAsia"/>
              </w:rPr>
              <w:t>100</w:t>
            </w:r>
          </w:p>
        </w:tc>
        <w:tc>
          <w:tcPr>
            <w:tcW w:w="0" w:type="auto"/>
          </w:tcPr>
          <w:p w14:paraId="4811F6C6" w14:textId="5D9CC0EA" w:rsidR="00E07347" w:rsidRPr="00E07347" w:rsidRDefault="00E07347" w:rsidP="00E07347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C</w:t>
            </w:r>
          </w:p>
        </w:tc>
        <w:tc>
          <w:tcPr>
            <w:tcW w:w="0" w:type="auto"/>
          </w:tcPr>
          <w:p w14:paraId="3700324F" w14:textId="554DC080" w:rsidR="00E07347" w:rsidRDefault="00E07347" w:rsidP="00E07347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</w:rPr>
              <w:t>0000</w:t>
            </w:r>
          </w:p>
        </w:tc>
        <w:tc>
          <w:tcPr>
            <w:tcW w:w="0" w:type="auto"/>
          </w:tcPr>
          <w:p w14:paraId="08B001C7" w14:textId="22DEC3FF" w:rsidR="00E07347" w:rsidRDefault="00E07347" w:rsidP="00E07347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</w:tr>
      <w:tr w:rsidR="00E07347" w14:paraId="46F0E958" w14:textId="6340E623" w:rsidTr="005026F5">
        <w:trPr>
          <w:jc w:val="center"/>
        </w:trPr>
        <w:tc>
          <w:tcPr>
            <w:tcW w:w="0" w:type="auto"/>
          </w:tcPr>
          <w:p w14:paraId="4E8EFC34" w14:textId="2334A91E" w:rsidR="00E07347" w:rsidRDefault="00E07347" w:rsidP="00E07347">
            <w:pPr>
              <w:jc w:val="center"/>
              <w:rPr>
                <w:rFonts w:eastAsiaTheme="minorEastAsia"/>
              </w:rPr>
            </w:pPr>
            <w:r w:rsidRPr="00E07347">
              <w:rPr>
                <w:rFonts w:eastAsiaTheme="minorEastAsia"/>
              </w:rPr>
              <w:t>0000</w:t>
            </w:r>
          </w:p>
        </w:tc>
        <w:tc>
          <w:tcPr>
            <w:tcW w:w="0" w:type="auto"/>
          </w:tcPr>
          <w:p w14:paraId="5E6E4243" w14:textId="61A1AD3E" w:rsidR="00E07347" w:rsidRPr="00E07347" w:rsidRDefault="00E07347" w:rsidP="00E07347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  <w:tc>
          <w:tcPr>
            <w:tcW w:w="0" w:type="auto"/>
          </w:tcPr>
          <w:p w14:paraId="3FFFC9A8" w14:textId="5711CAC7" w:rsidR="00E07347" w:rsidRDefault="00E07347" w:rsidP="00E07347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</w:rPr>
              <w:t>0000</w:t>
            </w:r>
          </w:p>
        </w:tc>
        <w:tc>
          <w:tcPr>
            <w:tcW w:w="0" w:type="auto"/>
          </w:tcPr>
          <w:p w14:paraId="4BC9CB6B" w14:textId="609D1686" w:rsidR="00E07347" w:rsidRDefault="00E07347" w:rsidP="00E07347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</w:tr>
      <w:tr w:rsidR="00E07347" w14:paraId="06D7F1D5" w14:textId="178DA7A2" w:rsidTr="005026F5">
        <w:trPr>
          <w:jc w:val="center"/>
        </w:trPr>
        <w:tc>
          <w:tcPr>
            <w:tcW w:w="0" w:type="auto"/>
          </w:tcPr>
          <w:p w14:paraId="7CBB8E3B" w14:textId="570DD7BF" w:rsidR="00E07347" w:rsidRPr="00E07347" w:rsidRDefault="00E07347" w:rsidP="00E07347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1000</w:t>
            </w:r>
          </w:p>
        </w:tc>
        <w:tc>
          <w:tcPr>
            <w:tcW w:w="0" w:type="auto"/>
          </w:tcPr>
          <w:p w14:paraId="424C5EA7" w14:textId="1280145E" w:rsidR="00E07347" w:rsidRPr="00E07347" w:rsidRDefault="00E07347" w:rsidP="00E07347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8</w:t>
            </w:r>
          </w:p>
        </w:tc>
        <w:tc>
          <w:tcPr>
            <w:tcW w:w="0" w:type="auto"/>
          </w:tcPr>
          <w:p w14:paraId="2C610D12" w14:textId="0575F18B" w:rsidR="00E07347" w:rsidRDefault="00E07347" w:rsidP="00E07347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</w:rPr>
              <w:t>0000</w:t>
            </w:r>
          </w:p>
        </w:tc>
        <w:tc>
          <w:tcPr>
            <w:tcW w:w="0" w:type="auto"/>
          </w:tcPr>
          <w:p w14:paraId="3064AA93" w14:textId="18C01353" w:rsidR="00E07347" w:rsidRDefault="00E07347" w:rsidP="00E07347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</w:tr>
      <w:tr w:rsidR="00E07347" w14:paraId="383D512E" w14:textId="20F09023" w:rsidTr="005026F5">
        <w:trPr>
          <w:jc w:val="center"/>
        </w:trPr>
        <w:tc>
          <w:tcPr>
            <w:tcW w:w="0" w:type="auto"/>
          </w:tcPr>
          <w:p w14:paraId="245A742D" w14:textId="491AA037" w:rsidR="00E07347" w:rsidRPr="00E07347" w:rsidRDefault="00E07347" w:rsidP="00E07347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1100</w:t>
            </w:r>
          </w:p>
        </w:tc>
        <w:tc>
          <w:tcPr>
            <w:tcW w:w="0" w:type="auto"/>
          </w:tcPr>
          <w:p w14:paraId="3D27BAFD" w14:textId="569A22C1" w:rsidR="00E07347" w:rsidRPr="00E07347" w:rsidRDefault="00E07347" w:rsidP="00E07347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C</w:t>
            </w:r>
          </w:p>
        </w:tc>
        <w:tc>
          <w:tcPr>
            <w:tcW w:w="0" w:type="auto"/>
          </w:tcPr>
          <w:p w14:paraId="6F7815DE" w14:textId="1BB228FA" w:rsidR="00E07347" w:rsidRDefault="00E07347" w:rsidP="00E07347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</w:rPr>
              <w:t>0000</w:t>
            </w:r>
          </w:p>
        </w:tc>
        <w:tc>
          <w:tcPr>
            <w:tcW w:w="0" w:type="auto"/>
          </w:tcPr>
          <w:p w14:paraId="47D6542C" w14:textId="1CDABFC9" w:rsidR="00E07347" w:rsidRDefault="00E07347" w:rsidP="00E07347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</w:tr>
      <w:tr w:rsidR="00E07347" w14:paraId="413F6676" w14:textId="04680470" w:rsidTr="005026F5">
        <w:trPr>
          <w:jc w:val="center"/>
        </w:trPr>
        <w:tc>
          <w:tcPr>
            <w:tcW w:w="0" w:type="auto"/>
          </w:tcPr>
          <w:p w14:paraId="3E6ECBFB" w14:textId="1D81320D" w:rsidR="00E07347" w:rsidRPr="00E07347" w:rsidRDefault="00E07347" w:rsidP="00E07347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1001</w:t>
            </w:r>
          </w:p>
        </w:tc>
        <w:tc>
          <w:tcPr>
            <w:tcW w:w="0" w:type="auto"/>
          </w:tcPr>
          <w:p w14:paraId="3B943EF1" w14:textId="72342053" w:rsidR="00E07347" w:rsidRPr="00E07347" w:rsidRDefault="00E07347" w:rsidP="00E07347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9</w:t>
            </w:r>
          </w:p>
        </w:tc>
        <w:tc>
          <w:tcPr>
            <w:tcW w:w="0" w:type="auto"/>
          </w:tcPr>
          <w:p w14:paraId="2C9C3EE2" w14:textId="0EFC4802" w:rsidR="00E07347" w:rsidRDefault="00E07347" w:rsidP="00E07347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</w:rPr>
              <w:t>0000</w:t>
            </w:r>
          </w:p>
        </w:tc>
        <w:tc>
          <w:tcPr>
            <w:tcW w:w="0" w:type="auto"/>
          </w:tcPr>
          <w:p w14:paraId="257EF81C" w14:textId="7F631ADD" w:rsidR="00E07347" w:rsidRDefault="00E07347" w:rsidP="00E07347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</w:tr>
      <w:tr w:rsidR="00E07347" w14:paraId="78F48135" w14:textId="1300FF39" w:rsidTr="005026F5">
        <w:trPr>
          <w:jc w:val="center"/>
        </w:trPr>
        <w:tc>
          <w:tcPr>
            <w:tcW w:w="0" w:type="auto"/>
          </w:tcPr>
          <w:p w14:paraId="4E94F082" w14:textId="0069EEEC" w:rsidR="00E07347" w:rsidRPr="00E07347" w:rsidRDefault="00E07347" w:rsidP="00E07347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1100</w:t>
            </w:r>
          </w:p>
        </w:tc>
        <w:tc>
          <w:tcPr>
            <w:tcW w:w="0" w:type="auto"/>
          </w:tcPr>
          <w:p w14:paraId="42DB7A6D" w14:textId="54C904AA" w:rsidR="00E07347" w:rsidRPr="00E07347" w:rsidRDefault="00E07347" w:rsidP="00E07347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C</w:t>
            </w:r>
          </w:p>
        </w:tc>
        <w:tc>
          <w:tcPr>
            <w:tcW w:w="0" w:type="auto"/>
          </w:tcPr>
          <w:p w14:paraId="0B112BE2" w14:textId="180A7B96" w:rsidR="00E07347" w:rsidRDefault="00E07347" w:rsidP="00E07347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</w:rPr>
              <w:t>0000</w:t>
            </w:r>
          </w:p>
        </w:tc>
        <w:tc>
          <w:tcPr>
            <w:tcW w:w="0" w:type="auto"/>
          </w:tcPr>
          <w:p w14:paraId="284BF843" w14:textId="6533E129" w:rsidR="00E07347" w:rsidRDefault="00E07347" w:rsidP="00E07347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</w:tr>
      <w:tr w:rsidR="00E07347" w14:paraId="00BE24C3" w14:textId="057FF1EB" w:rsidTr="005026F5">
        <w:trPr>
          <w:jc w:val="center"/>
        </w:trPr>
        <w:tc>
          <w:tcPr>
            <w:tcW w:w="0" w:type="auto"/>
          </w:tcPr>
          <w:p w14:paraId="4927A631" w14:textId="199503B1" w:rsidR="00E07347" w:rsidRDefault="00E07347" w:rsidP="00E07347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0110</w:t>
            </w:r>
          </w:p>
        </w:tc>
        <w:tc>
          <w:tcPr>
            <w:tcW w:w="0" w:type="auto"/>
          </w:tcPr>
          <w:p w14:paraId="111F81AB" w14:textId="3EC4D8FB" w:rsidR="00E07347" w:rsidRPr="00E07347" w:rsidRDefault="00E07347" w:rsidP="00E07347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6</w:t>
            </w:r>
          </w:p>
        </w:tc>
        <w:tc>
          <w:tcPr>
            <w:tcW w:w="0" w:type="auto"/>
          </w:tcPr>
          <w:p w14:paraId="589F25FD" w14:textId="1251E087" w:rsidR="00E07347" w:rsidRDefault="00E07347" w:rsidP="00E07347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</w:rPr>
              <w:t>0000</w:t>
            </w:r>
          </w:p>
        </w:tc>
        <w:tc>
          <w:tcPr>
            <w:tcW w:w="0" w:type="auto"/>
          </w:tcPr>
          <w:p w14:paraId="1870741A" w14:textId="6A1F4D78" w:rsidR="00E07347" w:rsidRDefault="00E07347" w:rsidP="00E07347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</w:tr>
      <w:tr w:rsidR="00E07347" w14:paraId="34D295DF" w14:textId="2D22D7F9" w:rsidTr="005026F5">
        <w:trPr>
          <w:jc w:val="center"/>
        </w:trPr>
        <w:tc>
          <w:tcPr>
            <w:tcW w:w="0" w:type="auto"/>
          </w:tcPr>
          <w:p w14:paraId="633BDA74" w14:textId="7BCCC3DF" w:rsidR="00E07347" w:rsidRDefault="00E07347" w:rsidP="00E07347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0000</w:t>
            </w:r>
          </w:p>
        </w:tc>
        <w:tc>
          <w:tcPr>
            <w:tcW w:w="0" w:type="auto"/>
          </w:tcPr>
          <w:p w14:paraId="0A3881A7" w14:textId="20C4EC41" w:rsidR="00E07347" w:rsidRPr="00E07347" w:rsidRDefault="00E07347" w:rsidP="00E07347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  <w:tc>
          <w:tcPr>
            <w:tcW w:w="0" w:type="auto"/>
          </w:tcPr>
          <w:p w14:paraId="33A20D98" w14:textId="4DEBD7CC" w:rsidR="00E07347" w:rsidRDefault="00E07347" w:rsidP="00E07347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</w:rPr>
              <w:t>0000</w:t>
            </w:r>
          </w:p>
        </w:tc>
        <w:tc>
          <w:tcPr>
            <w:tcW w:w="0" w:type="auto"/>
          </w:tcPr>
          <w:p w14:paraId="2CC42CB9" w14:textId="6BC299D4" w:rsidR="00E07347" w:rsidRDefault="00E07347" w:rsidP="00E07347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</w:tr>
    </w:tbl>
    <w:p w14:paraId="65FB9631" w14:textId="32F9D4CD" w:rsidR="00E07347" w:rsidRDefault="00E07347" w:rsidP="00C168A5">
      <w:pPr>
        <w:jc w:val="left"/>
        <w:rPr>
          <w:rFonts w:eastAsiaTheme="minorEastAsia"/>
          <w:lang w:val="en-US"/>
        </w:rPr>
      </w:pPr>
      <w:r w:rsidRPr="008758A9">
        <w:rPr>
          <w:rFonts w:eastAsiaTheme="minorEastAsia"/>
          <w:b/>
        </w:rPr>
        <w:t>Ответ:</w:t>
      </w:r>
      <w:r>
        <w:rPr>
          <w:rFonts w:eastAsiaTheme="minorEastAsia"/>
        </w:rPr>
        <w:t xml:space="preserve"> </w:t>
      </w:r>
      <w:r>
        <w:rPr>
          <w:rFonts w:eastAsiaTheme="minorEastAsia"/>
          <w:lang w:val="en-US"/>
        </w:rPr>
        <w:t>C08C9C6000000000</w:t>
      </w:r>
    </w:p>
    <w:p w14:paraId="709CD280" w14:textId="3908E7B7" w:rsidR="00E07347" w:rsidRDefault="00E07347" w:rsidP="00C168A5">
      <w:pPr>
        <w:jc w:val="left"/>
        <w:rPr>
          <w:rFonts w:eastAsiaTheme="minorEastAsia"/>
        </w:rPr>
      </w:pPr>
      <w:r w:rsidRPr="008758A9">
        <w:rPr>
          <w:rFonts w:eastAsiaTheme="minorEastAsia"/>
          <w:b/>
        </w:rPr>
        <w:t>б)</w:t>
      </w:r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666,5</m:t>
            </m:r>
          </m:e>
          <m:sub>
            <m:r>
              <w:rPr>
                <w:rFonts w:ascii="Cambria Math" w:eastAsiaTheme="minorEastAsia" w:hAnsi="Cambria Math"/>
              </w:rPr>
              <m:t>10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1010011010,1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</w:p>
    <w:tbl>
      <w:tblPr>
        <w:tblW w:w="8978" w:type="dxa"/>
        <w:tblLook w:val="04A0" w:firstRow="1" w:lastRow="0" w:firstColumn="1" w:lastColumn="0" w:noHBand="0" w:noVBand="1"/>
      </w:tblPr>
      <w:tblGrid>
        <w:gridCol w:w="356"/>
        <w:gridCol w:w="216"/>
        <w:gridCol w:w="356"/>
        <w:gridCol w:w="58"/>
        <w:gridCol w:w="438"/>
        <w:gridCol w:w="152"/>
        <w:gridCol w:w="204"/>
        <w:gridCol w:w="15"/>
        <w:gridCol w:w="481"/>
        <w:gridCol w:w="356"/>
        <w:gridCol w:w="50"/>
        <w:gridCol w:w="636"/>
        <w:gridCol w:w="776"/>
        <w:gridCol w:w="496"/>
        <w:gridCol w:w="636"/>
        <w:gridCol w:w="496"/>
        <w:gridCol w:w="636"/>
        <w:gridCol w:w="496"/>
        <w:gridCol w:w="636"/>
        <w:gridCol w:w="496"/>
        <w:gridCol w:w="636"/>
        <w:gridCol w:w="356"/>
      </w:tblGrid>
      <w:tr w:rsidR="00E07347" w:rsidRPr="00E07347" w14:paraId="397E471E" w14:textId="77777777" w:rsidTr="00E07347">
        <w:trPr>
          <w:trHeight w:val="375"/>
        </w:trPr>
        <w:tc>
          <w:tcPr>
            <w:tcW w:w="98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0676E0" w14:textId="77777777" w:rsidR="00E07347" w:rsidRPr="00E07347" w:rsidRDefault="00E07347" w:rsidP="00E073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E07347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_666</w:t>
            </w:r>
          </w:p>
        </w:tc>
        <w:tc>
          <w:tcPr>
            <w:tcW w:w="80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40B1FA1" w14:textId="77777777" w:rsidR="00E07347" w:rsidRPr="00E07347" w:rsidRDefault="00E07347" w:rsidP="00E0734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E07347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88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C93C6E" w14:textId="77777777" w:rsidR="00E07347" w:rsidRPr="00E07347" w:rsidRDefault="00E07347" w:rsidP="00E073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E07347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_333</w:t>
            </w:r>
          </w:p>
        </w:tc>
        <w:tc>
          <w:tcPr>
            <w:tcW w:w="63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82012BE" w14:textId="77777777" w:rsidR="00E07347" w:rsidRPr="00E07347" w:rsidRDefault="00E07347" w:rsidP="00E0734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E07347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7BC123" w14:textId="77777777" w:rsidR="00E07347" w:rsidRPr="00E07347" w:rsidRDefault="00E07347" w:rsidP="00E073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E07347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_166</w:t>
            </w:r>
          </w:p>
        </w:tc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3AD4BCF" w14:textId="77777777" w:rsidR="00E07347" w:rsidRPr="00E07347" w:rsidRDefault="00E07347" w:rsidP="00E0734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E07347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4213DA" w14:textId="77777777" w:rsidR="00E07347" w:rsidRPr="00E07347" w:rsidRDefault="00E07347" w:rsidP="00E073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E07347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_83</w:t>
            </w:r>
          </w:p>
        </w:tc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40048E4" w14:textId="77777777" w:rsidR="00E07347" w:rsidRPr="00E07347" w:rsidRDefault="00E07347" w:rsidP="00E0734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E07347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F94398" w14:textId="77777777" w:rsidR="00E07347" w:rsidRPr="00E07347" w:rsidRDefault="00E07347" w:rsidP="00E073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E07347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_41</w:t>
            </w:r>
          </w:p>
        </w:tc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AA3064A" w14:textId="77777777" w:rsidR="00E07347" w:rsidRPr="00E07347" w:rsidRDefault="00E07347" w:rsidP="00E0734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E07347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35508C" w14:textId="77777777" w:rsidR="00E07347" w:rsidRPr="00E07347" w:rsidRDefault="00E07347" w:rsidP="00E073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E07347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_20</w:t>
            </w:r>
          </w:p>
        </w:tc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75FFAE1" w14:textId="77777777" w:rsidR="00E07347" w:rsidRPr="00E07347" w:rsidRDefault="00E07347" w:rsidP="00E0734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E07347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28526C" w14:textId="77777777" w:rsidR="00E07347" w:rsidRPr="00E07347" w:rsidRDefault="00E07347" w:rsidP="00E073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E07347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_10</w:t>
            </w:r>
          </w:p>
        </w:tc>
        <w:tc>
          <w:tcPr>
            <w:tcW w:w="35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DEEB40E" w14:textId="77777777" w:rsidR="00E07347" w:rsidRPr="00E07347" w:rsidRDefault="00E07347" w:rsidP="00E0734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E07347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</w:tr>
      <w:tr w:rsidR="00E07347" w:rsidRPr="00E07347" w14:paraId="6C29A8C0" w14:textId="77777777" w:rsidTr="00E07347">
        <w:trPr>
          <w:trHeight w:val="375"/>
        </w:trPr>
        <w:tc>
          <w:tcPr>
            <w:tcW w:w="98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C7B0F0F" w14:textId="77777777" w:rsidR="00E07347" w:rsidRPr="00E07347" w:rsidRDefault="00E07347" w:rsidP="00E073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E07347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666</w:t>
            </w:r>
          </w:p>
        </w:tc>
        <w:tc>
          <w:tcPr>
            <w:tcW w:w="80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FD7F06" w14:textId="77777777" w:rsidR="00E07347" w:rsidRPr="00E07347" w:rsidRDefault="00E07347" w:rsidP="00E0734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E07347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333</w:t>
            </w:r>
          </w:p>
        </w:tc>
        <w:tc>
          <w:tcPr>
            <w:tcW w:w="887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2FEFB72" w14:textId="77777777" w:rsidR="00E07347" w:rsidRPr="00E07347" w:rsidRDefault="00E07347" w:rsidP="00E073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E07347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332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011E53" w14:textId="77777777" w:rsidR="00E07347" w:rsidRPr="00E07347" w:rsidRDefault="00E07347" w:rsidP="00E0734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E07347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166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4F55527" w14:textId="77777777" w:rsidR="00E07347" w:rsidRPr="00E07347" w:rsidRDefault="00E07347" w:rsidP="00E073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E07347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166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D0B4E1" w14:textId="77777777" w:rsidR="00E07347" w:rsidRPr="00E07347" w:rsidRDefault="00E07347" w:rsidP="00E0734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E07347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83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BB7CB05" w14:textId="77777777" w:rsidR="00E07347" w:rsidRPr="00E07347" w:rsidRDefault="00E07347" w:rsidP="00E073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E07347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82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F449E5" w14:textId="77777777" w:rsidR="00E07347" w:rsidRPr="00E07347" w:rsidRDefault="00E07347" w:rsidP="00E0734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E07347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41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AC3C72F" w14:textId="77777777" w:rsidR="00E07347" w:rsidRPr="00E07347" w:rsidRDefault="00E07347" w:rsidP="00E073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E07347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40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BD2C9E" w14:textId="77777777" w:rsidR="00E07347" w:rsidRPr="00E07347" w:rsidRDefault="00E07347" w:rsidP="00E0734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E07347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20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B657B5F" w14:textId="77777777" w:rsidR="00E07347" w:rsidRPr="00E07347" w:rsidRDefault="00E07347" w:rsidP="00E073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E07347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3ABA69" w14:textId="77777777" w:rsidR="00E07347" w:rsidRPr="00E07347" w:rsidRDefault="00E07347" w:rsidP="00E0734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E07347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10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B0E3240" w14:textId="77777777" w:rsidR="00E07347" w:rsidRPr="00E07347" w:rsidRDefault="00E07347" w:rsidP="00E073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E07347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10</w:t>
            </w:r>
          </w:p>
        </w:tc>
        <w:tc>
          <w:tcPr>
            <w:tcW w:w="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AA8E81" w14:textId="77777777" w:rsidR="00E07347" w:rsidRPr="00E07347" w:rsidRDefault="00E07347" w:rsidP="00E0734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E07347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5</w:t>
            </w:r>
          </w:p>
        </w:tc>
      </w:tr>
      <w:tr w:rsidR="00E07347" w:rsidRPr="00E07347" w14:paraId="6392A569" w14:textId="77777777" w:rsidTr="00E07347">
        <w:trPr>
          <w:trHeight w:val="375"/>
        </w:trPr>
        <w:tc>
          <w:tcPr>
            <w:tcW w:w="98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3BCF4E" w14:textId="77777777" w:rsidR="00E07347" w:rsidRPr="00E07347" w:rsidRDefault="00E07347" w:rsidP="00E073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E07347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80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8C9910" w14:textId="77777777" w:rsidR="00E07347" w:rsidRPr="00E07347" w:rsidRDefault="00E07347" w:rsidP="00E073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8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D8B75A" w14:textId="77777777" w:rsidR="00E07347" w:rsidRPr="00E07347" w:rsidRDefault="00E07347" w:rsidP="00E073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E07347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FEEEE8" w14:textId="77777777" w:rsidR="00E07347" w:rsidRPr="00E07347" w:rsidRDefault="00E07347" w:rsidP="00E073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2013C0" w14:textId="77777777" w:rsidR="00E07347" w:rsidRPr="00E07347" w:rsidRDefault="00E07347" w:rsidP="00E073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E07347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A25B94" w14:textId="77777777" w:rsidR="00E07347" w:rsidRPr="00E07347" w:rsidRDefault="00E07347" w:rsidP="00E073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A02AC3" w14:textId="77777777" w:rsidR="00E07347" w:rsidRPr="00E07347" w:rsidRDefault="00E07347" w:rsidP="00E073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E07347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954731" w14:textId="77777777" w:rsidR="00E07347" w:rsidRPr="00E07347" w:rsidRDefault="00E07347" w:rsidP="00E073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D90029" w14:textId="77777777" w:rsidR="00E07347" w:rsidRPr="00E07347" w:rsidRDefault="00E07347" w:rsidP="00E073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E07347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E80B2C" w14:textId="77777777" w:rsidR="00E07347" w:rsidRPr="00E07347" w:rsidRDefault="00E07347" w:rsidP="00E073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016E7F" w14:textId="77777777" w:rsidR="00E07347" w:rsidRPr="00E07347" w:rsidRDefault="00E07347" w:rsidP="00E073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E07347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F90455" w14:textId="77777777" w:rsidR="00E07347" w:rsidRPr="00E07347" w:rsidRDefault="00E07347" w:rsidP="00E073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281702" w14:textId="77777777" w:rsidR="00E07347" w:rsidRPr="00E07347" w:rsidRDefault="00E07347" w:rsidP="00E073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E07347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07714F" w14:textId="77777777" w:rsidR="00E07347" w:rsidRPr="00E07347" w:rsidRDefault="00E07347" w:rsidP="00E073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</w:tr>
      <w:tr w:rsidR="00E07347" w:rsidRPr="00E07347" w14:paraId="78FD514F" w14:textId="77777777" w:rsidTr="00E07347">
        <w:trPr>
          <w:gridAfter w:val="12"/>
          <w:wAfter w:w="6346" w:type="dxa"/>
          <w:trHeight w:val="375"/>
        </w:trPr>
        <w:tc>
          <w:tcPr>
            <w:tcW w:w="57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F53083" w14:textId="77777777" w:rsidR="00E07347" w:rsidRPr="00E07347" w:rsidRDefault="00E07347" w:rsidP="00E073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E07347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_5</w:t>
            </w:r>
          </w:p>
        </w:tc>
        <w:tc>
          <w:tcPr>
            <w:tcW w:w="35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45305CD" w14:textId="77777777" w:rsidR="00E07347" w:rsidRPr="00E07347" w:rsidRDefault="00E07347" w:rsidP="00E0734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E07347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4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127F1D" w14:textId="77777777" w:rsidR="00E07347" w:rsidRPr="00E07347" w:rsidRDefault="00E07347" w:rsidP="00E073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E07347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_2</w:t>
            </w:r>
          </w:p>
        </w:tc>
        <w:tc>
          <w:tcPr>
            <w:tcW w:w="35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0A335E7" w14:textId="77777777" w:rsidR="00E07347" w:rsidRPr="00E07347" w:rsidRDefault="00E07347" w:rsidP="00E0734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E07347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4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57CBDE" w14:textId="77777777" w:rsidR="00E07347" w:rsidRPr="00E07347" w:rsidRDefault="00E07347" w:rsidP="00E073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E07347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_1</w:t>
            </w:r>
          </w:p>
        </w:tc>
        <w:tc>
          <w:tcPr>
            <w:tcW w:w="35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334BB2B" w14:textId="77777777" w:rsidR="00E07347" w:rsidRPr="00E07347" w:rsidRDefault="00E07347" w:rsidP="00E0734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E07347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</w:tr>
      <w:tr w:rsidR="00E07347" w:rsidRPr="00E07347" w14:paraId="42D3AB8A" w14:textId="77777777" w:rsidTr="00E07347">
        <w:trPr>
          <w:gridAfter w:val="12"/>
          <w:wAfter w:w="6346" w:type="dxa"/>
          <w:trHeight w:val="375"/>
        </w:trPr>
        <w:tc>
          <w:tcPr>
            <w:tcW w:w="57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9254B19" w14:textId="77777777" w:rsidR="00E07347" w:rsidRPr="00E07347" w:rsidRDefault="00E07347" w:rsidP="00E073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E07347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4</w:t>
            </w:r>
          </w:p>
        </w:tc>
        <w:tc>
          <w:tcPr>
            <w:tcW w:w="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BEBA41" w14:textId="77777777" w:rsidR="00E07347" w:rsidRPr="00E07347" w:rsidRDefault="00E07347" w:rsidP="00E0734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E07347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49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DFBFD9F" w14:textId="77777777" w:rsidR="00E07347" w:rsidRPr="00E07347" w:rsidRDefault="00E07347" w:rsidP="00E073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E07347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35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3D8478" w14:textId="77777777" w:rsidR="00E07347" w:rsidRPr="00E07347" w:rsidRDefault="00E07347" w:rsidP="00E0734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E07347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49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E0FC2EA" w14:textId="77777777" w:rsidR="00E07347" w:rsidRPr="00E07347" w:rsidRDefault="00E07347" w:rsidP="00E073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E07347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B5643F" w14:textId="77777777" w:rsidR="00E07347" w:rsidRPr="00E07347" w:rsidRDefault="00E07347" w:rsidP="00E0734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E07347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</w:t>
            </w:r>
          </w:p>
        </w:tc>
      </w:tr>
      <w:tr w:rsidR="00E07347" w:rsidRPr="00E07347" w14:paraId="6DC01A83" w14:textId="77777777" w:rsidTr="00E07347">
        <w:trPr>
          <w:gridAfter w:val="12"/>
          <w:wAfter w:w="6346" w:type="dxa"/>
          <w:trHeight w:val="375"/>
        </w:trPr>
        <w:tc>
          <w:tcPr>
            <w:tcW w:w="57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68A120" w14:textId="77777777" w:rsidR="00E07347" w:rsidRPr="00E07347" w:rsidRDefault="00E07347" w:rsidP="00E073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E07347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FA3A37" w14:textId="77777777" w:rsidR="00E07347" w:rsidRPr="00E07347" w:rsidRDefault="00E07347" w:rsidP="00E073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4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9837E8" w14:textId="77777777" w:rsidR="00E07347" w:rsidRPr="00E07347" w:rsidRDefault="00E07347" w:rsidP="00E073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E07347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35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A596A5" w14:textId="77777777" w:rsidR="00E07347" w:rsidRPr="00E07347" w:rsidRDefault="00E07347" w:rsidP="00E073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4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913034" w14:textId="77777777" w:rsidR="00E07347" w:rsidRPr="00E07347" w:rsidRDefault="00E07347" w:rsidP="00E073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E07347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F302D3" w14:textId="77777777" w:rsidR="00E07347" w:rsidRPr="00E07347" w:rsidRDefault="00E07347" w:rsidP="00E073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</w:tr>
      <w:tr w:rsidR="00E07347" w:rsidRPr="00E07347" w14:paraId="097EE55B" w14:textId="77777777" w:rsidTr="00E07347">
        <w:trPr>
          <w:gridAfter w:val="16"/>
          <w:wAfter w:w="7402" w:type="dxa"/>
          <w:trHeight w:val="375"/>
        </w:trPr>
        <w:tc>
          <w:tcPr>
            <w:tcW w:w="356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B14A1D" w14:textId="77777777" w:rsidR="00E07347" w:rsidRPr="00E07347" w:rsidRDefault="00E07347" w:rsidP="00E073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E07347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×</w:t>
            </w:r>
          </w:p>
        </w:tc>
        <w:tc>
          <w:tcPr>
            <w:tcW w:w="122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750CF5" w14:textId="77777777" w:rsidR="00E07347" w:rsidRPr="00E07347" w:rsidRDefault="00E07347" w:rsidP="00E073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E07347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0,5</w:t>
            </w:r>
          </w:p>
        </w:tc>
      </w:tr>
      <w:tr w:rsidR="00E07347" w:rsidRPr="00E07347" w14:paraId="3AE9478B" w14:textId="77777777" w:rsidTr="00E07347">
        <w:trPr>
          <w:gridAfter w:val="16"/>
          <w:wAfter w:w="7402" w:type="dxa"/>
          <w:trHeight w:val="375"/>
        </w:trPr>
        <w:tc>
          <w:tcPr>
            <w:tcW w:w="35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317912" w14:textId="77777777" w:rsidR="00E07347" w:rsidRPr="00E07347" w:rsidRDefault="00E07347" w:rsidP="00E07347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1220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8FE9D66" w14:textId="77777777" w:rsidR="00E07347" w:rsidRPr="00E07347" w:rsidRDefault="00E07347" w:rsidP="00E073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E07347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</w:tr>
      <w:tr w:rsidR="00E07347" w:rsidRPr="00E07347" w14:paraId="51C499E5" w14:textId="77777777" w:rsidTr="00E07347">
        <w:trPr>
          <w:gridAfter w:val="16"/>
          <w:wAfter w:w="7402" w:type="dxa"/>
          <w:trHeight w:val="375"/>
        </w:trPr>
        <w:tc>
          <w:tcPr>
            <w:tcW w:w="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6A7225" w14:textId="77777777" w:rsidR="00E07347" w:rsidRPr="00E07347" w:rsidRDefault="00E07347" w:rsidP="00E073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122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A9B654" w14:textId="77777777" w:rsidR="00E07347" w:rsidRPr="00E07347" w:rsidRDefault="00E07347" w:rsidP="00E073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E07347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</w:t>
            </w:r>
          </w:p>
        </w:tc>
      </w:tr>
    </w:tbl>
    <w:p w14:paraId="007ED525" w14:textId="0C2130EB" w:rsidR="00E07347" w:rsidRPr="00E07347" w:rsidRDefault="00E07347" w:rsidP="00E07347">
      <w:pPr>
        <w:jc w:val="left"/>
        <w:rPr>
          <w:rFonts w:eastAsiaTheme="minorEastAsia"/>
          <w:i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1010011010,1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1</m:t>
              </m:r>
              <m:r>
                <w:rPr>
                  <w:rFonts w:ascii="Cambria Math" w:eastAsiaTheme="minorEastAsia" w:hAnsi="Cambria Math"/>
                </w:rPr>
                <m:t>,</m:t>
              </m:r>
              <m:r>
                <w:rPr>
                  <w:rFonts w:ascii="Cambria Math" w:eastAsiaTheme="minorEastAsia" w:hAnsi="Cambria Math"/>
                </w:rPr>
                <m:t>0100110101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⋅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</w:rPr>
                <m:t>9</m:t>
              </m:r>
            </m:sup>
          </m:sSup>
        </m:oMath>
      </m:oMathPara>
    </w:p>
    <w:p w14:paraId="4B3F0B18" w14:textId="6CC7F0B9" w:rsidR="00E07347" w:rsidRPr="00C168A5" w:rsidRDefault="00E07347" w:rsidP="00E07347">
      <w:pPr>
        <w:jc w:val="left"/>
        <w:rPr>
          <w:rFonts w:eastAsiaTheme="minorEastAsia"/>
        </w:rPr>
      </w:pPr>
      <w:r>
        <w:rPr>
          <w:rFonts w:eastAsiaTheme="minorEastAsia"/>
        </w:rPr>
        <w:t>Знак: 0</w:t>
      </w:r>
      <w:r>
        <w:rPr>
          <w:rFonts w:eastAsiaTheme="minorEastAsia"/>
        </w:rPr>
        <w:br/>
        <w:t xml:space="preserve">Нормализованная мантисса (без 1): </w:t>
      </w:r>
      <w:r w:rsidRPr="00E07347">
        <w:rPr>
          <w:rFonts w:eastAsiaTheme="minorEastAsia"/>
        </w:rPr>
        <w:t>0100110101000000</w:t>
      </w:r>
      <w:r w:rsidRPr="00E07347">
        <w:rPr>
          <w:rFonts w:eastAsiaTheme="minorEastAsia"/>
        </w:rPr>
        <w:t>000000000000000000000000000000000000</w:t>
      </w:r>
      <w:r>
        <w:rPr>
          <w:rFonts w:eastAsiaTheme="minorEastAsia"/>
        </w:rPr>
        <w:br/>
        <w:t xml:space="preserve">Смещённый порядок: </w:t>
      </w:r>
      <m:oMath>
        <m:r>
          <w:rPr>
            <w:rFonts w:ascii="Cambria Math" w:eastAsiaTheme="minorEastAsia" w:hAnsi="Cambria Math"/>
          </w:rPr>
          <m:t>9+1023=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1032</m:t>
            </m:r>
          </m:e>
          <m:sub>
            <m:r>
              <w:rPr>
                <w:rFonts w:ascii="Cambria Math" w:eastAsiaTheme="minorEastAsia" w:hAnsi="Cambria Math"/>
              </w:rPr>
              <m:t>10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10000001000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</w:p>
    <w:tbl>
      <w:tblPr>
        <w:tblW w:w="7712" w:type="dxa"/>
        <w:tblLook w:val="04A0" w:firstRow="1" w:lastRow="0" w:firstColumn="1" w:lastColumn="0" w:noHBand="0" w:noVBand="1"/>
      </w:tblPr>
      <w:tblGrid>
        <w:gridCol w:w="636"/>
        <w:gridCol w:w="441"/>
        <w:gridCol w:w="55"/>
        <w:gridCol w:w="636"/>
        <w:gridCol w:w="26"/>
        <w:gridCol w:w="330"/>
        <w:gridCol w:w="496"/>
        <w:gridCol w:w="131"/>
        <w:gridCol w:w="225"/>
        <w:gridCol w:w="496"/>
        <w:gridCol w:w="46"/>
        <w:gridCol w:w="310"/>
        <w:gridCol w:w="496"/>
        <w:gridCol w:w="145"/>
        <w:gridCol w:w="211"/>
        <w:gridCol w:w="496"/>
        <w:gridCol w:w="56"/>
        <w:gridCol w:w="300"/>
        <w:gridCol w:w="552"/>
        <w:gridCol w:w="496"/>
        <w:gridCol w:w="636"/>
        <w:gridCol w:w="496"/>
      </w:tblGrid>
      <w:tr w:rsidR="00E07347" w:rsidRPr="00C168A5" w14:paraId="01FD853E" w14:textId="77777777" w:rsidTr="00E07347">
        <w:trPr>
          <w:trHeight w:val="375"/>
        </w:trPr>
        <w:tc>
          <w:tcPr>
            <w:tcW w:w="10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3FACE3" w14:textId="77777777" w:rsidR="00E07347" w:rsidRPr="00C168A5" w:rsidRDefault="00E07347" w:rsidP="00A43EB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_1032</w:t>
            </w:r>
          </w:p>
        </w:tc>
        <w:tc>
          <w:tcPr>
            <w:tcW w:w="71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1D88C35" w14:textId="77777777" w:rsidR="00E07347" w:rsidRPr="00C168A5" w:rsidRDefault="00E07347" w:rsidP="00A43EB0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95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879DF3" w14:textId="77777777" w:rsidR="00E07347" w:rsidRPr="00C168A5" w:rsidRDefault="00E07347" w:rsidP="00A43EB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_516</w:t>
            </w:r>
          </w:p>
        </w:tc>
        <w:tc>
          <w:tcPr>
            <w:tcW w:w="7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CC3652A" w14:textId="77777777" w:rsidR="00E07347" w:rsidRPr="00C168A5" w:rsidRDefault="00E07347" w:rsidP="00A43EB0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95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0D000E" w14:textId="77777777" w:rsidR="00E07347" w:rsidRPr="00C168A5" w:rsidRDefault="00E07347" w:rsidP="00A43EB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_258</w:t>
            </w:r>
          </w:p>
        </w:tc>
        <w:tc>
          <w:tcPr>
            <w:tcW w:w="76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0C80668" w14:textId="77777777" w:rsidR="00E07347" w:rsidRPr="00C168A5" w:rsidRDefault="00E07347" w:rsidP="00A43EB0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8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AA9E38" w14:textId="77777777" w:rsidR="00E07347" w:rsidRPr="00C168A5" w:rsidRDefault="00E07347" w:rsidP="00A43EB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_129</w:t>
            </w:r>
          </w:p>
        </w:tc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084AD66" w14:textId="77777777" w:rsidR="00E07347" w:rsidRPr="00C168A5" w:rsidRDefault="00E07347" w:rsidP="00A43EB0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FD00FE" w14:textId="77777777" w:rsidR="00E07347" w:rsidRPr="00C168A5" w:rsidRDefault="00E07347" w:rsidP="00A43EB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_64</w:t>
            </w:r>
          </w:p>
        </w:tc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11BC911" w14:textId="77777777" w:rsidR="00E07347" w:rsidRPr="00C168A5" w:rsidRDefault="00E07347" w:rsidP="00A43EB0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</w:tr>
      <w:tr w:rsidR="00E07347" w:rsidRPr="00C168A5" w14:paraId="7078980E" w14:textId="77777777" w:rsidTr="00E07347">
        <w:trPr>
          <w:trHeight w:val="375"/>
        </w:trPr>
        <w:tc>
          <w:tcPr>
            <w:tcW w:w="107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5ED5CDC" w14:textId="77777777" w:rsidR="00E07347" w:rsidRPr="00C168A5" w:rsidRDefault="00E07347" w:rsidP="00A43EB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1032</w:t>
            </w:r>
          </w:p>
        </w:tc>
        <w:tc>
          <w:tcPr>
            <w:tcW w:w="71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104CC0" w14:textId="77777777" w:rsidR="00E07347" w:rsidRPr="00C168A5" w:rsidRDefault="00E07347" w:rsidP="00A43EB0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516</w:t>
            </w:r>
          </w:p>
        </w:tc>
        <w:tc>
          <w:tcPr>
            <w:tcW w:w="957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25D30A6" w14:textId="77777777" w:rsidR="00E07347" w:rsidRPr="00C168A5" w:rsidRDefault="00E07347" w:rsidP="00A43EB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516</w:t>
            </w:r>
          </w:p>
        </w:tc>
        <w:tc>
          <w:tcPr>
            <w:tcW w:w="76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20346A" w14:textId="77777777" w:rsidR="00E07347" w:rsidRPr="00C168A5" w:rsidRDefault="00E07347" w:rsidP="00A43EB0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258</w:t>
            </w:r>
          </w:p>
        </w:tc>
        <w:tc>
          <w:tcPr>
            <w:tcW w:w="951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A876D65" w14:textId="77777777" w:rsidR="00E07347" w:rsidRPr="00C168A5" w:rsidRDefault="00E07347" w:rsidP="00A43EB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258</w:t>
            </w:r>
          </w:p>
        </w:tc>
        <w:tc>
          <w:tcPr>
            <w:tcW w:w="76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7C9FF2" w14:textId="77777777" w:rsidR="00E07347" w:rsidRPr="00C168A5" w:rsidRDefault="00E07347" w:rsidP="00A43EB0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129</w:t>
            </w:r>
          </w:p>
        </w:tc>
        <w:tc>
          <w:tcPr>
            <w:tcW w:w="85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010E219" w14:textId="77777777" w:rsidR="00E07347" w:rsidRPr="00C168A5" w:rsidRDefault="00E07347" w:rsidP="00A43EB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128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BEDB75" w14:textId="77777777" w:rsidR="00E07347" w:rsidRPr="00C168A5" w:rsidRDefault="00E07347" w:rsidP="00A43EB0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64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EF5F370" w14:textId="77777777" w:rsidR="00E07347" w:rsidRPr="00C168A5" w:rsidRDefault="00E07347" w:rsidP="00A43EB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64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890B05" w14:textId="77777777" w:rsidR="00E07347" w:rsidRPr="00C168A5" w:rsidRDefault="00E07347" w:rsidP="00A43EB0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32</w:t>
            </w:r>
          </w:p>
        </w:tc>
      </w:tr>
      <w:tr w:rsidR="00E07347" w:rsidRPr="00C168A5" w14:paraId="204DEA0C" w14:textId="77777777" w:rsidTr="00E07347">
        <w:trPr>
          <w:trHeight w:val="375"/>
        </w:trPr>
        <w:tc>
          <w:tcPr>
            <w:tcW w:w="10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6E37BC" w14:textId="77777777" w:rsidR="00E07347" w:rsidRPr="00C168A5" w:rsidRDefault="00E07347" w:rsidP="00A43EB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71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5D21CD" w14:textId="77777777" w:rsidR="00E07347" w:rsidRPr="00C168A5" w:rsidRDefault="00E07347" w:rsidP="00A43EB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95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E6B500" w14:textId="77777777" w:rsidR="00E07347" w:rsidRPr="00C168A5" w:rsidRDefault="00E07347" w:rsidP="00A43EB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76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BAA0AF" w14:textId="77777777" w:rsidR="00E07347" w:rsidRPr="00C168A5" w:rsidRDefault="00E07347" w:rsidP="00A43EB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95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B331B1" w14:textId="77777777" w:rsidR="00E07347" w:rsidRPr="00C168A5" w:rsidRDefault="00E07347" w:rsidP="00A43EB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76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861E28" w14:textId="77777777" w:rsidR="00E07347" w:rsidRPr="00C168A5" w:rsidRDefault="00E07347" w:rsidP="00A43EB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3FA99E" w14:textId="77777777" w:rsidR="00E07347" w:rsidRPr="00C168A5" w:rsidRDefault="00E07347" w:rsidP="00A43EB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5AD803" w14:textId="77777777" w:rsidR="00E07347" w:rsidRPr="00C168A5" w:rsidRDefault="00E07347" w:rsidP="00A43EB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1D94C1" w14:textId="77777777" w:rsidR="00E07347" w:rsidRPr="00C168A5" w:rsidRDefault="00E07347" w:rsidP="00A43EB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E0634A" w14:textId="77777777" w:rsidR="00E07347" w:rsidRPr="00C168A5" w:rsidRDefault="00E07347" w:rsidP="00A43EB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</w:tr>
      <w:tr w:rsidR="00E07347" w:rsidRPr="00C168A5" w14:paraId="78B0FF55" w14:textId="77777777" w:rsidTr="00E07347">
        <w:trPr>
          <w:gridAfter w:val="4"/>
          <w:wAfter w:w="2180" w:type="dxa"/>
          <w:trHeight w:val="375"/>
        </w:trPr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1891DE" w14:textId="77777777" w:rsidR="00E07347" w:rsidRPr="00C168A5" w:rsidRDefault="00E07347" w:rsidP="00A43EB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_32</w:t>
            </w:r>
          </w:p>
        </w:tc>
        <w:tc>
          <w:tcPr>
            <w:tcW w:w="49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1A0E4BE" w14:textId="77777777" w:rsidR="00E07347" w:rsidRPr="00C168A5" w:rsidRDefault="00E07347" w:rsidP="00A43EB0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74007F" w14:textId="77777777" w:rsidR="00E07347" w:rsidRPr="00C168A5" w:rsidRDefault="00E07347" w:rsidP="00A43EB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_16</w:t>
            </w:r>
          </w:p>
        </w:tc>
        <w:tc>
          <w:tcPr>
            <w:tcW w:w="35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144002C" w14:textId="77777777" w:rsidR="00E07347" w:rsidRPr="00C168A5" w:rsidRDefault="00E07347" w:rsidP="00A43EB0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C77160" w14:textId="77777777" w:rsidR="00E07347" w:rsidRPr="00C168A5" w:rsidRDefault="00E07347" w:rsidP="00A43EB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_8</w:t>
            </w:r>
          </w:p>
        </w:tc>
        <w:tc>
          <w:tcPr>
            <w:tcW w:w="35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6553E19" w14:textId="77777777" w:rsidR="00E07347" w:rsidRPr="00C168A5" w:rsidRDefault="00E07347" w:rsidP="00A43EB0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3C3733" w14:textId="77777777" w:rsidR="00E07347" w:rsidRPr="00C168A5" w:rsidRDefault="00E07347" w:rsidP="00A43EB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_4</w:t>
            </w:r>
          </w:p>
        </w:tc>
        <w:tc>
          <w:tcPr>
            <w:tcW w:w="35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41E6B81" w14:textId="77777777" w:rsidR="00E07347" w:rsidRPr="00C168A5" w:rsidRDefault="00E07347" w:rsidP="00A43EB0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0F14BE" w14:textId="77777777" w:rsidR="00E07347" w:rsidRPr="00C168A5" w:rsidRDefault="00E07347" w:rsidP="00A43EB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_2</w:t>
            </w:r>
          </w:p>
        </w:tc>
        <w:tc>
          <w:tcPr>
            <w:tcW w:w="35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39BB7E8" w14:textId="77777777" w:rsidR="00E07347" w:rsidRPr="00C168A5" w:rsidRDefault="00E07347" w:rsidP="00A43EB0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EB14ED" w14:textId="77777777" w:rsidR="00E07347" w:rsidRPr="00C168A5" w:rsidRDefault="00E07347" w:rsidP="00A43EB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_1</w:t>
            </w:r>
          </w:p>
        </w:tc>
        <w:tc>
          <w:tcPr>
            <w:tcW w:w="35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08E932E" w14:textId="77777777" w:rsidR="00E07347" w:rsidRPr="00C168A5" w:rsidRDefault="00E07347" w:rsidP="00A43EB0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</w:tr>
      <w:tr w:rsidR="00E07347" w:rsidRPr="00C168A5" w14:paraId="4AB2F01D" w14:textId="77777777" w:rsidTr="00E07347">
        <w:trPr>
          <w:gridAfter w:val="4"/>
          <w:wAfter w:w="2180" w:type="dxa"/>
          <w:trHeight w:val="375"/>
        </w:trPr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94065DA" w14:textId="77777777" w:rsidR="00E07347" w:rsidRPr="00C168A5" w:rsidRDefault="00E07347" w:rsidP="00A43EB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32</w:t>
            </w:r>
          </w:p>
        </w:tc>
        <w:tc>
          <w:tcPr>
            <w:tcW w:w="4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9038E1" w14:textId="77777777" w:rsidR="00E07347" w:rsidRPr="00C168A5" w:rsidRDefault="00E07347" w:rsidP="00A43EB0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16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5E30408" w14:textId="77777777" w:rsidR="00E07347" w:rsidRPr="00C168A5" w:rsidRDefault="00E07347" w:rsidP="00A43EB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16</w:t>
            </w:r>
          </w:p>
        </w:tc>
        <w:tc>
          <w:tcPr>
            <w:tcW w:w="35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1E56C9" w14:textId="77777777" w:rsidR="00E07347" w:rsidRPr="00C168A5" w:rsidRDefault="00E07347" w:rsidP="00A43EB0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8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3F4397B" w14:textId="77777777" w:rsidR="00E07347" w:rsidRPr="00C168A5" w:rsidRDefault="00E07347" w:rsidP="00A43EB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8</w:t>
            </w:r>
          </w:p>
        </w:tc>
        <w:tc>
          <w:tcPr>
            <w:tcW w:w="35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4E0312" w14:textId="77777777" w:rsidR="00E07347" w:rsidRPr="00C168A5" w:rsidRDefault="00E07347" w:rsidP="00A43EB0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4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AD885C8" w14:textId="77777777" w:rsidR="00E07347" w:rsidRPr="00C168A5" w:rsidRDefault="00E07347" w:rsidP="00A43EB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4</w:t>
            </w:r>
          </w:p>
        </w:tc>
        <w:tc>
          <w:tcPr>
            <w:tcW w:w="35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9124FE" w14:textId="77777777" w:rsidR="00E07347" w:rsidRPr="00C168A5" w:rsidRDefault="00E07347" w:rsidP="00A43EB0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E450E39" w14:textId="77777777" w:rsidR="00E07347" w:rsidRPr="00C168A5" w:rsidRDefault="00E07347" w:rsidP="00A43EB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35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3F748E" w14:textId="77777777" w:rsidR="00E07347" w:rsidRPr="00C168A5" w:rsidRDefault="00E07347" w:rsidP="00A43EB0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F6728E0" w14:textId="77777777" w:rsidR="00E07347" w:rsidRPr="00C168A5" w:rsidRDefault="00E07347" w:rsidP="00A43EB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35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98098C" w14:textId="77777777" w:rsidR="00E07347" w:rsidRPr="00C168A5" w:rsidRDefault="00E07347" w:rsidP="00A43EB0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</w:t>
            </w:r>
          </w:p>
        </w:tc>
      </w:tr>
      <w:tr w:rsidR="00E07347" w:rsidRPr="00C168A5" w14:paraId="2F023CE6" w14:textId="77777777" w:rsidTr="00E07347">
        <w:trPr>
          <w:gridAfter w:val="4"/>
          <w:wAfter w:w="2180" w:type="dxa"/>
          <w:trHeight w:val="375"/>
        </w:trPr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B26179" w14:textId="77777777" w:rsidR="00E07347" w:rsidRPr="00C168A5" w:rsidRDefault="00E07347" w:rsidP="00A43EB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4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525019" w14:textId="77777777" w:rsidR="00E07347" w:rsidRPr="00C168A5" w:rsidRDefault="00E07347" w:rsidP="00A43EB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D7B390" w14:textId="77777777" w:rsidR="00E07347" w:rsidRPr="00C168A5" w:rsidRDefault="00E07347" w:rsidP="00A43EB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35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10650B" w14:textId="77777777" w:rsidR="00E07347" w:rsidRPr="00C168A5" w:rsidRDefault="00E07347" w:rsidP="00A43EB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0126A6" w14:textId="77777777" w:rsidR="00E07347" w:rsidRPr="00C168A5" w:rsidRDefault="00E07347" w:rsidP="00A43EB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35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346501" w14:textId="77777777" w:rsidR="00E07347" w:rsidRPr="00C168A5" w:rsidRDefault="00E07347" w:rsidP="00A43EB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13A1C6" w14:textId="77777777" w:rsidR="00E07347" w:rsidRPr="00C168A5" w:rsidRDefault="00E07347" w:rsidP="00A43EB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35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31CFB4" w14:textId="77777777" w:rsidR="00E07347" w:rsidRPr="00C168A5" w:rsidRDefault="00E07347" w:rsidP="00A43EB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FA195F" w14:textId="77777777" w:rsidR="00E07347" w:rsidRPr="00C168A5" w:rsidRDefault="00E07347" w:rsidP="00A43EB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35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AC4619" w14:textId="77777777" w:rsidR="00E07347" w:rsidRPr="00C168A5" w:rsidRDefault="00E07347" w:rsidP="00A43EB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0A1F32" w14:textId="77777777" w:rsidR="00E07347" w:rsidRPr="00C168A5" w:rsidRDefault="00E07347" w:rsidP="00A43EB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C16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35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5BB381" w14:textId="77777777" w:rsidR="00E07347" w:rsidRPr="00C168A5" w:rsidRDefault="00E07347" w:rsidP="00A43EB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</w:tr>
    </w:tbl>
    <w:p w14:paraId="13501C19" w14:textId="3128B409" w:rsidR="00E07347" w:rsidRDefault="00E07347" w:rsidP="00C168A5">
      <w:pPr>
        <w:jc w:val="left"/>
        <w:rPr>
          <w:rFonts w:eastAsiaTheme="minorEastAsia"/>
        </w:rPr>
      </w:pPr>
      <w:proofErr w:type="spellStart"/>
      <w:r>
        <w:rPr>
          <w:rFonts w:eastAsiaTheme="minorEastAsia"/>
        </w:rPr>
        <w:t>Дв</w:t>
      </w:r>
      <w:proofErr w:type="spellEnd"/>
      <w:r>
        <w:rPr>
          <w:rFonts w:eastAsiaTheme="minorEastAsia"/>
        </w:rPr>
        <w:t xml:space="preserve">. запись: </w:t>
      </w:r>
      <w:r w:rsidR="00FB25D8">
        <w:rPr>
          <w:rFonts w:eastAsiaTheme="minorEastAsia"/>
          <w:lang w:val="en-US"/>
        </w:rPr>
        <w:t>010000001000</w:t>
      </w:r>
      <w:r w:rsidR="00FB25D8" w:rsidRPr="00E07347">
        <w:rPr>
          <w:rFonts w:eastAsiaTheme="minorEastAsia"/>
        </w:rPr>
        <w:t>0100110101000000000000000000000000000000000000000000</w:t>
      </w:r>
    </w:p>
    <w:p w14:paraId="371D0AC8" w14:textId="77777777" w:rsidR="00FB25D8" w:rsidRDefault="00FB25D8" w:rsidP="00FB25D8">
      <w:pPr>
        <w:jc w:val="left"/>
        <w:rPr>
          <w:rFonts w:eastAsiaTheme="minorEastAsia"/>
        </w:rPr>
      </w:pPr>
      <w:r>
        <w:rPr>
          <w:rFonts w:eastAsiaTheme="minorEastAsia"/>
        </w:rPr>
        <w:t>Перевод в 16-ную систему счисления:</w:t>
      </w: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1158"/>
        <w:gridCol w:w="1808"/>
        <w:gridCol w:w="1158"/>
        <w:gridCol w:w="1808"/>
      </w:tblGrid>
      <w:tr w:rsidR="00FB25D8" w14:paraId="1FEF45D4" w14:textId="77777777" w:rsidTr="00A43EB0">
        <w:trPr>
          <w:jc w:val="center"/>
        </w:trPr>
        <w:tc>
          <w:tcPr>
            <w:tcW w:w="0" w:type="auto"/>
          </w:tcPr>
          <w:p w14:paraId="70337EC2" w14:textId="77777777" w:rsidR="00FB25D8" w:rsidRDefault="00FB25D8" w:rsidP="00A43EB0">
            <w:pPr>
              <w:jc w:val="center"/>
              <w:rPr>
                <w:rFonts w:eastAsiaTheme="minorEastAsia"/>
              </w:rPr>
            </w:pPr>
            <w:proofErr w:type="spellStart"/>
            <w:r>
              <w:rPr>
                <w:rFonts w:eastAsiaTheme="minorEastAsia"/>
              </w:rPr>
              <w:t>Тетрада</w:t>
            </w:r>
            <w:proofErr w:type="spellEnd"/>
          </w:p>
        </w:tc>
        <w:tc>
          <w:tcPr>
            <w:tcW w:w="0" w:type="auto"/>
          </w:tcPr>
          <w:p w14:paraId="0292CC18" w14:textId="77777777" w:rsidR="00FB25D8" w:rsidRDefault="00FB25D8" w:rsidP="00A43EB0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16-ная цифра</w:t>
            </w:r>
          </w:p>
        </w:tc>
        <w:tc>
          <w:tcPr>
            <w:tcW w:w="0" w:type="auto"/>
          </w:tcPr>
          <w:p w14:paraId="54AC72AF" w14:textId="77777777" w:rsidR="00FB25D8" w:rsidRDefault="00FB25D8" w:rsidP="00A43EB0">
            <w:pPr>
              <w:jc w:val="center"/>
              <w:rPr>
                <w:rFonts w:eastAsiaTheme="minorEastAsia"/>
              </w:rPr>
            </w:pPr>
            <w:proofErr w:type="spellStart"/>
            <w:r>
              <w:rPr>
                <w:rFonts w:eastAsiaTheme="minorEastAsia"/>
              </w:rPr>
              <w:t>Тетрада</w:t>
            </w:r>
            <w:proofErr w:type="spellEnd"/>
          </w:p>
        </w:tc>
        <w:tc>
          <w:tcPr>
            <w:tcW w:w="0" w:type="auto"/>
          </w:tcPr>
          <w:p w14:paraId="76B885BB" w14:textId="77777777" w:rsidR="00FB25D8" w:rsidRDefault="00FB25D8" w:rsidP="00A43EB0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16-ная цифра</w:t>
            </w:r>
          </w:p>
        </w:tc>
      </w:tr>
      <w:tr w:rsidR="00FB25D8" w14:paraId="7A70F504" w14:textId="77777777" w:rsidTr="00A43EB0">
        <w:trPr>
          <w:jc w:val="center"/>
        </w:trPr>
        <w:tc>
          <w:tcPr>
            <w:tcW w:w="0" w:type="auto"/>
          </w:tcPr>
          <w:p w14:paraId="3956A943" w14:textId="47B6DA4A" w:rsidR="00FB25D8" w:rsidRPr="00FB25D8" w:rsidRDefault="00FB25D8" w:rsidP="00A43EB0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0100</w:t>
            </w:r>
          </w:p>
        </w:tc>
        <w:tc>
          <w:tcPr>
            <w:tcW w:w="0" w:type="auto"/>
          </w:tcPr>
          <w:p w14:paraId="4CA8419C" w14:textId="723A992E" w:rsidR="00FB25D8" w:rsidRPr="00E07347" w:rsidRDefault="00FB25D8" w:rsidP="00A43EB0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4</w:t>
            </w:r>
          </w:p>
        </w:tc>
        <w:tc>
          <w:tcPr>
            <w:tcW w:w="0" w:type="auto"/>
          </w:tcPr>
          <w:p w14:paraId="6DE9E871" w14:textId="77777777" w:rsidR="00FB25D8" w:rsidRDefault="00FB25D8" w:rsidP="00A43EB0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</w:rPr>
              <w:t>0000</w:t>
            </w:r>
          </w:p>
        </w:tc>
        <w:tc>
          <w:tcPr>
            <w:tcW w:w="0" w:type="auto"/>
          </w:tcPr>
          <w:p w14:paraId="41873109" w14:textId="77777777" w:rsidR="00FB25D8" w:rsidRDefault="00FB25D8" w:rsidP="00A43EB0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</w:tr>
      <w:tr w:rsidR="00FB25D8" w14:paraId="0E8F912F" w14:textId="77777777" w:rsidTr="00A43EB0">
        <w:trPr>
          <w:jc w:val="center"/>
        </w:trPr>
        <w:tc>
          <w:tcPr>
            <w:tcW w:w="0" w:type="auto"/>
          </w:tcPr>
          <w:p w14:paraId="5A7496FC" w14:textId="77777777" w:rsidR="00FB25D8" w:rsidRDefault="00FB25D8" w:rsidP="00A43EB0">
            <w:pPr>
              <w:jc w:val="center"/>
              <w:rPr>
                <w:rFonts w:eastAsiaTheme="minorEastAsia"/>
              </w:rPr>
            </w:pPr>
            <w:r w:rsidRPr="00E07347">
              <w:rPr>
                <w:rFonts w:eastAsiaTheme="minorEastAsia"/>
              </w:rPr>
              <w:t>0000</w:t>
            </w:r>
          </w:p>
        </w:tc>
        <w:tc>
          <w:tcPr>
            <w:tcW w:w="0" w:type="auto"/>
          </w:tcPr>
          <w:p w14:paraId="45D11731" w14:textId="77777777" w:rsidR="00FB25D8" w:rsidRPr="00E07347" w:rsidRDefault="00FB25D8" w:rsidP="00A43EB0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  <w:tc>
          <w:tcPr>
            <w:tcW w:w="0" w:type="auto"/>
          </w:tcPr>
          <w:p w14:paraId="01737DE2" w14:textId="77777777" w:rsidR="00FB25D8" w:rsidRDefault="00FB25D8" w:rsidP="00A43EB0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</w:rPr>
              <w:t>0000</w:t>
            </w:r>
          </w:p>
        </w:tc>
        <w:tc>
          <w:tcPr>
            <w:tcW w:w="0" w:type="auto"/>
          </w:tcPr>
          <w:p w14:paraId="46B0FABA" w14:textId="77777777" w:rsidR="00FB25D8" w:rsidRDefault="00FB25D8" w:rsidP="00A43EB0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</w:tr>
      <w:tr w:rsidR="00FB25D8" w14:paraId="69E7B847" w14:textId="77777777" w:rsidTr="00A43EB0">
        <w:trPr>
          <w:jc w:val="center"/>
        </w:trPr>
        <w:tc>
          <w:tcPr>
            <w:tcW w:w="0" w:type="auto"/>
          </w:tcPr>
          <w:p w14:paraId="34C16E53" w14:textId="77777777" w:rsidR="00FB25D8" w:rsidRPr="00E07347" w:rsidRDefault="00FB25D8" w:rsidP="00A43EB0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1000</w:t>
            </w:r>
          </w:p>
        </w:tc>
        <w:tc>
          <w:tcPr>
            <w:tcW w:w="0" w:type="auto"/>
          </w:tcPr>
          <w:p w14:paraId="7BB22D1B" w14:textId="77777777" w:rsidR="00FB25D8" w:rsidRPr="00E07347" w:rsidRDefault="00FB25D8" w:rsidP="00A43EB0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8</w:t>
            </w:r>
          </w:p>
        </w:tc>
        <w:tc>
          <w:tcPr>
            <w:tcW w:w="0" w:type="auto"/>
          </w:tcPr>
          <w:p w14:paraId="7D796588" w14:textId="77777777" w:rsidR="00FB25D8" w:rsidRDefault="00FB25D8" w:rsidP="00A43EB0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</w:rPr>
              <w:t>0000</w:t>
            </w:r>
          </w:p>
        </w:tc>
        <w:tc>
          <w:tcPr>
            <w:tcW w:w="0" w:type="auto"/>
          </w:tcPr>
          <w:p w14:paraId="35391502" w14:textId="77777777" w:rsidR="00FB25D8" w:rsidRDefault="00FB25D8" w:rsidP="00A43EB0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</w:tr>
      <w:tr w:rsidR="00FB25D8" w14:paraId="51D82B17" w14:textId="77777777" w:rsidTr="00A43EB0">
        <w:trPr>
          <w:jc w:val="center"/>
        </w:trPr>
        <w:tc>
          <w:tcPr>
            <w:tcW w:w="0" w:type="auto"/>
          </w:tcPr>
          <w:p w14:paraId="799571BA" w14:textId="741601CC" w:rsidR="00FB25D8" w:rsidRPr="00E07347" w:rsidRDefault="00FB25D8" w:rsidP="00A43EB0">
            <w:pPr>
              <w:jc w:val="center"/>
              <w:rPr>
                <w:rFonts w:eastAsiaTheme="minorEastAsia"/>
              </w:rPr>
            </w:pPr>
            <w:r w:rsidRPr="00E07347">
              <w:rPr>
                <w:rFonts w:eastAsiaTheme="minorEastAsia"/>
              </w:rPr>
              <w:t>0100</w:t>
            </w:r>
          </w:p>
        </w:tc>
        <w:tc>
          <w:tcPr>
            <w:tcW w:w="0" w:type="auto"/>
          </w:tcPr>
          <w:p w14:paraId="7538E906" w14:textId="7CBFA3A2" w:rsidR="00FB25D8" w:rsidRPr="00E07347" w:rsidRDefault="00FB25D8" w:rsidP="00A43EB0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4</w:t>
            </w:r>
          </w:p>
        </w:tc>
        <w:tc>
          <w:tcPr>
            <w:tcW w:w="0" w:type="auto"/>
          </w:tcPr>
          <w:p w14:paraId="23508025" w14:textId="77777777" w:rsidR="00FB25D8" w:rsidRDefault="00FB25D8" w:rsidP="00A43EB0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</w:rPr>
              <w:t>0000</w:t>
            </w:r>
          </w:p>
        </w:tc>
        <w:tc>
          <w:tcPr>
            <w:tcW w:w="0" w:type="auto"/>
          </w:tcPr>
          <w:p w14:paraId="6250D3BF" w14:textId="77777777" w:rsidR="00FB25D8" w:rsidRDefault="00FB25D8" w:rsidP="00A43EB0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</w:tr>
      <w:tr w:rsidR="00FB25D8" w14:paraId="5A011C10" w14:textId="77777777" w:rsidTr="00A43EB0">
        <w:trPr>
          <w:jc w:val="center"/>
        </w:trPr>
        <w:tc>
          <w:tcPr>
            <w:tcW w:w="0" w:type="auto"/>
          </w:tcPr>
          <w:p w14:paraId="6CF9EFFD" w14:textId="3A24CECF" w:rsidR="00FB25D8" w:rsidRPr="00E07347" w:rsidRDefault="00FB25D8" w:rsidP="00A43EB0">
            <w:pPr>
              <w:jc w:val="center"/>
              <w:rPr>
                <w:rFonts w:eastAsiaTheme="minorEastAsia"/>
              </w:rPr>
            </w:pPr>
            <w:r w:rsidRPr="00E07347">
              <w:rPr>
                <w:rFonts w:eastAsiaTheme="minorEastAsia"/>
              </w:rPr>
              <w:t>1101</w:t>
            </w:r>
          </w:p>
        </w:tc>
        <w:tc>
          <w:tcPr>
            <w:tcW w:w="0" w:type="auto"/>
          </w:tcPr>
          <w:p w14:paraId="4B78A68F" w14:textId="07CB87F8" w:rsidR="00FB25D8" w:rsidRPr="00E07347" w:rsidRDefault="00FB25D8" w:rsidP="00A43EB0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D</w:t>
            </w:r>
          </w:p>
        </w:tc>
        <w:tc>
          <w:tcPr>
            <w:tcW w:w="0" w:type="auto"/>
          </w:tcPr>
          <w:p w14:paraId="6E9A9A48" w14:textId="77777777" w:rsidR="00FB25D8" w:rsidRDefault="00FB25D8" w:rsidP="00A43EB0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</w:rPr>
              <w:t>0000</w:t>
            </w:r>
          </w:p>
        </w:tc>
        <w:tc>
          <w:tcPr>
            <w:tcW w:w="0" w:type="auto"/>
          </w:tcPr>
          <w:p w14:paraId="3C1DB04C" w14:textId="77777777" w:rsidR="00FB25D8" w:rsidRDefault="00FB25D8" w:rsidP="00A43EB0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</w:tr>
      <w:tr w:rsidR="00FB25D8" w14:paraId="76974410" w14:textId="77777777" w:rsidTr="00A43EB0">
        <w:trPr>
          <w:jc w:val="center"/>
        </w:trPr>
        <w:tc>
          <w:tcPr>
            <w:tcW w:w="0" w:type="auto"/>
          </w:tcPr>
          <w:p w14:paraId="779E8473" w14:textId="37BEC08F" w:rsidR="00FB25D8" w:rsidRPr="00E07347" w:rsidRDefault="00FB25D8" w:rsidP="00A43EB0">
            <w:pPr>
              <w:jc w:val="center"/>
              <w:rPr>
                <w:rFonts w:eastAsiaTheme="minorEastAsia"/>
              </w:rPr>
            </w:pPr>
            <w:r w:rsidRPr="00E07347">
              <w:rPr>
                <w:rFonts w:eastAsiaTheme="minorEastAsia"/>
              </w:rPr>
              <w:t>0100</w:t>
            </w:r>
          </w:p>
        </w:tc>
        <w:tc>
          <w:tcPr>
            <w:tcW w:w="0" w:type="auto"/>
          </w:tcPr>
          <w:p w14:paraId="174C2C89" w14:textId="5FFD6797" w:rsidR="00FB25D8" w:rsidRPr="00E07347" w:rsidRDefault="00FB25D8" w:rsidP="00A43EB0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4</w:t>
            </w:r>
          </w:p>
        </w:tc>
        <w:tc>
          <w:tcPr>
            <w:tcW w:w="0" w:type="auto"/>
          </w:tcPr>
          <w:p w14:paraId="605547E1" w14:textId="77777777" w:rsidR="00FB25D8" w:rsidRDefault="00FB25D8" w:rsidP="00A43EB0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</w:rPr>
              <w:t>0000</w:t>
            </w:r>
          </w:p>
        </w:tc>
        <w:tc>
          <w:tcPr>
            <w:tcW w:w="0" w:type="auto"/>
          </w:tcPr>
          <w:p w14:paraId="42B360D9" w14:textId="77777777" w:rsidR="00FB25D8" w:rsidRDefault="00FB25D8" w:rsidP="00A43EB0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</w:tr>
      <w:tr w:rsidR="00FB25D8" w14:paraId="61AABBFB" w14:textId="77777777" w:rsidTr="00A43EB0">
        <w:trPr>
          <w:jc w:val="center"/>
        </w:trPr>
        <w:tc>
          <w:tcPr>
            <w:tcW w:w="0" w:type="auto"/>
          </w:tcPr>
          <w:p w14:paraId="241B14D9" w14:textId="70647903" w:rsidR="00FB25D8" w:rsidRDefault="00FB25D8" w:rsidP="00A43EB0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0000</w:t>
            </w:r>
          </w:p>
        </w:tc>
        <w:tc>
          <w:tcPr>
            <w:tcW w:w="0" w:type="auto"/>
          </w:tcPr>
          <w:p w14:paraId="3DFB8633" w14:textId="20F73A69" w:rsidR="00FB25D8" w:rsidRPr="00E07347" w:rsidRDefault="00FB25D8" w:rsidP="00A43EB0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  <w:tc>
          <w:tcPr>
            <w:tcW w:w="0" w:type="auto"/>
          </w:tcPr>
          <w:p w14:paraId="7558234C" w14:textId="77777777" w:rsidR="00FB25D8" w:rsidRDefault="00FB25D8" w:rsidP="00A43EB0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</w:rPr>
              <w:t>0000</w:t>
            </w:r>
          </w:p>
        </w:tc>
        <w:tc>
          <w:tcPr>
            <w:tcW w:w="0" w:type="auto"/>
          </w:tcPr>
          <w:p w14:paraId="514F1378" w14:textId="77777777" w:rsidR="00FB25D8" w:rsidRDefault="00FB25D8" w:rsidP="00A43EB0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</w:tr>
      <w:tr w:rsidR="00FB25D8" w14:paraId="2920C438" w14:textId="77777777" w:rsidTr="00A43EB0">
        <w:trPr>
          <w:jc w:val="center"/>
        </w:trPr>
        <w:tc>
          <w:tcPr>
            <w:tcW w:w="0" w:type="auto"/>
          </w:tcPr>
          <w:p w14:paraId="6DFA80C5" w14:textId="77777777" w:rsidR="00FB25D8" w:rsidRDefault="00FB25D8" w:rsidP="00A43EB0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0000</w:t>
            </w:r>
          </w:p>
        </w:tc>
        <w:tc>
          <w:tcPr>
            <w:tcW w:w="0" w:type="auto"/>
          </w:tcPr>
          <w:p w14:paraId="3E2AF7AF" w14:textId="77777777" w:rsidR="00FB25D8" w:rsidRPr="00E07347" w:rsidRDefault="00FB25D8" w:rsidP="00A43EB0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  <w:tc>
          <w:tcPr>
            <w:tcW w:w="0" w:type="auto"/>
          </w:tcPr>
          <w:p w14:paraId="116CC0A1" w14:textId="77777777" w:rsidR="00FB25D8" w:rsidRDefault="00FB25D8" w:rsidP="00A43EB0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</w:rPr>
              <w:t>0000</w:t>
            </w:r>
          </w:p>
        </w:tc>
        <w:tc>
          <w:tcPr>
            <w:tcW w:w="0" w:type="auto"/>
          </w:tcPr>
          <w:p w14:paraId="1426A1FB" w14:textId="77777777" w:rsidR="00FB25D8" w:rsidRDefault="00FB25D8" w:rsidP="00A43EB0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</w:tr>
    </w:tbl>
    <w:p w14:paraId="018F7BD7" w14:textId="36A5DF6F" w:rsidR="00FB25D8" w:rsidRPr="00FB25D8" w:rsidRDefault="00FB25D8" w:rsidP="00C168A5">
      <w:pPr>
        <w:jc w:val="left"/>
        <w:rPr>
          <w:rFonts w:eastAsiaTheme="minorEastAsia"/>
          <w:lang w:val="en-US"/>
        </w:rPr>
      </w:pPr>
      <w:r w:rsidRPr="008758A9">
        <w:rPr>
          <w:rFonts w:eastAsiaTheme="minorEastAsia"/>
          <w:b/>
        </w:rPr>
        <w:t>Ответ:</w:t>
      </w:r>
      <w:r>
        <w:rPr>
          <w:rFonts w:eastAsiaTheme="minorEastAsia"/>
        </w:rPr>
        <w:t xml:space="preserve"> </w:t>
      </w:r>
      <w:r>
        <w:rPr>
          <w:rFonts w:eastAsiaTheme="minorEastAsia"/>
          <w:lang w:val="en-US"/>
        </w:rPr>
        <w:t>4084D40000000000</w:t>
      </w:r>
    </w:p>
    <w:p w14:paraId="5275F3BD" w14:textId="1BCDD38E" w:rsidR="00D302CE" w:rsidRDefault="00D302CE" w:rsidP="00D302CE">
      <w:pPr>
        <w:pStyle w:val="a7"/>
        <w:numPr>
          <w:ilvl w:val="0"/>
          <w:numId w:val="2"/>
        </w:numPr>
      </w:pPr>
      <w:r w:rsidRPr="00D302CE">
        <w:t xml:space="preserve">Дан код величины типа Double. Преобразовать его в десятичное число. </w:t>
      </w:r>
    </w:p>
    <w:p w14:paraId="74F9A8C1" w14:textId="25868D87" w:rsidR="00C00661" w:rsidRDefault="00C00661" w:rsidP="00C00661">
      <w:r w:rsidRPr="008758A9">
        <w:rPr>
          <w:b/>
        </w:rPr>
        <w:t>а)</w:t>
      </w:r>
      <w:r>
        <w:t xml:space="preserve"> </w:t>
      </w:r>
      <w:r>
        <w:t>408C060000000000</w:t>
      </w: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1808"/>
        <w:gridCol w:w="1158"/>
        <w:gridCol w:w="1808"/>
        <w:gridCol w:w="1158"/>
      </w:tblGrid>
      <w:tr w:rsidR="00C00661" w14:paraId="7352FAC9" w14:textId="77777777" w:rsidTr="00A43EB0">
        <w:trPr>
          <w:jc w:val="center"/>
        </w:trPr>
        <w:tc>
          <w:tcPr>
            <w:tcW w:w="0" w:type="auto"/>
          </w:tcPr>
          <w:p w14:paraId="3DDB2335" w14:textId="2C3E408A" w:rsidR="00C00661" w:rsidRDefault="00C00661" w:rsidP="00C00661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16-ная цифра</w:t>
            </w:r>
          </w:p>
        </w:tc>
        <w:tc>
          <w:tcPr>
            <w:tcW w:w="0" w:type="auto"/>
          </w:tcPr>
          <w:p w14:paraId="1AE27DE6" w14:textId="6B3EAAF9" w:rsidR="00C00661" w:rsidRDefault="00C00661" w:rsidP="00C00661">
            <w:pPr>
              <w:jc w:val="center"/>
              <w:rPr>
                <w:rFonts w:eastAsiaTheme="minorEastAsia"/>
              </w:rPr>
            </w:pPr>
            <w:proofErr w:type="spellStart"/>
            <w:r>
              <w:rPr>
                <w:rFonts w:eastAsiaTheme="minorEastAsia"/>
              </w:rPr>
              <w:t>Тетрада</w:t>
            </w:r>
            <w:proofErr w:type="spellEnd"/>
          </w:p>
        </w:tc>
        <w:tc>
          <w:tcPr>
            <w:tcW w:w="0" w:type="auto"/>
          </w:tcPr>
          <w:p w14:paraId="7E04ABA1" w14:textId="3C51D477" w:rsidR="00C00661" w:rsidRDefault="00C00661" w:rsidP="00C00661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16-ная цифра</w:t>
            </w:r>
          </w:p>
        </w:tc>
        <w:tc>
          <w:tcPr>
            <w:tcW w:w="0" w:type="auto"/>
          </w:tcPr>
          <w:p w14:paraId="14393FD8" w14:textId="7334FF41" w:rsidR="00C00661" w:rsidRDefault="00C00661" w:rsidP="00C00661">
            <w:pPr>
              <w:jc w:val="center"/>
              <w:rPr>
                <w:rFonts w:eastAsiaTheme="minorEastAsia"/>
              </w:rPr>
            </w:pPr>
            <w:proofErr w:type="spellStart"/>
            <w:r>
              <w:rPr>
                <w:rFonts w:eastAsiaTheme="minorEastAsia"/>
              </w:rPr>
              <w:t>Тетрада</w:t>
            </w:r>
            <w:proofErr w:type="spellEnd"/>
          </w:p>
        </w:tc>
      </w:tr>
      <w:tr w:rsidR="00C00661" w14:paraId="0AAED3C0" w14:textId="77777777" w:rsidTr="00A43EB0">
        <w:trPr>
          <w:jc w:val="center"/>
        </w:trPr>
        <w:tc>
          <w:tcPr>
            <w:tcW w:w="0" w:type="auto"/>
          </w:tcPr>
          <w:p w14:paraId="516BEF7F" w14:textId="7A494E64" w:rsidR="00C00661" w:rsidRPr="00C00661" w:rsidRDefault="00C00661" w:rsidP="00A43EB0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4</w:t>
            </w:r>
          </w:p>
        </w:tc>
        <w:tc>
          <w:tcPr>
            <w:tcW w:w="0" w:type="auto"/>
          </w:tcPr>
          <w:p w14:paraId="34CFCC5B" w14:textId="211B29DC" w:rsidR="00C00661" w:rsidRPr="00E07347" w:rsidRDefault="00C00661" w:rsidP="00A43EB0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0100</w:t>
            </w:r>
          </w:p>
        </w:tc>
        <w:tc>
          <w:tcPr>
            <w:tcW w:w="0" w:type="auto"/>
          </w:tcPr>
          <w:p w14:paraId="22DF8425" w14:textId="0276C6F3" w:rsidR="00C00661" w:rsidRDefault="00C00661" w:rsidP="00A43EB0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  <w:tc>
          <w:tcPr>
            <w:tcW w:w="0" w:type="auto"/>
          </w:tcPr>
          <w:p w14:paraId="73DD450C" w14:textId="21BB1CFD" w:rsidR="00C00661" w:rsidRDefault="00C00661" w:rsidP="00A43EB0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0000</w:t>
            </w:r>
          </w:p>
        </w:tc>
      </w:tr>
      <w:tr w:rsidR="00C00661" w14:paraId="240D815C" w14:textId="77777777" w:rsidTr="00A43EB0">
        <w:trPr>
          <w:jc w:val="center"/>
        </w:trPr>
        <w:tc>
          <w:tcPr>
            <w:tcW w:w="0" w:type="auto"/>
          </w:tcPr>
          <w:p w14:paraId="6FFE1FEC" w14:textId="69515E24" w:rsidR="00C00661" w:rsidRDefault="00C00661" w:rsidP="00C00661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0" w:type="auto"/>
          </w:tcPr>
          <w:p w14:paraId="031BA343" w14:textId="5900A575" w:rsidR="00C00661" w:rsidRPr="00E07347" w:rsidRDefault="00C00661" w:rsidP="00C00661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0000</w:t>
            </w:r>
          </w:p>
        </w:tc>
        <w:tc>
          <w:tcPr>
            <w:tcW w:w="0" w:type="auto"/>
          </w:tcPr>
          <w:p w14:paraId="56530500" w14:textId="7D2B555D" w:rsidR="00C00661" w:rsidRDefault="00C00661" w:rsidP="00C00661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  <w:tc>
          <w:tcPr>
            <w:tcW w:w="0" w:type="auto"/>
          </w:tcPr>
          <w:p w14:paraId="49F3ABAA" w14:textId="0B44FA9B" w:rsidR="00C00661" w:rsidRDefault="00C00661" w:rsidP="00C00661">
            <w:pPr>
              <w:jc w:val="center"/>
              <w:rPr>
                <w:rFonts w:eastAsiaTheme="minorEastAsia"/>
                <w:lang w:val="en-US"/>
              </w:rPr>
            </w:pPr>
            <w:r w:rsidRPr="005572B8">
              <w:rPr>
                <w:rFonts w:eastAsiaTheme="minorEastAsia"/>
                <w:lang w:val="en-US"/>
              </w:rPr>
              <w:t>0000</w:t>
            </w:r>
          </w:p>
        </w:tc>
      </w:tr>
      <w:tr w:rsidR="00C00661" w14:paraId="11A9C518" w14:textId="77777777" w:rsidTr="00A43EB0">
        <w:trPr>
          <w:jc w:val="center"/>
        </w:trPr>
        <w:tc>
          <w:tcPr>
            <w:tcW w:w="0" w:type="auto"/>
          </w:tcPr>
          <w:p w14:paraId="35286FC7" w14:textId="7195892E" w:rsidR="00C00661" w:rsidRPr="00E07347" w:rsidRDefault="00C00661" w:rsidP="00C00661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8</w:t>
            </w:r>
          </w:p>
        </w:tc>
        <w:tc>
          <w:tcPr>
            <w:tcW w:w="0" w:type="auto"/>
          </w:tcPr>
          <w:p w14:paraId="6B54F876" w14:textId="2A21ABE6" w:rsidR="00C00661" w:rsidRPr="00E07347" w:rsidRDefault="00C00661" w:rsidP="00C00661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1000</w:t>
            </w:r>
          </w:p>
        </w:tc>
        <w:tc>
          <w:tcPr>
            <w:tcW w:w="0" w:type="auto"/>
          </w:tcPr>
          <w:p w14:paraId="35CCB889" w14:textId="7C344AED" w:rsidR="00C00661" w:rsidRDefault="00C00661" w:rsidP="00C00661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  <w:tc>
          <w:tcPr>
            <w:tcW w:w="0" w:type="auto"/>
          </w:tcPr>
          <w:p w14:paraId="09D02861" w14:textId="704EC793" w:rsidR="00C00661" w:rsidRDefault="00C00661" w:rsidP="00C00661">
            <w:pPr>
              <w:jc w:val="center"/>
              <w:rPr>
                <w:rFonts w:eastAsiaTheme="minorEastAsia"/>
                <w:lang w:val="en-US"/>
              </w:rPr>
            </w:pPr>
            <w:r w:rsidRPr="005572B8">
              <w:rPr>
                <w:rFonts w:eastAsiaTheme="minorEastAsia"/>
                <w:lang w:val="en-US"/>
              </w:rPr>
              <w:t>0000</w:t>
            </w:r>
          </w:p>
        </w:tc>
      </w:tr>
      <w:tr w:rsidR="00C00661" w14:paraId="795EC4F4" w14:textId="77777777" w:rsidTr="00A43EB0">
        <w:trPr>
          <w:jc w:val="center"/>
        </w:trPr>
        <w:tc>
          <w:tcPr>
            <w:tcW w:w="0" w:type="auto"/>
          </w:tcPr>
          <w:p w14:paraId="38FAD182" w14:textId="32EE2E12" w:rsidR="00C00661" w:rsidRPr="00C00661" w:rsidRDefault="00C00661" w:rsidP="00C00661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</w:rPr>
              <w:t>C</w:t>
            </w:r>
          </w:p>
        </w:tc>
        <w:tc>
          <w:tcPr>
            <w:tcW w:w="0" w:type="auto"/>
          </w:tcPr>
          <w:p w14:paraId="09442D04" w14:textId="68CC5B43" w:rsidR="00C00661" w:rsidRPr="00E07347" w:rsidRDefault="00C00661" w:rsidP="00C00661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1100</w:t>
            </w:r>
          </w:p>
        </w:tc>
        <w:tc>
          <w:tcPr>
            <w:tcW w:w="0" w:type="auto"/>
          </w:tcPr>
          <w:p w14:paraId="177F9C31" w14:textId="4F6BF8CA" w:rsidR="00C00661" w:rsidRDefault="00C00661" w:rsidP="00C00661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  <w:tc>
          <w:tcPr>
            <w:tcW w:w="0" w:type="auto"/>
          </w:tcPr>
          <w:p w14:paraId="1597BDF3" w14:textId="194B463F" w:rsidR="00C00661" w:rsidRDefault="00C00661" w:rsidP="00C00661">
            <w:pPr>
              <w:jc w:val="center"/>
              <w:rPr>
                <w:rFonts w:eastAsiaTheme="minorEastAsia"/>
                <w:lang w:val="en-US"/>
              </w:rPr>
            </w:pPr>
            <w:r w:rsidRPr="005572B8">
              <w:rPr>
                <w:rFonts w:eastAsiaTheme="minorEastAsia"/>
                <w:lang w:val="en-US"/>
              </w:rPr>
              <w:t>0000</w:t>
            </w:r>
          </w:p>
        </w:tc>
      </w:tr>
      <w:tr w:rsidR="00C00661" w14:paraId="29400C55" w14:textId="77777777" w:rsidTr="00A43EB0">
        <w:trPr>
          <w:jc w:val="center"/>
        </w:trPr>
        <w:tc>
          <w:tcPr>
            <w:tcW w:w="0" w:type="auto"/>
          </w:tcPr>
          <w:p w14:paraId="43B6AEE4" w14:textId="766A41ED" w:rsidR="00C00661" w:rsidRPr="00C00661" w:rsidRDefault="00C00661" w:rsidP="00C00661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  <w:tc>
          <w:tcPr>
            <w:tcW w:w="0" w:type="auto"/>
          </w:tcPr>
          <w:p w14:paraId="52602A2F" w14:textId="08D85632" w:rsidR="00C00661" w:rsidRPr="00E07347" w:rsidRDefault="00C00661" w:rsidP="00C00661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0000</w:t>
            </w:r>
          </w:p>
        </w:tc>
        <w:tc>
          <w:tcPr>
            <w:tcW w:w="0" w:type="auto"/>
          </w:tcPr>
          <w:p w14:paraId="4E3F203E" w14:textId="524580D3" w:rsidR="00C00661" w:rsidRDefault="00C00661" w:rsidP="00C00661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  <w:tc>
          <w:tcPr>
            <w:tcW w:w="0" w:type="auto"/>
          </w:tcPr>
          <w:p w14:paraId="66C4DC30" w14:textId="77D28B77" w:rsidR="00C00661" w:rsidRDefault="00C00661" w:rsidP="00C00661">
            <w:pPr>
              <w:jc w:val="center"/>
              <w:rPr>
                <w:rFonts w:eastAsiaTheme="minorEastAsia"/>
                <w:lang w:val="en-US"/>
              </w:rPr>
            </w:pPr>
            <w:r w:rsidRPr="005572B8">
              <w:rPr>
                <w:rFonts w:eastAsiaTheme="minorEastAsia"/>
                <w:lang w:val="en-US"/>
              </w:rPr>
              <w:t>0000</w:t>
            </w:r>
          </w:p>
        </w:tc>
      </w:tr>
      <w:tr w:rsidR="00C00661" w14:paraId="18AD7673" w14:textId="77777777" w:rsidTr="00A43EB0">
        <w:trPr>
          <w:jc w:val="center"/>
        </w:trPr>
        <w:tc>
          <w:tcPr>
            <w:tcW w:w="0" w:type="auto"/>
          </w:tcPr>
          <w:p w14:paraId="1925EC20" w14:textId="657015AF" w:rsidR="00C00661" w:rsidRPr="00C00661" w:rsidRDefault="00C00661" w:rsidP="00C00661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6</w:t>
            </w:r>
          </w:p>
        </w:tc>
        <w:tc>
          <w:tcPr>
            <w:tcW w:w="0" w:type="auto"/>
          </w:tcPr>
          <w:p w14:paraId="5EE059E5" w14:textId="02D608D6" w:rsidR="00C00661" w:rsidRPr="00E07347" w:rsidRDefault="00C00661" w:rsidP="00C00661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0110</w:t>
            </w:r>
          </w:p>
        </w:tc>
        <w:tc>
          <w:tcPr>
            <w:tcW w:w="0" w:type="auto"/>
          </w:tcPr>
          <w:p w14:paraId="5FE590F6" w14:textId="780AD2CA" w:rsidR="00C00661" w:rsidRDefault="00C00661" w:rsidP="00C00661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  <w:tc>
          <w:tcPr>
            <w:tcW w:w="0" w:type="auto"/>
          </w:tcPr>
          <w:p w14:paraId="04F7275B" w14:textId="633D575A" w:rsidR="00C00661" w:rsidRDefault="00C00661" w:rsidP="00C00661">
            <w:pPr>
              <w:jc w:val="center"/>
              <w:rPr>
                <w:rFonts w:eastAsiaTheme="minorEastAsia"/>
                <w:lang w:val="en-US"/>
              </w:rPr>
            </w:pPr>
            <w:r w:rsidRPr="005572B8">
              <w:rPr>
                <w:rFonts w:eastAsiaTheme="minorEastAsia"/>
                <w:lang w:val="en-US"/>
              </w:rPr>
              <w:t>0000</w:t>
            </w:r>
          </w:p>
        </w:tc>
      </w:tr>
      <w:tr w:rsidR="00C00661" w14:paraId="1A1CCEB0" w14:textId="77777777" w:rsidTr="00A43EB0">
        <w:trPr>
          <w:jc w:val="center"/>
        </w:trPr>
        <w:tc>
          <w:tcPr>
            <w:tcW w:w="0" w:type="auto"/>
          </w:tcPr>
          <w:p w14:paraId="51A5C995" w14:textId="17FCCCB1" w:rsidR="00C00661" w:rsidRPr="00C00661" w:rsidRDefault="00C00661" w:rsidP="00C00661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  <w:tc>
          <w:tcPr>
            <w:tcW w:w="0" w:type="auto"/>
          </w:tcPr>
          <w:p w14:paraId="60332E9F" w14:textId="769409B9" w:rsidR="00C00661" w:rsidRPr="00E07347" w:rsidRDefault="00C00661" w:rsidP="00C00661">
            <w:pPr>
              <w:jc w:val="center"/>
              <w:rPr>
                <w:rFonts w:eastAsiaTheme="minorEastAsia"/>
                <w:lang w:val="en-US"/>
              </w:rPr>
            </w:pPr>
            <w:r w:rsidRPr="005E355B">
              <w:rPr>
                <w:rFonts w:eastAsiaTheme="minorEastAsia"/>
                <w:lang w:val="en-US"/>
              </w:rPr>
              <w:t>0000</w:t>
            </w:r>
          </w:p>
        </w:tc>
        <w:tc>
          <w:tcPr>
            <w:tcW w:w="0" w:type="auto"/>
          </w:tcPr>
          <w:p w14:paraId="26906D45" w14:textId="1303135F" w:rsidR="00C00661" w:rsidRDefault="00C00661" w:rsidP="00C00661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  <w:tc>
          <w:tcPr>
            <w:tcW w:w="0" w:type="auto"/>
          </w:tcPr>
          <w:p w14:paraId="0DBCABF0" w14:textId="434D131A" w:rsidR="00C00661" w:rsidRDefault="00C00661" w:rsidP="00C00661">
            <w:pPr>
              <w:jc w:val="center"/>
              <w:rPr>
                <w:rFonts w:eastAsiaTheme="minorEastAsia"/>
                <w:lang w:val="en-US"/>
              </w:rPr>
            </w:pPr>
            <w:r w:rsidRPr="005572B8">
              <w:rPr>
                <w:rFonts w:eastAsiaTheme="minorEastAsia"/>
                <w:lang w:val="en-US"/>
              </w:rPr>
              <w:t>0000</w:t>
            </w:r>
          </w:p>
        </w:tc>
      </w:tr>
      <w:tr w:rsidR="00C00661" w14:paraId="5C6B021E" w14:textId="77777777" w:rsidTr="00A43EB0">
        <w:trPr>
          <w:jc w:val="center"/>
        </w:trPr>
        <w:tc>
          <w:tcPr>
            <w:tcW w:w="0" w:type="auto"/>
          </w:tcPr>
          <w:p w14:paraId="5E31E7C3" w14:textId="58456E47" w:rsidR="00C00661" w:rsidRPr="00C00661" w:rsidRDefault="00C00661" w:rsidP="00C00661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  <w:tc>
          <w:tcPr>
            <w:tcW w:w="0" w:type="auto"/>
          </w:tcPr>
          <w:p w14:paraId="3B951C07" w14:textId="2846042E" w:rsidR="00C00661" w:rsidRPr="00E07347" w:rsidRDefault="00C00661" w:rsidP="00C00661">
            <w:pPr>
              <w:jc w:val="center"/>
              <w:rPr>
                <w:rFonts w:eastAsiaTheme="minorEastAsia"/>
                <w:lang w:val="en-US"/>
              </w:rPr>
            </w:pPr>
            <w:r w:rsidRPr="005E355B">
              <w:rPr>
                <w:rFonts w:eastAsiaTheme="minorEastAsia"/>
                <w:lang w:val="en-US"/>
              </w:rPr>
              <w:t>0000</w:t>
            </w:r>
          </w:p>
        </w:tc>
        <w:tc>
          <w:tcPr>
            <w:tcW w:w="0" w:type="auto"/>
          </w:tcPr>
          <w:p w14:paraId="6260F981" w14:textId="7AA47AAC" w:rsidR="00C00661" w:rsidRDefault="00C00661" w:rsidP="00C00661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  <w:tc>
          <w:tcPr>
            <w:tcW w:w="0" w:type="auto"/>
          </w:tcPr>
          <w:p w14:paraId="3D50B636" w14:textId="7EE2AC80" w:rsidR="00C00661" w:rsidRDefault="00C00661" w:rsidP="00C00661">
            <w:pPr>
              <w:jc w:val="center"/>
              <w:rPr>
                <w:rFonts w:eastAsiaTheme="minorEastAsia"/>
                <w:lang w:val="en-US"/>
              </w:rPr>
            </w:pPr>
            <w:r w:rsidRPr="005572B8">
              <w:rPr>
                <w:rFonts w:eastAsiaTheme="minorEastAsia"/>
                <w:lang w:val="en-US"/>
              </w:rPr>
              <w:t>0000</w:t>
            </w:r>
          </w:p>
        </w:tc>
      </w:tr>
    </w:tbl>
    <w:p w14:paraId="7C866CBD" w14:textId="0D2A62FD" w:rsidR="00C00661" w:rsidRDefault="00C00661" w:rsidP="00C00661">
      <w:proofErr w:type="spellStart"/>
      <w:r>
        <w:t>Дв</w:t>
      </w:r>
      <w:proofErr w:type="spellEnd"/>
      <w:r>
        <w:t>. запись: 010000001000110000000110000000000000000000000000000000000000000</w:t>
      </w:r>
      <w:r>
        <w:rPr>
          <w:lang w:val="en-US"/>
        </w:rPr>
        <w:t>0</w:t>
      </w:r>
    </w:p>
    <w:p w14:paraId="26BC2AE5" w14:textId="4B181178" w:rsidR="00EE7605" w:rsidRPr="00EE7605" w:rsidRDefault="00C00661" w:rsidP="00C00661">
      <w:pPr>
        <w:jc w:val="left"/>
      </w:pPr>
      <w:r>
        <w:t>Знак: 0</w:t>
      </w:r>
      <w:r>
        <w:br/>
        <w:t>Нормализованная мантисса (без 1):</w:t>
      </w:r>
      <w:r w:rsidR="00EE7605">
        <w:t xml:space="preserve"> </w:t>
      </w:r>
      <w:r w:rsidR="00EE7605">
        <w:t>110000000110000000000000000000000000000000000000000</w:t>
      </w:r>
      <w:r w:rsidR="00EE7605" w:rsidRPr="00EE7605">
        <w:t>0</w:t>
      </w:r>
      <w:r w:rsidR="00EE7605" w:rsidRPr="00EE7605">
        <w:br/>
      </w:r>
      <w:r w:rsidR="00EE7605">
        <w:t>Смещённый порядок:</w:t>
      </w:r>
    </w:p>
    <w:tbl>
      <w:tblPr>
        <w:tblStyle w:val="ad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5"/>
        <w:gridCol w:w="400"/>
        <w:gridCol w:w="406"/>
        <w:gridCol w:w="406"/>
        <w:gridCol w:w="406"/>
        <w:gridCol w:w="406"/>
        <w:gridCol w:w="406"/>
        <w:gridCol w:w="406"/>
        <w:gridCol w:w="406"/>
        <w:gridCol w:w="399"/>
        <w:gridCol w:w="406"/>
        <w:gridCol w:w="692"/>
      </w:tblGrid>
      <w:tr w:rsidR="00EE7605" w14:paraId="29AEB879" w14:textId="77777777" w:rsidTr="00A43EB0">
        <w:tc>
          <w:tcPr>
            <w:tcW w:w="0" w:type="auto"/>
          </w:tcPr>
          <w:p w14:paraId="5EA95068" w14:textId="77777777" w:rsidR="00EE7605" w:rsidRDefault="00EE7605" w:rsidP="00A43EB0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10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207E91AE" w14:textId="77777777" w:rsidR="00EE7605" w:rsidRDefault="00EE7605" w:rsidP="00A43EB0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9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32A78944" w14:textId="77777777" w:rsidR="00EE7605" w:rsidRDefault="00EE7605" w:rsidP="00A43EB0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8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6049D35D" w14:textId="77777777" w:rsidR="00EE7605" w:rsidRDefault="00EE7605" w:rsidP="00A43EB0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7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0B3E7293" w14:textId="77777777" w:rsidR="00EE7605" w:rsidRDefault="00EE7605" w:rsidP="00A43EB0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75BE386E" w14:textId="77777777" w:rsidR="00EE7605" w:rsidRDefault="00EE7605" w:rsidP="00A43EB0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1D87DBA9" w14:textId="77777777" w:rsidR="00EE7605" w:rsidRDefault="00EE7605" w:rsidP="00A43EB0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00029414" w14:textId="77777777" w:rsidR="00EE7605" w:rsidRDefault="00EE7605" w:rsidP="00A43EB0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7DF760C9" w14:textId="77777777" w:rsidR="00EE7605" w:rsidRDefault="00EE7605" w:rsidP="00A43EB0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1648EE98" w14:textId="77777777" w:rsidR="00EE7605" w:rsidRDefault="00EE7605" w:rsidP="00A43EB0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06F5E9F4" w14:textId="77777777" w:rsidR="00EE7605" w:rsidRDefault="00EE7605" w:rsidP="00A43EB0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231CF9FA" w14:textId="77777777" w:rsidR="00EE7605" w:rsidRDefault="00EE7605" w:rsidP="00A43EB0"/>
        </w:tc>
      </w:tr>
      <w:tr w:rsidR="00EE7605" w14:paraId="0763B8A8" w14:textId="77777777" w:rsidTr="00A43EB0">
        <w:tc>
          <w:tcPr>
            <w:tcW w:w="0" w:type="auto"/>
          </w:tcPr>
          <w:p w14:paraId="48E10EEE" w14:textId="4FB228CE" w:rsidR="00EE7605" w:rsidRDefault="00EE7605" w:rsidP="00A43EB0"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0" w:type="auto"/>
          </w:tcPr>
          <w:p w14:paraId="7D068A90" w14:textId="7B71CB88" w:rsidR="00EE7605" w:rsidRDefault="00EE7605" w:rsidP="00A43EB0"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7EFEA8CD" w14:textId="2745A3C1" w:rsidR="00EE7605" w:rsidRDefault="00EE7605" w:rsidP="00A43EB0"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0A9EAF4C" w14:textId="78785EDA" w:rsidR="00EE7605" w:rsidRDefault="00EE7605" w:rsidP="00A43EB0"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04B79C9A" w14:textId="2164735D" w:rsidR="00EE7605" w:rsidRDefault="00EE7605" w:rsidP="00A43EB0"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12FF76F2" w14:textId="77777777" w:rsidR="00EE7605" w:rsidRDefault="00EE7605" w:rsidP="00A43EB0"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0" w:type="auto"/>
          </w:tcPr>
          <w:p w14:paraId="6D82E1D3" w14:textId="4E6CF6EC" w:rsidR="00EE7605" w:rsidRDefault="00EE7605" w:rsidP="00A43EB0"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511E5988" w14:textId="7900B272" w:rsidR="00EE7605" w:rsidRDefault="00EE7605" w:rsidP="00A43EB0"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0" w:type="auto"/>
          </w:tcPr>
          <w:p w14:paraId="145D963E" w14:textId="02804C49" w:rsidR="00EE7605" w:rsidRDefault="00EE7605" w:rsidP="00A43EB0"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65598836" w14:textId="0F520F96" w:rsidR="00EE7605" w:rsidRDefault="00EE7605" w:rsidP="00A43EB0"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36CB6898" w14:textId="250856EE" w:rsidR="00EE7605" w:rsidRDefault="00EE7605" w:rsidP="00EE7605"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3478550E" w14:textId="77777777" w:rsidR="00EE7605" w:rsidRDefault="00EE7605" w:rsidP="00A43EB0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</w:tc>
      </w:tr>
    </w:tbl>
    <w:p w14:paraId="17AFABD9" w14:textId="3D82E24E" w:rsidR="00EE7605" w:rsidRPr="002E0790" w:rsidRDefault="00EE7605" w:rsidP="00EE7605">
      <w:pPr>
        <w:rPr>
          <w:rFonts w:eastAsiaTheme="minorEastAsia"/>
          <w:i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  <w:i/>
                </w:rPr>
              </m:ctrlPr>
            </m:e>
            <m:sup>
              <m:r>
                <w:rPr>
                  <w:rFonts w:ascii="Cambria Math" w:hAnsi="Cambria Math"/>
                  <w:lang w:val="en-US"/>
                </w:rPr>
                <m:t>1</m:t>
              </m:r>
              <m:r>
                <w:rPr>
                  <w:rFonts w:ascii="Cambria Math" w:hAnsi="Cambria Math"/>
                  <w:lang w:val="en-US"/>
                </w:rPr>
                <m:t>0</m:t>
              </m:r>
            </m:sup>
          </m:sSup>
          <m:r>
            <w:rPr>
              <w:rFonts w:ascii="Cambria Math" w:hAnsi="Cambria Math"/>
              <w:lang w:val="en-US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2</m:t>
              </m:r>
            </m:e>
            <m:sup>
              <m:r>
                <w:rPr>
                  <w:rFonts w:ascii="Cambria Math" w:hAnsi="Cambria Math"/>
                  <w:lang w:val="en-US"/>
                </w:rPr>
                <m:t>5</m:t>
              </m:r>
            </m:sup>
          </m:sSup>
          <m:r>
            <w:rPr>
              <w:rFonts w:ascii="Cambria Math" w:hAnsi="Cambria Math"/>
              <w:lang w:val="en-US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2</m:t>
              </m:r>
            </m:e>
            <m:sup>
              <m:r>
                <w:rPr>
                  <w:rFonts w:ascii="Cambria Math" w:hAnsi="Cambria Math"/>
                  <w:lang w:val="en-US"/>
                </w:rPr>
                <m:t>3</m:t>
              </m:r>
            </m:sup>
          </m:sSup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1024+32+8=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1064</m:t>
              </m:r>
            </m:e>
            <m:sub>
              <m:r>
                <w:rPr>
                  <w:rFonts w:ascii="Cambria Math" w:hAnsi="Cambria Math"/>
                  <w:lang w:val="en-US"/>
                </w:rPr>
                <m:t>10</m:t>
              </m:r>
            </m:sub>
          </m:sSub>
        </m:oMath>
      </m:oMathPara>
    </w:p>
    <w:p w14:paraId="2E2442A0" w14:textId="489B6DD9" w:rsidR="00C00661" w:rsidRDefault="00EE7605" w:rsidP="00C00661">
      <w:pPr>
        <w:jc w:val="left"/>
        <w:rPr>
          <w:rFonts w:eastAsiaTheme="minorEastAsia"/>
        </w:rPr>
      </w:pPr>
      <w:r>
        <w:t xml:space="preserve">Истинный порядок: </w:t>
      </w:r>
      <m:oMath>
        <m:r>
          <w:rPr>
            <w:rFonts w:ascii="Cambria Math" w:hAnsi="Cambria Math"/>
          </w:rPr>
          <m:t>1064-1023=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41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</m:oMath>
    </w:p>
    <w:p w14:paraId="7E5D7EC3" w14:textId="53B62F86" w:rsidR="008758A9" w:rsidRDefault="008758A9" w:rsidP="00C00661">
      <w:pPr>
        <w:jc w:val="left"/>
        <w:rPr>
          <w:rFonts w:eastAsiaTheme="minorEastAsia"/>
        </w:rPr>
      </w:pPr>
      <w:r>
        <w:rPr>
          <w:rFonts w:eastAsiaTheme="minorEastAsia"/>
        </w:rPr>
        <w:t>Мантисса:</w:t>
      </w:r>
    </w:p>
    <w:tbl>
      <w:tblPr>
        <w:tblStyle w:val="ad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9"/>
        <w:gridCol w:w="551"/>
        <w:gridCol w:w="551"/>
        <w:gridCol w:w="551"/>
        <w:gridCol w:w="551"/>
        <w:gridCol w:w="551"/>
        <w:gridCol w:w="551"/>
        <w:gridCol w:w="551"/>
        <w:gridCol w:w="551"/>
        <w:gridCol w:w="546"/>
        <w:gridCol w:w="667"/>
        <w:gridCol w:w="667"/>
        <w:gridCol w:w="692"/>
      </w:tblGrid>
      <w:tr w:rsidR="00EE7605" w14:paraId="6DF7E9E3" w14:textId="77777777" w:rsidTr="00A43EB0">
        <w:tc>
          <w:tcPr>
            <w:tcW w:w="0" w:type="auto"/>
          </w:tcPr>
          <w:p w14:paraId="2E917101" w14:textId="78F7F6AC" w:rsidR="00EE7605" w:rsidRDefault="00EE7605" w:rsidP="00EE7605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1CA8F1B5" w14:textId="1A4C284D" w:rsidR="00EE7605" w:rsidRDefault="00EE7605" w:rsidP="00A43EB0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-1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184D6507" w14:textId="72575031" w:rsidR="00EE7605" w:rsidRDefault="00EE7605" w:rsidP="00A43EB0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-2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6C2980D4" w14:textId="519035F0" w:rsidR="00EE7605" w:rsidRDefault="00EE7605" w:rsidP="00EE7605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-3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0F402334" w14:textId="73972C19" w:rsidR="00EE7605" w:rsidRDefault="00EE7605" w:rsidP="00EE7605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-4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2A9341CE" w14:textId="0F77A165" w:rsidR="00EE7605" w:rsidRDefault="00EE7605" w:rsidP="00EE7605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-5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6E50535A" w14:textId="0D3844ED" w:rsidR="00EE7605" w:rsidRDefault="00EE7605" w:rsidP="00A43EB0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-6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1A9A8388" w14:textId="02C65987" w:rsidR="00EE7605" w:rsidRDefault="00EE7605" w:rsidP="00A43EB0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-7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34B4B82C" w14:textId="4D922516" w:rsidR="00EE7605" w:rsidRDefault="00EE7605" w:rsidP="00A43EB0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-8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140A3991" w14:textId="56F89135" w:rsidR="00EE7605" w:rsidRDefault="00EE7605" w:rsidP="00EE7605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-9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674F3163" w14:textId="04419386" w:rsidR="00EE7605" w:rsidRDefault="00EE7605" w:rsidP="00A43EB0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64268844" w14:textId="5FDFC1B9" w:rsidR="00EE7605" w:rsidRDefault="00EE7605" w:rsidP="00EE7605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-11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354688B9" w14:textId="77777777" w:rsidR="00EE7605" w:rsidRDefault="00EE7605" w:rsidP="00A43EB0"/>
        </w:tc>
      </w:tr>
      <w:tr w:rsidR="00EE7605" w14:paraId="23F2E29F" w14:textId="77777777" w:rsidTr="00A43EB0">
        <w:tc>
          <w:tcPr>
            <w:tcW w:w="0" w:type="auto"/>
          </w:tcPr>
          <w:p w14:paraId="5AD48AA5" w14:textId="01C9CB5D" w:rsidR="00EE7605" w:rsidRDefault="00EE7605" w:rsidP="00EE7605">
            <m:oMathPara>
              <m:oMath>
                <m:r>
                  <w:rPr>
                    <w:rFonts w:ascii="Cambria Math" w:hAnsi="Cambria Math"/>
                  </w:rPr>
                  <m:t>1,</m:t>
                </m:r>
              </m:oMath>
            </m:oMathPara>
          </w:p>
        </w:tc>
        <w:tc>
          <w:tcPr>
            <w:tcW w:w="0" w:type="auto"/>
          </w:tcPr>
          <w:p w14:paraId="26D7CC69" w14:textId="504386CB" w:rsidR="00EE7605" w:rsidRDefault="00EE7605" w:rsidP="00A43EB0"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0" w:type="auto"/>
          </w:tcPr>
          <w:p w14:paraId="3FC9A446" w14:textId="186610CC" w:rsidR="00EE7605" w:rsidRDefault="00EE7605" w:rsidP="00A43EB0"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0" w:type="auto"/>
          </w:tcPr>
          <w:p w14:paraId="35AFD9E3" w14:textId="37B3CA8E" w:rsidR="00EE7605" w:rsidRDefault="00EE7605" w:rsidP="00A43EB0"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3646A5BE" w14:textId="01BB01A3" w:rsidR="00EE7605" w:rsidRDefault="00EE7605" w:rsidP="00A43EB0"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4F51406A" w14:textId="5C16B7E4" w:rsidR="00EE7605" w:rsidRDefault="00EE7605" w:rsidP="00A43EB0"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7B210CE7" w14:textId="5EBB4C14" w:rsidR="00EE7605" w:rsidRDefault="00EE7605" w:rsidP="00A43EB0"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3DF8F76C" w14:textId="05DC7B1B" w:rsidR="00EE7605" w:rsidRDefault="00EE7605" w:rsidP="00A43EB0"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1338CDAB" w14:textId="700A5C63" w:rsidR="00EE7605" w:rsidRDefault="00EE7605" w:rsidP="00A43EB0"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0536CE06" w14:textId="0B79CDF9" w:rsidR="00EE7605" w:rsidRDefault="00EE7605" w:rsidP="00A43EB0"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228A78CC" w14:textId="3012D016" w:rsidR="00EE7605" w:rsidRDefault="00EE7605" w:rsidP="00A43EB0"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0" w:type="auto"/>
          </w:tcPr>
          <w:p w14:paraId="354901ED" w14:textId="03637255" w:rsidR="00EE7605" w:rsidRDefault="00EE7605" w:rsidP="00A43EB0"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0" w:type="auto"/>
          </w:tcPr>
          <w:p w14:paraId="4CDBB671" w14:textId="77777777" w:rsidR="00EE7605" w:rsidRDefault="00EE7605" w:rsidP="00A43EB0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</w:tc>
      </w:tr>
    </w:tbl>
    <w:p w14:paraId="19D7ABA7" w14:textId="2BA30F41" w:rsidR="00EE7605" w:rsidRPr="00EE7605" w:rsidRDefault="00EE7605" w:rsidP="00EE7605">
      <w:pPr>
        <w:rPr>
          <w:rFonts w:eastAsiaTheme="minorEastAsia"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2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0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2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-1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2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-2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2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-10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2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-11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  <w:lang w:val="en-US"/>
            </w:rPr>
            <m:t>=1+0,5+0,25+0,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0009765625</m:t>
          </m:r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+0,</m:t>
          </m:r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00048828125</m:t>
          </m:r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,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75146484375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10</m:t>
              </m:r>
            </m:sub>
          </m:sSub>
        </m:oMath>
      </m:oMathPara>
    </w:p>
    <w:p w14:paraId="32913010" w14:textId="67318D0F" w:rsidR="00EE7605" w:rsidRDefault="008758A9" w:rsidP="00EE7605">
      <w:pPr>
        <w:rPr>
          <w:rFonts w:eastAsiaTheme="minorEastAsia"/>
        </w:rPr>
      </w:pPr>
      <w:r>
        <w:rPr>
          <w:rFonts w:eastAsiaTheme="minorEastAsia"/>
        </w:rPr>
        <w:t xml:space="preserve">Число: </w:t>
      </w:r>
      <m:oMath>
        <m:r>
          <m:rPr>
            <m:sty m:val="p"/>
          </m:rPr>
          <w:rPr>
            <w:rFonts w:ascii="Cambria Math" w:hAnsi="Cambria Math"/>
            <w:lang w:val="en-US"/>
          </w:rPr>
          <m:t>1</m:t>
        </m:r>
        <m:r>
          <m:rPr>
            <m:sty m:val="p"/>
          </m:rPr>
          <w:rPr>
            <w:rFonts w:ascii="Cambria Math" w:hAnsi="Cambria Math"/>
            <w:lang w:val="en-US"/>
          </w:rPr>
          <m:t>,</m:t>
        </m:r>
        <m:r>
          <m:rPr>
            <m:sty m:val="p"/>
          </m:rPr>
          <w:rPr>
            <w:rFonts w:ascii="Cambria Math" w:hAnsi="Cambria Math"/>
            <w:lang w:val="en-US"/>
          </w:rPr>
          <m:t>75146484375</m:t>
        </m:r>
        <m:r>
          <m:rPr>
            <m:sty m:val="p"/>
          </m:rPr>
          <w:rPr>
            <w:rFonts w:ascii="Cambria Math" w:hAnsi="Cambria Math"/>
            <w:lang w:val="en-US"/>
          </w:rPr>
          <m:t>⋅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2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n-US"/>
              </w:rPr>
              <m:t>41</m:t>
            </m:r>
          </m:sup>
        </m:sSup>
        <m: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  <w:lang w:val="en-US"/>
          </w:rPr>
          <m:t>3851511922688</m:t>
        </m:r>
      </m:oMath>
    </w:p>
    <w:p w14:paraId="72FD7414" w14:textId="672226CE" w:rsidR="008758A9" w:rsidRPr="008758A9" w:rsidRDefault="008758A9" w:rsidP="00EE7605">
      <w:pPr>
        <w:rPr>
          <w:rFonts w:eastAsiaTheme="minorEastAsia"/>
        </w:rPr>
      </w:pPr>
      <w:r w:rsidRPr="008758A9">
        <w:rPr>
          <w:rFonts w:eastAsiaTheme="minorEastAsia"/>
          <w:b/>
        </w:rPr>
        <w:t>Ответ:</w:t>
      </w:r>
      <w:r>
        <w:rPr>
          <w:rFonts w:eastAsiaTheme="minorEastAsia"/>
        </w:rPr>
        <w:t xml:space="preserve"> </w:t>
      </w:r>
      <w:r w:rsidRPr="008758A9">
        <w:rPr>
          <w:rFonts w:eastAsiaTheme="minorEastAsia"/>
        </w:rPr>
        <w:t>3851511922688</w:t>
      </w:r>
    </w:p>
    <w:p w14:paraId="35F02845" w14:textId="4A962140" w:rsidR="00C00661" w:rsidRDefault="00C00661" w:rsidP="00C00661">
      <w:r w:rsidRPr="008758A9">
        <w:rPr>
          <w:b/>
        </w:rPr>
        <w:t>б)</w:t>
      </w:r>
      <w:r>
        <w:t xml:space="preserve"> </w:t>
      </w:r>
      <w:r>
        <w:t>C0710C0000000000</w:t>
      </w: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1808"/>
        <w:gridCol w:w="1158"/>
        <w:gridCol w:w="1808"/>
        <w:gridCol w:w="1158"/>
      </w:tblGrid>
      <w:tr w:rsidR="008758A9" w14:paraId="355A63BD" w14:textId="77777777" w:rsidTr="00A43EB0">
        <w:trPr>
          <w:jc w:val="center"/>
        </w:trPr>
        <w:tc>
          <w:tcPr>
            <w:tcW w:w="0" w:type="auto"/>
          </w:tcPr>
          <w:p w14:paraId="17F97264" w14:textId="77777777" w:rsidR="008758A9" w:rsidRDefault="008758A9" w:rsidP="00A43EB0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16-ная цифра</w:t>
            </w:r>
          </w:p>
        </w:tc>
        <w:tc>
          <w:tcPr>
            <w:tcW w:w="0" w:type="auto"/>
          </w:tcPr>
          <w:p w14:paraId="57A62258" w14:textId="77777777" w:rsidR="008758A9" w:rsidRDefault="008758A9" w:rsidP="00A43EB0">
            <w:pPr>
              <w:jc w:val="center"/>
              <w:rPr>
                <w:rFonts w:eastAsiaTheme="minorEastAsia"/>
              </w:rPr>
            </w:pPr>
            <w:proofErr w:type="spellStart"/>
            <w:r>
              <w:rPr>
                <w:rFonts w:eastAsiaTheme="minorEastAsia"/>
              </w:rPr>
              <w:t>Тетрада</w:t>
            </w:r>
            <w:proofErr w:type="spellEnd"/>
          </w:p>
        </w:tc>
        <w:tc>
          <w:tcPr>
            <w:tcW w:w="0" w:type="auto"/>
          </w:tcPr>
          <w:p w14:paraId="1B8076C4" w14:textId="77777777" w:rsidR="008758A9" w:rsidRDefault="008758A9" w:rsidP="00A43EB0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16-ная цифра</w:t>
            </w:r>
          </w:p>
        </w:tc>
        <w:tc>
          <w:tcPr>
            <w:tcW w:w="0" w:type="auto"/>
          </w:tcPr>
          <w:p w14:paraId="2A590D27" w14:textId="77777777" w:rsidR="008758A9" w:rsidRDefault="008758A9" w:rsidP="00A43EB0">
            <w:pPr>
              <w:jc w:val="center"/>
              <w:rPr>
                <w:rFonts w:eastAsiaTheme="minorEastAsia"/>
              </w:rPr>
            </w:pPr>
            <w:proofErr w:type="spellStart"/>
            <w:r>
              <w:rPr>
                <w:rFonts w:eastAsiaTheme="minorEastAsia"/>
              </w:rPr>
              <w:t>Тетрада</w:t>
            </w:r>
            <w:proofErr w:type="spellEnd"/>
          </w:p>
        </w:tc>
      </w:tr>
      <w:tr w:rsidR="008758A9" w14:paraId="774323EE" w14:textId="77777777" w:rsidTr="00A43EB0">
        <w:trPr>
          <w:jc w:val="center"/>
        </w:trPr>
        <w:tc>
          <w:tcPr>
            <w:tcW w:w="0" w:type="auto"/>
          </w:tcPr>
          <w:p w14:paraId="67B129F1" w14:textId="4A87F638" w:rsidR="008758A9" w:rsidRPr="008758A9" w:rsidRDefault="008758A9" w:rsidP="00A43EB0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C</w:t>
            </w:r>
          </w:p>
        </w:tc>
        <w:tc>
          <w:tcPr>
            <w:tcW w:w="0" w:type="auto"/>
          </w:tcPr>
          <w:p w14:paraId="12A2EC0E" w14:textId="7E6FE3FD" w:rsidR="008758A9" w:rsidRPr="00E07347" w:rsidRDefault="008758A9" w:rsidP="00A43EB0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1100</w:t>
            </w:r>
          </w:p>
        </w:tc>
        <w:tc>
          <w:tcPr>
            <w:tcW w:w="0" w:type="auto"/>
          </w:tcPr>
          <w:p w14:paraId="0F467EF9" w14:textId="77777777" w:rsidR="008758A9" w:rsidRDefault="008758A9" w:rsidP="00A43EB0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  <w:tc>
          <w:tcPr>
            <w:tcW w:w="0" w:type="auto"/>
          </w:tcPr>
          <w:p w14:paraId="1E81DE8A" w14:textId="77777777" w:rsidR="008758A9" w:rsidRDefault="008758A9" w:rsidP="00A43EB0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0000</w:t>
            </w:r>
          </w:p>
        </w:tc>
      </w:tr>
      <w:tr w:rsidR="008758A9" w14:paraId="2F075B23" w14:textId="77777777" w:rsidTr="00A43EB0">
        <w:trPr>
          <w:jc w:val="center"/>
        </w:trPr>
        <w:tc>
          <w:tcPr>
            <w:tcW w:w="0" w:type="auto"/>
          </w:tcPr>
          <w:p w14:paraId="65C64C75" w14:textId="77777777" w:rsidR="008758A9" w:rsidRDefault="008758A9" w:rsidP="00A43EB0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0" w:type="auto"/>
          </w:tcPr>
          <w:p w14:paraId="03700D08" w14:textId="77777777" w:rsidR="008758A9" w:rsidRPr="00E07347" w:rsidRDefault="008758A9" w:rsidP="00A43EB0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0000</w:t>
            </w:r>
          </w:p>
        </w:tc>
        <w:tc>
          <w:tcPr>
            <w:tcW w:w="0" w:type="auto"/>
          </w:tcPr>
          <w:p w14:paraId="7CB0AE4A" w14:textId="77777777" w:rsidR="008758A9" w:rsidRDefault="008758A9" w:rsidP="00A43EB0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  <w:tc>
          <w:tcPr>
            <w:tcW w:w="0" w:type="auto"/>
          </w:tcPr>
          <w:p w14:paraId="211B4A8A" w14:textId="77777777" w:rsidR="008758A9" w:rsidRDefault="008758A9" w:rsidP="00A43EB0">
            <w:pPr>
              <w:jc w:val="center"/>
              <w:rPr>
                <w:rFonts w:eastAsiaTheme="minorEastAsia"/>
                <w:lang w:val="en-US"/>
              </w:rPr>
            </w:pPr>
            <w:r w:rsidRPr="005572B8">
              <w:rPr>
                <w:rFonts w:eastAsiaTheme="minorEastAsia"/>
                <w:lang w:val="en-US"/>
              </w:rPr>
              <w:t>0000</w:t>
            </w:r>
          </w:p>
        </w:tc>
      </w:tr>
      <w:tr w:rsidR="008758A9" w14:paraId="1A322D0E" w14:textId="77777777" w:rsidTr="00A43EB0">
        <w:trPr>
          <w:jc w:val="center"/>
        </w:trPr>
        <w:tc>
          <w:tcPr>
            <w:tcW w:w="0" w:type="auto"/>
          </w:tcPr>
          <w:p w14:paraId="484020BC" w14:textId="06412110" w:rsidR="008758A9" w:rsidRPr="00E07347" w:rsidRDefault="008758A9" w:rsidP="00A43EB0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7</w:t>
            </w:r>
          </w:p>
        </w:tc>
        <w:tc>
          <w:tcPr>
            <w:tcW w:w="0" w:type="auto"/>
          </w:tcPr>
          <w:p w14:paraId="5F34B006" w14:textId="5B9880D2" w:rsidR="008758A9" w:rsidRPr="00E07347" w:rsidRDefault="008758A9" w:rsidP="00A43EB0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0111</w:t>
            </w:r>
          </w:p>
        </w:tc>
        <w:tc>
          <w:tcPr>
            <w:tcW w:w="0" w:type="auto"/>
          </w:tcPr>
          <w:p w14:paraId="0351CD52" w14:textId="77777777" w:rsidR="008758A9" w:rsidRDefault="008758A9" w:rsidP="00A43EB0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  <w:tc>
          <w:tcPr>
            <w:tcW w:w="0" w:type="auto"/>
          </w:tcPr>
          <w:p w14:paraId="743E6EEB" w14:textId="77777777" w:rsidR="008758A9" w:rsidRDefault="008758A9" w:rsidP="00A43EB0">
            <w:pPr>
              <w:jc w:val="center"/>
              <w:rPr>
                <w:rFonts w:eastAsiaTheme="minorEastAsia"/>
                <w:lang w:val="en-US"/>
              </w:rPr>
            </w:pPr>
            <w:r w:rsidRPr="005572B8">
              <w:rPr>
                <w:rFonts w:eastAsiaTheme="minorEastAsia"/>
                <w:lang w:val="en-US"/>
              </w:rPr>
              <w:t>0000</w:t>
            </w:r>
          </w:p>
        </w:tc>
      </w:tr>
      <w:tr w:rsidR="008758A9" w14:paraId="42E96366" w14:textId="77777777" w:rsidTr="00A43EB0">
        <w:trPr>
          <w:jc w:val="center"/>
        </w:trPr>
        <w:tc>
          <w:tcPr>
            <w:tcW w:w="0" w:type="auto"/>
          </w:tcPr>
          <w:p w14:paraId="11F72A0F" w14:textId="4BD81A66" w:rsidR="008758A9" w:rsidRPr="008758A9" w:rsidRDefault="008758A9" w:rsidP="00A43EB0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0" w:type="auto"/>
          </w:tcPr>
          <w:p w14:paraId="52154F39" w14:textId="27D4F228" w:rsidR="008758A9" w:rsidRPr="00E07347" w:rsidRDefault="008758A9" w:rsidP="00A43EB0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0001</w:t>
            </w:r>
          </w:p>
        </w:tc>
        <w:tc>
          <w:tcPr>
            <w:tcW w:w="0" w:type="auto"/>
          </w:tcPr>
          <w:p w14:paraId="168D2C61" w14:textId="77777777" w:rsidR="008758A9" w:rsidRDefault="008758A9" w:rsidP="00A43EB0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  <w:tc>
          <w:tcPr>
            <w:tcW w:w="0" w:type="auto"/>
          </w:tcPr>
          <w:p w14:paraId="40EC4394" w14:textId="77777777" w:rsidR="008758A9" w:rsidRDefault="008758A9" w:rsidP="00A43EB0">
            <w:pPr>
              <w:jc w:val="center"/>
              <w:rPr>
                <w:rFonts w:eastAsiaTheme="minorEastAsia"/>
                <w:lang w:val="en-US"/>
              </w:rPr>
            </w:pPr>
            <w:r w:rsidRPr="005572B8">
              <w:rPr>
                <w:rFonts w:eastAsiaTheme="minorEastAsia"/>
                <w:lang w:val="en-US"/>
              </w:rPr>
              <w:t>0000</w:t>
            </w:r>
          </w:p>
        </w:tc>
      </w:tr>
      <w:tr w:rsidR="008758A9" w14:paraId="72CD1883" w14:textId="77777777" w:rsidTr="00A43EB0">
        <w:trPr>
          <w:jc w:val="center"/>
        </w:trPr>
        <w:tc>
          <w:tcPr>
            <w:tcW w:w="0" w:type="auto"/>
          </w:tcPr>
          <w:p w14:paraId="0E9729B5" w14:textId="77777777" w:rsidR="008758A9" w:rsidRPr="00C00661" w:rsidRDefault="008758A9" w:rsidP="00A43EB0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  <w:tc>
          <w:tcPr>
            <w:tcW w:w="0" w:type="auto"/>
          </w:tcPr>
          <w:p w14:paraId="5827BC93" w14:textId="77777777" w:rsidR="008758A9" w:rsidRPr="00E07347" w:rsidRDefault="008758A9" w:rsidP="00A43EB0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0000</w:t>
            </w:r>
          </w:p>
        </w:tc>
        <w:tc>
          <w:tcPr>
            <w:tcW w:w="0" w:type="auto"/>
          </w:tcPr>
          <w:p w14:paraId="077A399C" w14:textId="77777777" w:rsidR="008758A9" w:rsidRDefault="008758A9" w:rsidP="00A43EB0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  <w:tc>
          <w:tcPr>
            <w:tcW w:w="0" w:type="auto"/>
          </w:tcPr>
          <w:p w14:paraId="7700BFDA" w14:textId="77777777" w:rsidR="008758A9" w:rsidRDefault="008758A9" w:rsidP="00A43EB0">
            <w:pPr>
              <w:jc w:val="center"/>
              <w:rPr>
                <w:rFonts w:eastAsiaTheme="minorEastAsia"/>
                <w:lang w:val="en-US"/>
              </w:rPr>
            </w:pPr>
            <w:r w:rsidRPr="005572B8">
              <w:rPr>
                <w:rFonts w:eastAsiaTheme="minorEastAsia"/>
                <w:lang w:val="en-US"/>
              </w:rPr>
              <w:t>0000</w:t>
            </w:r>
          </w:p>
        </w:tc>
      </w:tr>
      <w:tr w:rsidR="008758A9" w14:paraId="299478BF" w14:textId="77777777" w:rsidTr="00A43EB0">
        <w:trPr>
          <w:jc w:val="center"/>
        </w:trPr>
        <w:tc>
          <w:tcPr>
            <w:tcW w:w="0" w:type="auto"/>
          </w:tcPr>
          <w:p w14:paraId="41323F6B" w14:textId="1EB0EE1C" w:rsidR="008758A9" w:rsidRPr="00C00661" w:rsidRDefault="008758A9" w:rsidP="00A43EB0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C</w:t>
            </w:r>
          </w:p>
        </w:tc>
        <w:tc>
          <w:tcPr>
            <w:tcW w:w="0" w:type="auto"/>
          </w:tcPr>
          <w:p w14:paraId="3FB7C004" w14:textId="08F3FB3E" w:rsidR="008758A9" w:rsidRPr="00E07347" w:rsidRDefault="008758A9" w:rsidP="00A43EB0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1100</w:t>
            </w:r>
          </w:p>
        </w:tc>
        <w:tc>
          <w:tcPr>
            <w:tcW w:w="0" w:type="auto"/>
          </w:tcPr>
          <w:p w14:paraId="074E329F" w14:textId="77777777" w:rsidR="008758A9" w:rsidRDefault="008758A9" w:rsidP="00A43EB0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  <w:tc>
          <w:tcPr>
            <w:tcW w:w="0" w:type="auto"/>
          </w:tcPr>
          <w:p w14:paraId="5DF8B715" w14:textId="77777777" w:rsidR="008758A9" w:rsidRDefault="008758A9" w:rsidP="00A43EB0">
            <w:pPr>
              <w:jc w:val="center"/>
              <w:rPr>
                <w:rFonts w:eastAsiaTheme="minorEastAsia"/>
                <w:lang w:val="en-US"/>
              </w:rPr>
            </w:pPr>
            <w:r w:rsidRPr="005572B8">
              <w:rPr>
                <w:rFonts w:eastAsiaTheme="minorEastAsia"/>
                <w:lang w:val="en-US"/>
              </w:rPr>
              <w:t>0000</w:t>
            </w:r>
          </w:p>
        </w:tc>
      </w:tr>
      <w:tr w:rsidR="008758A9" w14:paraId="1A217341" w14:textId="77777777" w:rsidTr="00A43EB0">
        <w:trPr>
          <w:jc w:val="center"/>
        </w:trPr>
        <w:tc>
          <w:tcPr>
            <w:tcW w:w="0" w:type="auto"/>
          </w:tcPr>
          <w:p w14:paraId="3FE9023E" w14:textId="77777777" w:rsidR="008758A9" w:rsidRPr="00C00661" w:rsidRDefault="008758A9" w:rsidP="00A43EB0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  <w:tc>
          <w:tcPr>
            <w:tcW w:w="0" w:type="auto"/>
          </w:tcPr>
          <w:p w14:paraId="6907C99B" w14:textId="77777777" w:rsidR="008758A9" w:rsidRPr="00E07347" w:rsidRDefault="008758A9" w:rsidP="00A43EB0">
            <w:pPr>
              <w:jc w:val="center"/>
              <w:rPr>
                <w:rFonts w:eastAsiaTheme="minorEastAsia"/>
                <w:lang w:val="en-US"/>
              </w:rPr>
            </w:pPr>
            <w:r w:rsidRPr="005E355B">
              <w:rPr>
                <w:rFonts w:eastAsiaTheme="minorEastAsia"/>
                <w:lang w:val="en-US"/>
              </w:rPr>
              <w:t>0000</w:t>
            </w:r>
          </w:p>
        </w:tc>
        <w:tc>
          <w:tcPr>
            <w:tcW w:w="0" w:type="auto"/>
          </w:tcPr>
          <w:p w14:paraId="6ACE2B47" w14:textId="77777777" w:rsidR="008758A9" w:rsidRDefault="008758A9" w:rsidP="00A43EB0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  <w:tc>
          <w:tcPr>
            <w:tcW w:w="0" w:type="auto"/>
          </w:tcPr>
          <w:p w14:paraId="025F392F" w14:textId="77777777" w:rsidR="008758A9" w:rsidRDefault="008758A9" w:rsidP="00A43EB0">
            <w:pPr>
              <w:jc w:val="center"/>
              <w:rPr>
                <w:rFonts w:eastAsiaTheme="minorEastAsia"/>
                <w:lang w:val="en-US"/>
              </w:rPr>
            </w:pPr>
            <w:r w:rsidRPr="005572B8">
              <w:rPr>
                <w:rFonts w:eastAsiaTheme="minorEastAsia"/>
                <w:lang w:val="en-US"/>
              </w:rPr>
              <w:t>0000</w:t>
            </w:r>
          </w:p>
        </w:tc>
      </w:tr>
      <w:tr w:rsidR="008758A9" w14:paraId="48F09D2A" w14:textId="77777777" w:rsidTr="00A43EB0">
        <w:trPr>
          <w:jc w:val="center"/>
        </w:trPr>
        <w:tc>
          <w:tcPr>
            <w:tcW w:w="0" w:type="auto"/>
          </w:tcPr>
          <w:p w14:paraId="104F3A6B" w14:textId="77777777" w:rsidR="008758A9" w:rsidRPr="00C00661" w:rsidRDefault="008758A9" w:rsidP="00A43EB0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  <w:tc>
          <w:tcPr>
            <w:tcW w:w="0" w:type="auto"/>
          </w:tcPr>
          <w:p w14:paraId="4A80CF05" w14:textId="77777777" w:rsidR="008758A9" w:rsidRPr="00E07347" w:rsidRDefault="008758A9" w:rsidP="00A43EB0">
            <w:pPr>
              <w:jc w:val="center"/>
              <w:rPr>
                <w:rFonts w:eastAsiaTheme="minorEastAsia"/>
                <w:lang w:val="en-US"/>
              </w:rPr>
            </w:pPr>
            <w:r w:rsidRPr="005E355B">
              <w:rPr>
                <w:rFonts w:eastAsiaTheme="minorEastAsia"/>
                <w:lang w:val="en-US"/>
              </w:rPr>
              <w:t>0000</w:t>
            </w:r>
          </w:p>
        </w:tc>
        <w:tc>
          <w:tcPr>
            <w:tcW w:w="0" w:type="auto"/>
          </w:tcPr>
          <w:p w14:paraId="4A92DCD7" w14:textId="77777777" w:rsidR="008758A9" w:rsidRDefault="008758A9" w:rsidP="00A43EB0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  <w:tc>
          <w:tcPr>
            <w:tcW w:w="0" w:type="auto"/>
          </w:tcPr>
          <w:p w14:paraId="7F2EFEC4" w14:textId="77777777" w:rsidR="008758A9" w:rsidRDefault="008758A9" w:rsidP="00A43EB0">
            <w:pPr>
              <w:jc w:val="center"/>
              <w:rPr>
                <w:rFonts w:eastAsiaTheme="minorEastAsia"/>
                <w:lang w:val="en-US"/>
              </w:rPr>
            </w:pPr>
            <w:r w:rsidRPr="005572B8">
              <w:rPr>
                <w:rFonts w:eastAsiaTheme="minorEastAsia"/>
                <w:lang w:val="en-US"/>
              </w:rPr>
              <w:t>0000</w:t>
            </w:r>
          </w:p>
        </w:tc>
      </w:tr>
    </w:tbl>
    <w:p w14:paraId="66B3BA28" w14:textId="6A1AC628" w:rsidR="008758A9" w:rsidRDefault="008758A9" w:rsidP="00C00661">
      <w:pPr>
        <w:rPr>
          <w:rFonts w:eastAsiaTheme="minorEastAsia"/>
          <w:lang w:val="en-US"/>
        </w:rPr>
      </w:pPr>
      <w:proofErr w:type="spellStart"/>
      <w:r>
        <w:t>Дв</w:t>
      </w:r>
      <w:proofErr w:type="spellEnd"/>
      <w:r>
        <w:t>. запись: 110000000111000100001100</w:t>
      </w:r>
      <w:r w:rsidRPr="005E355B">
        <w:rPr>
          <w:rFonts w:eastAsiaTheme="minorEastAsia"/>
          <w:lang w:val="en-US"/>
        </w:rPr>
        <w:t>0000000000000000000000000000000000000000</w:t>
      </w:r>
    </w:p>
    <w:p w14:paraId="2030DF06" w14:textId="318C103C" w:rsidR="008758A9" w:rsidRDefault="008758A9" w:rsidP="008758A9">
      <w:pPr>
        <w:jc w:val="left"/>
      </w:pPr>
      <w:r>
        <w:rPr>
          <w:rFonts w:eastAsiaTheme="minorEastAsia"/>
        </w:rPr>
        <w:t>Знак: 1</w:t>
      </w:r>
      <w:r>
        <w:rPr>
          <w:rFonts w:eastAsiaTheme="minorEastAsia"/>
        </w:rPr>
        <w:br/>
        <w:t xml:space="preserve">Нормализованная мантисса (без 1): </w:t>
      </w:r>
      <w:r>
        <w:t>000100001100</w:t>
      </w:r>
      <w:r w:rsidRPr="008758A9">
        <w:rPr>
          <w:rFonts w:eastAsiaTheme="minorEastAsia"/>
        </w:rPr>
        <w:t>0000000000000000000000000000000000000000</w:t>
      </w:r>
      <w:r>
        <w:rPr>
          <w:rFonts w:eastAsiaTheme="minorEastAsia"/>
        </w:rPr>
        <w:br/>
      </w:r>
      <w:r>
        <w:t>Смещённый порядок:</w:t>
      </w:r>
    </w:p>
    <w:tbl>
      <w:tblPr>
        <w:tblStyle w:val="ad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5"/>
        <w:gridCol w:w="400"/>
        <w:gridCol w:w="406"/>
        <w:gridCol w:w="406"/>
        <w:gridCol w:w="406"/>
        <w:gridCol w:w="406"/>
        <w:gridCol w:w="406"/>
        <w:gridCol w:w="406"/>
        <w:gridCol w:w="406"/>
        <w:gridCol w:w="399"/>
        <w:gridCol w:w="406"/>
        <w:gridCol w:w="692"/>
      </w:tblGrid>
      <w:tr w:rsidR="008758A9" w14:paraId="5DE4B0A0" w14:textId="77777777" w:rsidTr="00A43EB0">
        <w:tc>
          <w:tcPr>
            <w:tcW w:w="0" w:type="auto"/>
          </w:tcPr>
          <w:p w14:paraId="1F3D8497" w14:textId="77777777" w:rsidR="008758A9" w:rsidRDefault="008758A9" w:rsidP="00A43EB0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10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16146A94" w14:textId="77777777" w:rsidR="008758A9" w:rsidRDefault="008758A9" w:rsidP="00A43EB0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9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28495B73" w14:textId="77777777" w:rsidR="008758A9" w:rsidRDefault="008758A9" w:rsidP="00A43EB0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8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214620A6" w14:textId="77777777" w:rsidR="008758A9" w:rsidRDefault="008758A9" w:rsidP="00A43EB0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7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1A5F39ED" w14:textId="77777777" w:rsidR="008758A9" w:rsidRDefault="008758A9" w:rsidP="00A43EB0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523E06B9" w14:textId="77777777" w:rsidR="008758A9" w:rsidRDefault="008758A9" w:rsidP="00A43EB0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3094C7F1" w14:textId="77777777" w:rsidR="008758A9" w:rsidRDefault="008758A9" w:rsidP="00A43EB0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56C72F22" w14:textId="77777777" w:rsidR="008758A9" w:rsidRDefault="008758A9" w:rsidP="00A43EB0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3268093D" w14:textId="77777777" w:rsidR="008758A9" w:rsidRDefault="008758A9" w:rsidP="00A43EB0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5C37337D" w14:textId="77777777" w:rsidR="008758A9" w:rsidRDefault="008758A9" w:rsidP="00A43EB0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4CBF2371" w14:textId="77777777" w:rsidR="008758A9" w:rsidRDefault="008758A9" w:rsidP="00A43EB0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5BBF8881" w14:textId="77777777" w:rsidR="008758A9" w:rsidRDefault="008758A9" w:rsidP="00A43EB0"/>
        </w:tc>
      </w:tr>
      <w:tr w:rsidR="008758A9" w14:paraId="3A2DDCBB" w14:textId="77777777" w:rsidTr="00A43EB0">
        <w:tc>
          <w:tcPr>
            <w:tcW w:w="0" w:type="auto"/>
          </w:tcPr>
          <w:p w14:paraId="2958DC51" w14:textId="77777777" w:rsidR="008758A9" w:rsidRDefault="008758A9" w:rsidP="00A43EB0"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0" w:type="auto"/>
          </w:tcPr>
          <w:p w14:paraId="5108E25F" w14:textId="77777777" w:rsidR="008758A9" w:rsidRDefault="008758A9" w:rsidP="00A43EB0"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5CE13346" w14:textId="77777777" w:rsidR="008758A9" w:rsidRDefault="008758A9" w:rsidP="00A43EB0"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4678D953" w14:textId="77777777" w:rsidR="008758A9" w:rsidRDefault="008758A9" w:rsidP="00A43EB0"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25361747" w14:textId="77777777" w:rsidR="008758A9" w:rsidRDefault="008758A9" w:rsidP="00A43EB0"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2727B545" w14:textId="24B3A0D4" w:rsidR="008758A9" w:rsidRDefault="008758A9" w:rsidP="00A43EB0"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3961CD91" w14:textId="77777777" w:rsidR="008758A9" w:rsidRDefault="008758A9" w:rsidP="00A43EB0"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781801AC" w14:textId="335E6F0F" w:rsidR="008758A9" w:rsidRDefault="008758A9" w:rsidP="00A43EB0"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4C05270F" w14:textId="0CC7BE10" w:rsidR="008758A9" w:rsidRDefault="008758A9" w:rsidP="00A43EB0"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0" w:type="auto"/>
          </w:tcPr>
          <w:p w14:paraId="7CB842C9" w14:textId="240BB1DB" w:rsidR="008758A9" w:rsidRDefault="008758A9" w:rsidP="00A43EB0"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0" w:type="auto"/>
          </w:tcPr>
          <w:p w14:paraId="43E71F24" w14:textId="737DB806" w:rsidR="008758A9" w:rsidRDefault="008758A9" w:rsidP="00A43EB0"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0" w:type="auto"/>
          </w:tcPr>
          <w:p w14:paraId="14A28751" w14:textId="77777777" w:rsidR="008758A9" w:rsidRDefault="008758A9" w:rsidP="00A43EB0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</w:tc>
      </w:tr>
    </w:tbl>
    <w:p w14:paraId="655788EA" w14:textId="19C8C9D1" w:rsidR="008758A9" w:rsidRPr="008758A9" w:rsidRDefault="008758A9" w:rsidP="008758A9">
      <w:pPr>
        <w:jc w:val="left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10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1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0</m:t>
              </m:r>
            </m:sup>
          </m:sSup>
          <m:r>
            <w:rPr>
              <w:rFonts w:ascii="Cambria Math" w:hAnsi="Cambria Math"/>
            </w:rPr>
            <m:t>=1024+4+2+1=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1031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</m:oMath>
      </m:oMathPara>
    </w:p>
    <w:p w14:paraId="24C8ECF8" w14:textId="2842630A" w:rsidR="008758A9" w:rsidRPr="008758A9" w:rsidRDefault="008758A9" w:rsidP="008758A9">
      <w:pPr>
        <w:jc w:val="left"/>
        <w:rPr>
          <w:rFonts w:eastAsiaTheme="minorEastAsia"/>
        </w:rPr>
      </w:pPr>
      <w:r>
        <w:rPr>
          <w:rFonts w:eastAsiaTheme="minorEastAsia"/>
        </w:rPr>
        <w:t xml:space="preserve">Истинный порядок: </w:t>
      </w:r>
      <m:oMath>
        <m:r>
          <w:rPr>
            <w:rFonts w:ascii="Cambria Math" w:eastAsiaTheme="minorEastAsia" w:hAnsi="Cambria Math"/>
          </w:rPr>
          <m:t>1031-1023=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8</m:t>
            </m:r>
          </m:e>
          <m:sub>
            <m:r>
              <w:rPr>
                <w:rFonts w:ascii="Cambria Math" w:eastAsiaTheme="minorEastAsia" w:hAnsi="Cambria Math"/>
              </w:rPr>
              <m:t>10</m:t>
            </m:r>
          </m:sub>
        </m:sSub>
      </m:oMath>
    </w:p>
    <w:p w14:paraId="7716D6A6" w14:textId="26F8E321" w:rsidR="008758A9" w:rsidRDefault="008758A9" w:rsidP="008758A9">
      <w:pPr>
        <w:jc w:val="left"/>
        <w:rPr>
          <w:rFonts w:eastAsiaTheme="minorEastAsia"/>
        </w:rPr>
      </w:pPr>
      <w:r>
        <w:rPr>
          <w:rFonts w:eastAsiaTheme="minorEastAsia"/>
        </w:rPr>
        <w:t>Мантисса:</w:t>
      </w:r>
    </w:p>
    <w:tbl>
      <w:tblPr>
        <w:tblStyle w:val="ad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9"/>
        <w:gridCol w:w="551"/>
        <w:gridCol w:w="551"/>
        <w:gridCol w:w="551"/>
        <w:gridCol w:w="551"/>
        <w:gridCol w:w="551"/>
        <w:gridCol w:w="551"/>
        <w:gridCol w:w="551"/>
        <w:gridCol w:w="551"/>
        <w:gridCol w:w="546"/>
        <w:gridCol w:w="667"/>
        <w:gridCol w:w="692"/>
      </w:tblGrid>
      <w:tr w:rsidR="008758A9" w14:paraId="7D3FFB36" w14:textId="77777777" w:rsidTr="00A43EB0">
        <w:tc>
          <w:tcPr>
            <w:tcW w:w="0" w:type="auto"/>
          </w:tcPr>
          <w:p w14:paraId="352E2C5A" w14:textId="77777777" w:rsidR="008758A9" w:rsidRDefault="008758A9" w:rsidP="00A43EB0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4768377C" w14:textId="77777777" w:rsidR="008758A9" w:rsidRDefault="008758A9" w:rsidP="00A43EB0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-1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04257222" w14:textId="77777777" w:rsidR="008758A9" w:rsidRDefault="008758A9" w:rsidP="00A43EB0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-2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2B982CEA" w14:textId="77777777" w:rsidR="008758A9" w:rsidRDefault="008758A9" w:rsidP="00A43EB0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-3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07FFC715" w14:textId="77777777" w:rsidR="008758A9" w:rsidRDefault="008758A9" w:rsidP="00A43EB0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-4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7A851B56" w14:textId="77777777" w:rsidR="008758A9" w:rsidRDefault="008758A9" w:rsidP="00A43EB0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-5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5F76A09C" w14:textId="77777777" w:rsidR="008758A9" w:rsidRDefault="008758A9" w:rsidP="00A43EB0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-6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64FC6FF0" w14:textId="77777777" w:rsidR="008758A9" w:rsidRDefault="008758A9" w:rsidP="00A43EB0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-7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435F4046" w14:textId="77777777" w:rsidR="008758A9" w:rsidRDefault="008758A9" w:rsidP="00A43EB0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-8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3831A176" w14:textId="77777777" w:rsidR="008758A9" w:rsidRDefault="008758A9" w:rsidP="00A43EB0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-9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630BF226" w14:textId="77777777" w:rsidR="008758A9" w:rsidRDefault="008758A9" w:rsidP="00A43EB0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-10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57BCB386" w14:textId="77777777" w:rsidR="008758A9" w:rsidRDefault="008758A9" w:rsidP="00A43EB0"/>
        </w:tc>
      </w:tr>
      <w:tr w:rsidR="008758A9" w14:paraId="0EABD82C" w14:textId="77777777" w:rsidTr="00A43EB0">
        <w:tc>
          <w:tcPr>
            <w:tcW w:w="0" w:type="auto"/>
          </w:tcPr>
          <w:p w14:paraId="1A953729" w14:textId="77777777" w:rsidR="008758A9" w:rsidRDefault="008758A9" w:rsidP="00A43EB0">
            <m:oMathPara>
              <m:oMath>
                <m:r>
                  <w:rPr>
                    <w:rFonts w:ascii="Cambria Math" w:hAnsi="Cambria Math"/>
                  </w:rPr>
                  <m:t>1,</m:t>
                </m:r>
              </m:oMath>
            </m:oMathPara>
          </w:p>
        </w:tc>
        <w:tc>
          <w:tcPr>
            <w:tcW w:w="0" w:type="auto"/>
          </w:tcPr>
          <w:p w14:paraId="6971F323" w14:textId="57D5AC7D" w:rsidR="008758A9" w:rsidRDefault="008758A9" w:rsidP="00A43EB0"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53897E59" w14:textId="4F693A67" w:rsidR="008758A9" w:rsidRDefault="008758A9" w:rsidP="00A43EB0"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5CC1071A" w14:textId="2956705A" w:rsidR="008758A9" w:rsidRDefault="008758A9" w:rsidP="00A43EB0"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743A6A6D" w14:textId="7831504A" w:rsidR="008758A9" w:rsidRDefault="008758A9" w:rsidP="00A43EB0"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0" w:type="auto"/>
          </w:tcPr>
          <w:p w14:paraId="0011CCB7" w14:textId="6BACD4E6" w:rsidR="008758A9" w:rsidRDefault="008758A9" w:rsidP="00A43EB0"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45E7385C" w14:textId="63A1F788" w:rsidR="008758A9" w:rsidRDefault="008758A9" w:rsidP="00A43EB0"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5269FDE2" w14:textId="12B8EAA2" w:rsidR="008758A9" w:rsidRDefault="008758A9" w:rsidP="00A43EB0"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473DB41F" w14:textId="2A767436" w:rsidR="008758A9" w:rsidRDefault="008758A9" w:rsidP="00A43EB0"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2533EE1E" w14:textId="4018A312" w:rsidR="008758A9" w:rsidRDefault="008758A9" w:rsidP="00A43EB0"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0" w:type="auto"/>
          </w:tcPr>
          <w:p w14:paraId="5442BB1B" w14:textId="7BF9C6AF" w:rsidR="008758A9" w:rsidRDefault="008758A9" w:rsidP="00A43EB0"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0" w:type="auto"/>
          </w:tcPr>
          <w:p w14:paraId="64DD08EA" w14:textId="77777777" w:rsidR="008758A9" w:rsidRDefault="008758A9" w:rsidP="00A43EB0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</w:tc>
      </w:tr>
    </w:tbl>
    <w:p w14:paraId="18A90386" w14:textId="6177942A" w:rsidR="008758A9" w:rsidRPr="008758A9" w:rsidRDefault="008758A9" w:rsidP="008758A9">
      <w:pPr>
        <w:jc w:val="left"/>
        <w:rPr>
          <w:rFonts w:eastAsiaTheme="minorEastAsia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0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-4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-9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-10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=</m:t>
          </m:r>
          <m:r>
            <w:rPr>
              <w:rFonts w:ascii="Cambria Math" w:eastAsiaTheme="minorEastAsia" w:hAnsi="Cambria Math"/>
              <w:lang w:val="en-US"/>
            </w:rPr>
            <w:br/>
          </m:r>
        </m:oMath>
        <m:oMath>
          <m:r>
            <w:rPr>
              <w:rFonts w:ascii="Cambria Math" w:eastAsiaTheme="minorEastAsia" w:hAnsi="Cambria Math"/>
              <w:lang w:val="en-US"/>
            </w:rPr>
            <m:t>=1+0,</m:t>
          </m:r>
          <m:r>
            <w:rPr>
              <w:rFonts w:ascii="Cambria Math" w:eastAsiaTheme="minorEastAsia" w:hAnsi="Cambria Math"/>
              <w:lang w:val="en-US"/>
            </w:rPr>
            <m:t>0625</m:t>
          </m:r>
          <m:r>
            <w:rPr>
              <w:rFonts w:ascii="Cambria Math" w:eastAsiaTheme="minorEastAsia" w:hAnsi="Cambria Math"/>
              <w:lang w:val="en-US"/>
            </w:rPr>
            <m:t>+0,</m:t>
          </m:r>
          <m:r>
            <w:rPr>
              <w:rFonts w:ascii="Cambria Math" w:eastAsiaTheme="minorEastAsia" w:hAnsi="Cambria Math"/>
              <w:lang w:val="en-US"/>
            </w:rPr>
            <m:t>001953125</m:t>
          </m:r>
          <m:r>
            <w:rPr>
              <w:rFonts w:ascii="Cambria Math" w:eastAsiaTheme="minorEastAsia" w:hAnsi="Cambria Math"/>
              <w:lang w:val="en-US"/>
            </w:rPr>
            <m:t>+</m:t>
          </m:r>
          <m:r>
            <w:rPr>
              <w:rFonts w:ascii="Cambria Math" w:eastAsiaTheme="minorEastAsia" w:hAnsi="Cambria Math"/>
              <w:lang w:val="en-US"/>
            </w:rPr>
            <m:t>0</m:t>
          </m:r>
          <m:r>
            <w:rPr>
              <w:rFonts w:ascii="Cambria Math" w:eastAsiaTheme="minorEastAsia" w:hAnsi="Cambria Math"/>
              <w:lang w:val="en-US"/>
            </w:rPr>
            <m:t>,</m:t>
          </m:r>
          <m:r>
            <w:rPr>
              <w:rFonts w:ascii="Cambria Math" w:eastAsiaTheme="minorEastAsia" w:hAnsi="Cambria Math"/>
              <w:lang w:val="en-US"/>
            </w:rPr>
            <m:t>0009765625</m:t>
          </m:r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  <m:r>
                <w:rPr>
                  <w:rFonts w:ascii="Cambria Math" w:eastAsiaTheme="minorEastAsia" w:hAnsi="Cambria Math"/>
                  <w:lang w:val="en-US"/>
                </w:rPr>
                <m:t>,</m:t>
              </m:r>
              <m:r>
                <w:rPr>
                  <w:rFonts w:ascii="Cambria Math" w:eastAsiaTheme="minorEastAsia" w:hAnsi="Cambria Math"/>
                  <w:lang w:val="en-US"/>
                </w:rPr>
                <m:t>0654296875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10</m:t>
              </m:r>
            </m:sub>
          </m:sSub>
        </m:oMath>
      </m:oMathPara>
    </w:p>
    <w:p w14:paraId="0F6ADE5C" w14:textId="769DA1E7" w:rsidR="008758A9" w:rsidRPr="008758A9" w:rsidRDefault="008758A9" w:rsidP="008758A9">
      <w:pPr>
        <w:jc w:val="left"/>
        <w:rPr>
          <w:rFonts w:eastAsiaTheme="minorEastAsia"/>
          <w:lang w:val="en-US"/>
        </w:rPr>
      </w:pPr>
      <w:r>
        <w:rPr>
          <w:rFonts w:eastAsiaTheme="minorEastAsia"/>
        </w:rPr>
        <w:t xml:space="preserve">Число: </w:t>
      </w:r>
      <m:oMath>
        <m:r>
          <w:rPr>
            <w:rFonts w:ascii="Cambria Math" w:eastAsiaTheme="minorEastAsia" w:hAnsi="Cambria Math"/>
            <w:lang w:val="en-US"/>
          </w:rPr>
          <m:t>1</m:t>
        </m:r>
        <m:r>
          <w:rPr>
            <w:rFonts w:ascii="Cambria Math" w:eastAsiaTheme="minorEastAsia" w:hAnsi="Cambria Math"/>
            <w:lang w:val="en-US"/>
          </w:rPr>
          <m:t>,</m:t>
        </m:r>
        <m:r>
          <w:rPr>
            <w:rFonts w:ascii="Cambria Math" w:eastAsiaTheme="minorEastAsia" w:hAnsi="Cambria Math"/>
            <w:lang w:val="en-US"/>
          </w:rPr>
          <m:t>0654296875</m:t>
        </m:r>
        <m:r>
          <w:rPr>
            <w:rFonts w:ascii="Cambria Math" w:eastAsiaTheme="minorEastAsia" w:hAnsi="Cambria Math"/>
            <w:lang w:val="en-US"/>
          </w:rPr>
          <m:t>⋅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2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8</m:t>
            </m:r>
          </m:sup>
        </m:sSup>
        <m:r>
          <w:rPr>
            <w:rFonts w:ascii="Cambria Math" w:eastAsiaTheme="minorEastAsia" w:hAnsi="Cambria Math"/>
            <w:lang w:val="en-US"/>
          </w:rPr>
          <m:t>=272,</m:t>
        </m:r>
        <m:r>
          <w:rPr>
            <w:rFonts w:ascii="Cambria Math" w:eastAsiaTheme="minorEastAsia" w:hAnsi="Cambria Math"/>
            <w:lang w:val="en-US"/>
          </w:rPr>
          <m:t>75</m:t>
        </m:r>
      </m:oMath>
    </w:p>
    <w:p w14:paraId="51AAE061" w14:textId="236ED716" w:rsidR="008758A9" w:rsidRPr="008758A9" w:rsidRDefault="008758A9" w:rsidP="008758A9">
      <w:pPr>
        <w:jc w:val="left"/>
        <w:rPr>
          <w:rFonts w:eastAsiaTheme="minorEastAsia"/>
        </w:rPr>
      </w:pPr>
      <w:r w:rsidRPr="008758A9">
        <w:rPr>
          <w:rFonts w:eastAsiaTheme="minorEastAsia"/>
          <w:b/>
        </w:rPr>
        <w:t>Ответ:</w:t>
      </w:r>
      <w:r>
        <w:rPr>
          <w:rFonts w:eastAsiaTheme="minorEastAsia"/>
        </w:rPr>
        <w:t xml:space="preserve"> 272,75</w:t>
      </w:r>
    </w:p>
    <w:p w14:paraId="481242FD" w14:textId="77777777" w:rsidR="008758A9" w:rsidRDefault="008758A9">
      <w:pPr>
        <w:jc w:val="left"/>
      </w:pPr>
      <w:r>
        <w:br w:type="page"/>
      </w:r>
    </w:p>
    <w:p w14:paraId="41497591" w14:textId="1E6FF4E2" w:rsidR="00B723A1" w:rsidRDefault="00D302CE" w:rsidP="00D302CE">
      <w:pPr>
        <w:pStyle w:val="a7"/>
        <w:numPr>
          <w:ilvl w:val="0"/>
          <w:numId w:val="2"/>
        </w:numPr>
      </w:pPr>
      <w:bookmarkStart w:id="0" w:name="_GoBack"/>
      <w:bookmarkEnd w:id="0"/>
      <w:r w:rsidRPr="00D302CE">
        <w:t>Разработать блок-схему и программу перевода числа из одной с/с в другую.</w:t>
      </w:r>
    </w:p>
    <w:p w14:paraId="096CF340" w14:textId="572C49EC" w:rsidR="00B73DD9" w:rsidRPr="00C00661" w:rsidRDefault="00B73DD9" w:rsidP="00B73DD9">
      <w:pPr>
        <w:rPr>
          <w:rFonts w:eastAsiaTheme="minorEastAsia"/>
          <w:i/>
        </w:rPr>
      </w:pPr>
      <m:oMathPara>
        <m:oMath>
          <m:r>
            <w:rPr>
              <w:rFonts w:ascii="Cambria Math" w:hAnsi="Cambria Math"/>
            </w:rPr>
            <m:t>2→</m:t>
          </m:r>
          <m:r>
            <w:rPr>
              <w:rFonts w:ascii="Cambria Math" w:hAnsi="Cambria Math"/>
            </w:rPr>
            <m:t>6</m:t>
          </m:r>
        </m:oMath>
      </m:oMathPara>
    </w:p>
    <w:p w14:paraId="719D4FDA" w14:textId="7301FF32" w:rsidR="00B73DD9" w:rsidRPr="00E30840" w:rsidRDefault="00B73DD9" w:rsidP="00B73DD9">
      <w:r>
        <w:t>Пусть двоичное и шестеричное числа записываются в виде строк. Тогда алгоритм будет иметь следующий вид</w:t>
      </w:r>
      <w:r w:rsidR="00E30840" w:rsidRPr="00E30840">
        <w:t>:</w:t>
      </w:r>
    </w:p>
    <w:p w14:paraId="591CC411" w14:textId="28CB805C" w:rsidR="00B73DD9" w:rsidRDefault="00B73DD9" w:rsidP="00B73DD9">
      <w:pPr>
        <w:rPr>
          <w:lang w:val="en-US"/>
        </w:rPr>
      </w:pPr>
      <w:r>
        <w:rPr>
          <w:noProof/>
          <w:lang w:eastAsia="ru-RU"/>
        </w:rPr>
        <mc:AlternateContent>
          <mc:Choice Requires="wpc">
            <w:drawing>
              <wp:inline distT="0" distB="0" distL="0" distR="0" wp14:anchorId="220816C0" wp14:editId="204C5E13">
                <wp:extent cx="6564121" cy="7917815"/>
                <wp:effectExtent l="0" t="0" r="8255" b="0"/>
                <wp:docPr id="1" name="Полотно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2" name="Блок-схема: знак завершения 2"/>
                        <wps:cNvSpPr/>
                        <wps:spPr>
                          <a:xfrm>
                            <a:off x="593669" y="158290"/>
                            <a:ext cx="2160000" cy="468000"/>
                          </a:xfrm>
                          <a:prstGeom prst="flowChartTerminator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C1ACD65" w14:textId="7984EF29" w:rsidR="00C168A5" w:rsidRDefault="00C168A5" w:rsidP="00B73DD9">
                              <w:pPr>
                                <w:jc w:val="center"/>
                              </w:pPr>
                              <w:r>
                                <w:t>начало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Блок-схема: данные 5"/>
                        <wps:cNvSpPr/>
                        <wps:spPr>
                          <a:xfrm>
                            <a:off x="593711" y="1013649"/>
                            <a:ext cx="2160000" cy="360000"/>
                          </a:xfrm>
                          <a:prstGeom prst="flowChartInputOutpu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A6E453E" w14:textId="5C7900D6" w:rsidR="00C168A5" w:rsidRPr="00187A68" w:rsidRDefault="00C168A5" w:rsidP="00B73DD9">
                              <w:pPr>
                                <w:spacing w:after="0"/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t xml:space="preserve">Ввод: </w:t>
                              </w:r>
                              <w:r>
                                <w:rPr>
                                  <w:lang w:val="en-US"/>
                                </w:rPr>
                                <w:t>s2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Прямоугольник 9"/>
                        <wps:cNvSpPr/>
                        <wps:spPr>
                          <a:xfrm>
                            <a:off x="593943" y="1761060"/>
                            <a:ext cx="2160000" cy="3600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5276EA7" w14:textId="26AD7FD6" w:rsidR="00C168A5" w:rsidRPr="008F502E" w:rsidRDefault="00C168A5" w:rsidP="008F502E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n = 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Прямоугольник 12"/>
                        <wps:cNvSpPr/>
                        <wps:spPr>
                          <a:xfrm>
                            <a:off x="593668" y="2508446"/>
                            <a:ext cx="2160000" cy="3600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B0C56CD" w14:textId="13C1A9E7" w:rsidR="00C168A5" w:rsidRPr="002E0790" w:rsidRDefault="00C168A5" w:rsidP="008F502E">
                              <w:pPr>
                                <w:jc w:val="center"/>
                                <w:rPr>
                                  <w:vertAlign w:val="superscript"/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 xml:space="preserve">p = </w:t>
                              </w:r>
                              <w: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Прямоугольник 14"/>
                        <wps:cNvSpPr/>
                        <wps:spPr>
                          <a:xfrm>
                            <a:off x="593273" y="6605856"/>
                            <a:ext cx="2160000" cy="3600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392125E" w14:textId="6368E380" w:rsidR="00C168A5" w:rsidRPr="008F502E" w:rsidRDefault="00C168A5" w:rsidP="008F502E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lang w:val="en-US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lang w:val="en-US"/>
                                </w:rPr>
                                <w:t xml:space="preserve"> = </w:t>
                              </w:r>
                              <w:proofErr w:type="spellStart"/>
                              <w:r>
                                <w:rPr>
                                  <w:lang w:val="en-US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lang w:val="en-US"/>
                                </w:rPr>
                                <w:t xml:space="preserve"> - 1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Прямоугольник 15"/>
                        <wps:cNvSpPr/>
                        <wps:spPr>
                          <a:xfrm>
                            <a:off x="3897672" y="1036128"/>
                            <a:ext cx="2160000" cy="3600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4296CE4" w14:textId="32AD3EC5" w:rsidR="00C168A5" w:rsidRPr="008F502E" w:rsidRDefault="00C168A5" w:rsidP="008F502E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c = “012345”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Прямоугольник 16"/>
                        <wps:cNvSpPr/>
                        <wps:spPr>
                          <a:xfrm>
                            <a:off x="3897672" y="1744925"/>
                            <a:ext cx="2160000" cy="3600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5C31C77" w14:textId="6D4A804F" w:rsidR="00C168A5" w:rsidRPr="008F502E" w:rsidRDefault="00C168A5" w:rsidP="008F502E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s6 = “            “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Прямоугольник 31"/>
                        <wps:cNvSpPr/>
                        <wps:spPr>
                          <a:xfrm>
                            <a:off x="593667" y="3255841"/>
                            <a:ext cx="2160000" cy="3600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79FC921" w14:textId="61723DF1" w:rsidR="00C168A5" w:rsidRPr="00187A68" w:rsidRDefault="00C168A5" w:rsidP="008F502E">
                              <w:pPr>
                                <w:jc w:val="center"/>
                                <w:rPr>
                                  <w:vertAlign w:val="superscript"/>
                                </w:rPr>
                              </w:pPr>
                              <w:proofErr w:type="spellStart"/>
                              <w:r>
                                <w:rPr>
                                  <w:lang w:val="en-US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lang w:val="en-US"/>
                                </w:rPr>
                                <w:t xml:space="preserve"> = </w:t>
                              </w:r>
                              <w:proofErr w:type="spellStart"/>
                              <w:r>
                                <w:rPr>
                                  <w:lang w:val="en-US"/>
                                </w:rPr>
                                <w:t>длина_</w:t>
                              </w:r>
                              <w:proofErr w:type="gramStart"/>
                              <w:r>
                                <w:rPr>
                                  <w:lang w:val="en-US"/>
                                </w:rPr>
                                <w:t>строки</w:t>
                              </w:r>
                              <w:proofErr w:type="spellEnd"/>
                              <w:r>
                                <w:rPr>
                                  <w:lang w:val="en-US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lang w:val="en-US"/>
                                </w:rPr>
                                <w:t>s2) - 1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Блок-схема: решение 4"/>
                        <wps:cNvSpPr/>
                        <wps:spPr>
                          <a:xfrm>
                            <a:off x="413961" y="4003230"/>
                            <a:ext cx="2520000" cy="720000"/>
                          </a:xfrm>
                          <a:prstGeom prst="flowChartDecision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B95AEEE" w14:textId="7F851FAD" w:rsidR="00C168A5" w:rsidRPr="00187A68" w:rsidRDefault="00C168A5" w:rsidP="00187A68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lang w:val="en-US"/>
                                </w:rPr>
                                <w:t>i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cstheme="minorHAnsi"/>
                                  <w:lang w:val="en-US"/>
                                </w:rPr>
                                <w:t>≥</w:t>
                              </w:r>
                              <w:r>
                                <w:rPr>
                                  <w:lang w:val="en-US"/>
                                </w:rPr>
                                <w:t xml:space="preserve"> 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Прямоугольник 33"/>
                        <wps:cNvSpPr/>
                        <wps:spPr>
                          <a:xfrm>
                            <a:off x="593668" y="5110676"/>
                            <a:ext cx="2160000" cy="3600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6483DF3" w14:textId="4BFBE27E" w:rsidR="00C168A5" w:rsidRPr="00187A68" w:rsidRDefault="00C168A5" w:rsidP="00187A68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 xml:space="preserve">n = n + </w:t>
                              </w:r>
                              <w:proofErr w:type="gramStart"/>
                              <w:r>
                                <w:rPr>
                                  <w:lang w:val="en-US"/>
                                </w:rPr>
                                <w:t>s2[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lang w:val="en-US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lang w:val="en-US"/>
                                </w:rPr>
                                <w:t>] * 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Прямоугольник 34"/>
                        <wps:cNvSpPr/>
                        <wps:spPr>
                          <a:xfrm>
                            <a:off x="593668" y="5858071"/>
                            <a:ext cx="2160000" cy="3600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B503412" w14:textId="344BD37E" w:rsidR="00C168A5" w:rsidRPr="00187A68" w:rsidRDefault="00C168A5" w:rsidP="00187A68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p = p * 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Прямоугольник 35"/>
                        <wps:cNvSpPr/>
                        <wps:spPr>
                          <a:xfrm>
                            <a:off x="3897672" y="2453008"/>
                            <a:ext cx="2160000" cy="3600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E29496A" w14:textId="74A5D3CF" w:rsidR="00C168A5" w:rsidRPr="00187A68" w:rsidRDefault="00C168A5" w:rsidP="008F502E">
                              <w:pPr>
                                <w:jc w:val="center"/>
                                <w:rPr>
                                  <w:vertAlign w:val="superscript"/>
                                </w:rPr>
                              </w:pPr>
                              <w:proofErr w:type="spellStart"/>
                              <w:r>
                                <w:rPr>
                                  <w:lang w:val="en-US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lang w:val="en-US"/>
                                </w:rPr>
                                <w:t xml:space="preserve"> = </w:t>
                              </w:r>
                              <w:proofErr w:type="spellStart"/>
                              <w:r>
                                <w:rPr>
                                  <w:lang w:val="en-US"/>
                                </w:rPr>
                                <w:t>длина_</w:t>
                              </w:r>
                              <w:proofErr w:type="gramStart"/>
                              <w:r>
                                <w:rPr>
                                  <w:lang w:val="en-US"/>
                                </w:rPr>
                                <w:t>строки</w:t>
                              </w:r>
                              <w:proofErr w:type="spellEnd"/>
                              <w:r>
                                <w:rPr>
                                  <w:lang w:val="en-US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lang w:val="en-US"/>
                                </w:rPr>
                                <w:t>s6) - 1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Прямоугольник 36"/>
                        <wps:cNvSpPr/>
                        <wps:spPr>
                          <a:xfrm>
                            <a:off x="3897672" y="3161541"/>
                            <a:ext cx="2160000" cy="3600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8BBACDB" w14:textId="337AA899" w:rsidR="00C168A5" w:rsidRPr="00187A68" w:rsidRDefault="00C168A5" w:rsidP="008F502E">
                              <w:pPr>
                                <w:jc w:val="center"/>
                                <w:rPr>
                                  <w:vertAlign w:val="superscript"/>
                                </w:rPr>
                              </w:pPr>
                              <w:proofErr w:type="gramStart"/>
                              <w:r>
                                <w:rPr>
                                  <w:lang w:val="en-US"/>
                                </w:rPr>
                                <w:t>s6[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lang w:val="en-US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lang w:val="en-US"/>
                                </w:rPr>
                                <w:t>] = c[n mod 6]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Прямоугольник 37"/>
                        <wps:cNvSpPr/>
                        <wps:spPr>
                          <a:xfrm>
                            <a:off x="3897357" y="3870235"/>
                            <a:ext cx="2160000" cy="3600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3A2B427" w14:textId="53726E2C" w:rsidR="00C168A5" w:rsidRPr="00187A68" w:rsidRDefault="00C168A5" w:rsidP="008F502E">
                              <w:pPr>
                                <w:jc w:val="center"/>
                                <w:rPr>
                                  <w:vertAlign w:val="superscript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n = n div 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Блок-схема: решение 38"/>
                        <wps:cNvSpPr/>
                        <wps:spPr>
                          <a:xfrm>
                            <a:off x="3717652" y="5287535"/>
                            <a:ext cx="2520000" cy="720000"/>
                          </a:xfrm>
                          <a:prstGeom prst="flowChartDecision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4A99032" w14:textId="5049A18C" w:rsidR="00C168A5" w:rsidRPr="00187A68" w:rsidRDefault="00C168A5" w:rsidP="00187A68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proofErr w:type="gramStart"/>
                              <w:r>
                                <w:rPr>
                                  <w:lang w:val="en-US"/>
                                </w:rPr>
                                <w:t>n</w:t>
                              </w:r>
                              <w:proofErr w:type="gramEnd"/>
                              <w:r>
                                <w:rPr>
                                  <w:lang w:val="en-US"/>
                                </w:rPr>
                                <w:t xml:space="preserve"> &gt; 0 </w:t>
                              </w:r>
                              <w:r>
                                <w:t xml:space="preserve">И </w:t>
                              </w:r>
                              <w:proofErr w:type="spellStart"/>
                              <w:r>
                                <w:rPr>
                                  <w:lang w:val="en-US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cstheme="minorHAnsi"/>
                                  <w:lang w:val="en-US"/>
                                </w:rPr>
                                <w:t>≥</w:t>
                              </w:r>
                              <w:r>
                                <w:rPr>
                                  <w:lang w:val="en-US"/>
                                </w:rPr>
                                <w:t xml:space="preserve"> 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Блок-схема: данные 39"/>
                        <wps:cNvSpPr/>
                        <wps:spPr>
                          <a:xfrm>
                            <a:off x="3897672" y="6356222"/>
                            <a:ext cx="2160000" cy="360000"/>
                          </a:xfrm>
                          <a:prstGeom prst="flowChartInputOutpu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377FBA8" w14:textId="0FA11238" w:rsidR="00C168A5" w:rsidRPr="00187A68" w:rsidRDefault="00C168A5" w:rsidP="00B73DD9">
                              <w:pPr>
                                <w:spacing w:after="0"/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t xml:space="preserve">Вывод: </w:t>
                              </w:r>
                              <w:r>
                                <w:rPr>
                                  <w:lang w:val="en-US"/>
                                </w:rPr>
                                <w:t>s6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Блок-схема: знак завершения 40"/>
                        <wps:cNvSpPr/>
                        <wps:spPr>
                          <a:xfrm>
                            <a:off x="3897357" y="7064450"/>
                            <a:ext cx="2160000" cy="468000"/>
                          </a:xfrm>
                          <a:prstGeom prst="flowChartTerminator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F0B58AA" w14:textId="27863BEE" w:rsidR="00C168A5" w:rsidRDefault="00C168A5" w:rsidP="00B73DD9">
                              <w:pPr>
                                <w:jc w:val="center"/>
                              </w:pPr>
                              <w:r>
                                <w:t>конец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Соединительная линия уступом 6"/>
                        <wps:cNvCnPr>
                          <a:endCxn id="4" idx="1"/>
                        </wps:cNvCnPr>
                        <wps:spPr>
                          <a:xfrm rot="16200000" flipV="1">
                            <a:off x="-224977" y="5002010"/>
                            <a:ext cx="2602280" cy="1324404"/>
                          </a:xfrm>
                          <a:prstGeom prst="bentConnector4">
                            <a:avLst>
                              <a:gd name="adj1" fmla="val -19471"/>
                              <a:gd name="adj2" fmla="val 117261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" name="Прямая со стрелкой 10"/>
                        <wps:cNvCnPr>
                          <a:stCxn id="2" idx="2"/>
                          <a:endCxn id="5" idx="1"/>
                        </wps:cNvCnPr>
                        <wps:spPr>
                          <a:xfrm>
                            <a:off x="1673638" y="626290"/>
                            <a:ext cx="42" cy="387359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1" name="Прямая со стрелкой 41"/>
                        <wps:cNvCnPr>
                          <a:stCxn id="5" idx="4"/>
                          <a:endCxn id="9" idx="0"/>
                        </wps:cNvCnPr>
                        <wps:spPr>
                          <a:xfrm>
                            <a:off x="1673711" y="1373599"/>
                            <a:ext cx="232" cy="38739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2" name="Прямая со стрелкой 42"/>
                        <wps:cNvCnPr>
                          <a:stCxn id="9" idx="2"/>
                          <a:endCxn id="12" idx="0"/>
                        </wps:cNvCnPr>
                        <wps:spPr>
                          <a:xfrm flipH="1">
                            <a:off x="1673668" y="2120983"/>
                            <a:ext cx="275" cy="387372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3" name="Прямая со стрелкой 43"/>
                        <wps:cNvCnPr>
                          <a:stCxn id="12" idx="2"/>
                          <a:endCxn id="31" idx="0"/>
                        </wps:cNvCnPr>
                        <wps:spPr>
                          <a:xfrm flipH="1">
                            <a:off x="1673667" y="2868342"/>
                            <a:ext cx="1" cy="387381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4" name="Прямая со стрелкой 44"/>
                        <wps:cNvCnPr>
                          <a:stCxn id="31" idx="2"/>
                          <a:endCxn id="4" idx="0"/>
                        </wps:cNvCnPr>
                        <wps:spPr>
                          <a:xfrm>
                            <a:off x="1673667" y="3615710"/>
                            <a:ext cx="294" cy="38737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5" name="Соединительная линия уступом 45"/>
                        <wps:cNvCnPr>
                          <a:stCxn id="4" idx="3"/>
                          <a:endCxn id="15" idx="0"/>
                        </wps:cNvCnPr>
                        <wps:spPr>
                          <a:xfrm flipV="1">
                            <a:off x="2933961" y="1036128"/>
                            <a:ext cx="2043711" cy="3327102"/>
                          </a:xfrm>
                          <a:prstGeom prst="bentConnector4">
                            <a:avLst>
                              <a:gd name="adj1" fmla="val 18657"/>
                              <a:gd name="adj2" fmla="val 106871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6" name="Прямая со стрелкой 46"/>
                        <wps:cNvCnPr>
                          <a:stCxn id="33" idx="2"/>
                          <a:endCxn id="34" idx="0"/>
                        </wps:cNvCnPr>
                        <wps:spPr>
                          <a:xfrm>
                            <a:off x="1673668" y="5470676"/>
                            <a:ext cx="0" cy="38739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7" name="Прямая со стрелкой 47"/>
                        <wps:cNvCnPr>
                          <a:stCxn id="34" idx="2"/>
                          <a:endCxn id="14" idx="0"/>
                        </wps:cNvCnPr>
                        <wps:spPr>
                          <a:xfrm flipH="1">
                            <a:off x="1673273" y="6218071"/>
                            <a:ext cx="395" cy="38778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8" name="Прямая со стрелкой 48"/>
                        <wps:cNvCnPr>
                          <a:stCxn id="4" idx="2"/>
                          <a:endCxn id="33" idx="0"/>
                        </wps:cNvCnPr>
                        <wps:spPr>
                          <a:xfrm flipH="1">
                            <a:off x="1673668" y="4723059"/>
                            <a:ext cx="293" cy="387432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9" name="Прямая со стрелкой 49"/>
                        <wps:cNvCnPr>
                          <a:stCxn id="15" idx="2"/>
                          <a:endCxn id="16" idx="0"/>
                        </wps:cNvCnPr>
                        <wps:spPr>
                          <a:xfrm>
                            <a:off x="4977672" y="1396128"/>
                            <a:ext cx="0" cy="34879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1" name="Прямая со стрелкой 51"/>
                        <wps:cNvCnPr>
                          <a:stCxn id="16" idx="2"/>
                          <a:endCxn id="35" idx="0"/>
                        </wps:cNvCnPr>
                        <wps:spPr>
                          <a:xfrm>
                            <a:off x="4977672" y="2104925"/>
                            <a:ext cx="0" cy="348083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2" name="Прямая со стрелкой 52"/>
                        <wps:cNvCnPr>
                          <a:stCxn id="35" idx="2"/>
                          <a:endCxn id="36" idx="0"/>
                        </wps:cNvCnPr>
                        <wps:spPr>
                          <a:xfrm>
                            <a:off x="4977577" y="2813008"/>
                            <a:ext cx="0" cy="348533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3" name="Прямая со стрелкой 53"/>
                        <wps:cNvCnPr>
                          <a:stCxn id="36" idx="2"/>
                          <a:endCxn id="37" idx="0"/>
                        </wps:cNvCnPr>
                        <wps:spPr>
                          <a:xfrm flipH="1">
                            <a:off x="4977262" y="3521541"/>
                            <a:ext cx="315" cy="348694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4" name="Прямая со стрелкой 54"/>
                        <wps:cNvCnPr>
                          <a:endCxn id="61" idx="0"/>
                        </wps:cNvCnPr>
                        <wps:spPr>
                          <a:xfrm flipH="1">
                            <a:off x="4977265" y="4230235"/>
                            <a:ext cx="217" cy="348496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5" name="Прямая со стрелкой 55"/>
                        <wps:cNvCnPr>
                          <a:stCxn id="39" idx="4"/>
                          <a:endCxn id="40" idx="0"/>
                        </wps:cNvCnPr>
                        <wps:spPr>
                          <a:xfrm flipH="1">
                            <a:off x="4977357" y="6716222"/>
                            <a:ext cx="315" cy="34822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6" name="Соединительная линия уступом 56"/>
                        <wps:cNvCnPr>
                          <a:stCxn id="38" idx="1"/>
                          <a:endCxn id="36" idx="1"/>
                        </wps:cNvCnPr>
                        <wps:spPr>
                          <a:xfrm rot="10800000" flipH="1">
                            <a:off x="3717652" y="3341541"/>
                            <a:ext cx="180020" cy="2305994"/>
                          </a:xfrm>
                          <a:prstGeom prst="bentConnector3">
                            <a:avLst>
                              <a:gd name="adj1" fmla="val -126986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7" name="Соединительная линия уступом 57"/>
                        <wps:cNvCnPr>
                          <a:stCxn id="38" idx="3"/>
                          <a:endCxn id="39" idx="1"/>
                        </wps:cNvCnPr>
                        <wps:spPr>
                          <a:xfrm flipH="1">
                            <a:off x="4977672" y="5647535"/>
                            <a:ext cx="1259980" cy="708687"/>
                          </a:xfrm>
                          <a:prstGeom prst="bentConnector4">
                            <a:avLst>
                              <a:gd name="adj1" fmla="val -18143"/>
                              <a:gd name="adj2" fmla="val 75399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" name="Надпись 13"/>
                        <wps:cNvSpPr txBox="1"/>
                        <wps:spPr>
                          <a:xfrm>
                            <a:off x="1657978" y="4663419"/>
                            <a:ext cx="358775" cy="288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5C265E7" w14:textId="767E4F72" w:rsidR="00C168A5" w:rsidRDefault="00C168A5">
                              <w:r>
                                <w:t>да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Надпись 58"/>
                        <wps:cNvSpPr txBox="1"/>
                        <wps:spPr>
                          <a:xfrm>
                            <a:off x="3438211" y="5367768"/>
                            <a:ext cx="358775" cy="288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8981170" w14:textId="77777777" w:rsidR="00C168A5" w:rsidRDefault="00C168A5">
                              <w:r>
                                <w:t>да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Надпись 59"/>
                        <wps:cNvSpPr txBox="1"/>
                        <wps:spPr>
                          <a:xfrm>
                            <a:off x="6122670" y="5366251"/>
                            <a:ext cx="441325" cy="2876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47729F9" w14:textId="0B22B181" w:rsidR="00C168A5" w:rsidRDefault="00C168A5">
                              <w:r>
                                <w:t>нет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Надпись 60"/>
                        <wps:cNvSpPr txBox="1"/>
                        <wps:spPr>
                          <a:xfrm>
                            <a:off x="2818563" y="4085465"/>
                            <a:ext cx="441325" cy="2876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10D59D3" w14:textId="77777777" w:rsidR="00C168A5" w:rsidRDefault="00C168A5">
                              <w:r>
                                <w:t>нет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Прямоугольник 61"/>
                        <wps:cNvSpPr/>
                        <wps:spPr>
                          <a:xfrm>
                            <a:off x="3897360" y="4578731"/>
                            <a:ext cx="2160000" cy="3600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C5EA9E7" w14:textId="4F6141FF" w:rsidR="00C168A5" w:rsidRPr="00187A68" w:rsidRDefault="00C168A5" w:rsidP="008F502E">
                              <w:pPr>
                                <w:jc w:val="center"/>
                                <w:rPr>
                                  <w:vertAlign w:val="superscript"/>
                                </w:rPr>
                              </w:pPr>
                              <w:proofErr w:type="spellStart"/>
                              <w:r>
                                <w:rPr>
                                  <w:lang w:val="en-US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lang w:val="en-US"/>
                                </w:rPr>
                                <w:t xml:space="preserve"> = </w:t>
                              </w:r>
                              <w:proofErr w:type="spellStart"/>
                              <w:r>
                                <w:rPr>
                                  <w:lang w:val="en-US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lang w:val="en-US"/>
                                </w:rPr>
                                <w:t xml:space="preserve"> - 1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Прямая со стрелкой 62"/>
                        <wps:cNvCnPr>
                          <a:stCxn id="61" idx="2"/>
                          <a:endCxn id="38" idx="0"/>
                        </wps:cNvCnPr>
                        <wps:spPr>
                          <a:xfrm>
                            <a:off x="4977265" y="4938731"/>
                            <a:ext cx="292" cy="348804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220816C0" id="Полотно 1" o:spid="_x0000_s1026" editas="canvas" style="width:516.85pt;height:623.45pt;mso-position-horizontal-relative:char;mso-position-vertical-relative:line" coordsize="65639,791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65639;height:79178;visibility:visible;mso-wrap-style:square">
                  <v:fill o:detectmouseclick="t"/>
                  <v:path o:connecttype="none"/>
                </v:shape>
                <v:shapetype id="_x0000_t116" coordsize="21600,21600" o:spt="116" path="m3475,qx,10800,3475,21600l18125,21600qx21600,10800,18125,xe">
                  <v:stroke joinstyle="miter"/>
                  <v:path gradientshapeok="t" o:connecttype="rect" textboxrect="1018,3163,20582,18437"/>
                </v:shapetype>
                <v:shape id="Блок-схема: знак завершения 2" o:spid="_x0000_s1028" type="#_x0000_t116" style="position:absolute;left:5936;top:1582;width:21600;height:46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3f2XsQA&#10;AADaAAAADwAAAGRycy9kb3ducmV2LnhtbESPQWvCQBSE70L/w/IKXkQ3DVIluopYLL14MJb2+pp9&#10;ZtNm34bsGuO/d4WCx2FmvmGW697WoqPWV44VvEwSEMSF0xWXCj6Pu/EchA/IGmvHpOBKHtarp8ES&#10;M+0ufKAuD6WIEPYZKjAhNJmUvjBk0U9cQxy9k2sthijbUuoWLxFua5kmyau0WHFcMNjQ1lDxl5+t&#10;gvfv2Q+9pXb21Y32rjGH6/T3nCs1fO43CxCB+vAI/7c/tIIU7lfiDZCr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N39l7EAAAA2gAAAA8AAAAAAAAAAAAAAAAAmAIAAGRycy9k&#10;b3ducmV2LnhtbFBLBQYAAAAABAAEAPUAAACJAwAAAAA=&#10;" fillcolor="white [3201]" strokecolor="black [3200]" strokeweight="1pt">
                  <v:textbox>
                    <w:txbxContent>
                      <w:p w14:paraId="2C1ACD65" w14:textId="7984EF29" w:rsidR="00C168A5" w:rsidRDefault="00C168A5" w:rsidP="00B73DD9">
                        <w:pPr>
                          <w:jc w:val="center"/>
                        </w:pPr>
                        <w:r>
                          <w:t>начало</w:t>
                        </w:r>
                      </w:p>
                    </w:txbxContent>
                  </v:textbox>
                </v:shape>
                <v:shapetype id="_x0000_t111" coordsize="21600,21600" o:spt="111" path="m4321,l21600,,17204,21600,,21600xe">
                  <v:stroke joinstyle="miter"/>
                  <v:path gradientshapeok="t" o:connecttype="custom" o:connectlocs="12961,0;10800,0;2161,10800;8602,21600;10800,21600;19402,10800" textboxrect="4321,0,17204,21600"/>
                </v:shapetype>
                <v:shape id="Блок-схема: данные 5" o:spid="_x0000_s1029" type="#_x0000_t111" style="position:absolute;left:5937;top:10136;width:21600;height:36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NUc28QA&#10;AADaAAAADwAAAGRycy9kb3ducmV2LnhtbESPQWvCQBSE74L/YXlCb7qxUCmpq2ghpaAVTOyht0f2&#10;NYlm3y7Z1aT/vlsoeBxm5htmuR5MK27U+caygvksAUFcWt1wpeBUZNNnED4ga2wtk4If8rBejUdL&#10;TLXt+Ui3PFQiQtinqKAOwaVS+rImg35mHXH0vm1nMETZVVJ32Ee4aeVjkiykwYbjQo2OXmsqL/nV&#10;KHBlf/5yh/xzp98y/3HYn7N2Wyj1MBk2LyACDeEe/m+/awVP8Hcl3gC5+g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DVHNvEAAAA2gAAAA8AAAAAAAAAAAAAAAAAmAIAAGRycy9k&#10;b3ducmV2LnhtbFBLBQYAAAAABAAEAPUAAACJAwAAAAA=&#10;" fillcolor="white [3201]" strokecolor="black [3200]" strokeweight="1pt">
                  <v:textbox>
                    <w:txbxContent>
                      <w:p w14:paraId="2A6E453E" w14:textId="5C7900D6" w:rsidR="00C168A5" w:rsidRPr="00187A68" w:rsidRDefault="00C168A5" w:rsidP="00B73DD9">
                        <w:pPr>
                          <w:spacing w:after="0"/>
                          <w:jc w:val="center"/>
                          <w:rPr>
                            <w:lang w:val="en-US"/>
                          </w:rPr>
                        </w:pPr>
                        <w:r>
                          <w:t xml:space="preserve">Ввод: </w:t>
                        </w:r>
                        <w:r>
                          <w:rPr>
                            <w:lang w:val="en-US"/>
                          </w:rPr>
                          <w:t>s2</w:t>
                        </w:r>
                      </w:p>
                    </w:txbxContent>
                  </v:textbox>
                </v:shape>
                <v:rect id="Прямоугольник 9" o:spid="_x0000_s1030" style="position:absolute;left:5939;top:17610;width:21600;height:36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rTf0MQA&#10;AADaAAAADwAAAGRycy9kb3ducmV2LnhtbESPzWrDMBCE74G8g9hAboncHJzGjRJMaaCQUtM0hxwX&#10;a2ubWisjqf55+ypQ6HGYmW+Y/XE0rejJ+caygod1AoK4tLrhSsH187R6BOEDssbWMimYyMPxMJ/t&#10;MdN24A/qL6ESEcI+QwV1CF0mpS9rMujXtiOO3pd1BkOUrpLa4RDhppWbJEmlwYbjQo0dPddUfl9+&#10;jAJbNFObu917/0bb27kIyTCmL0otF2P+BCLQGP7Df+1XrWAH9yvxBsjD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a039DEAAAA2gAAAA8AAAAAAAAAAAAAAAAAmAIAAGRycy9k&#10;b3ducmV2LnhtbFBLBQYAAAAABAAEAPUAAACJAwAAAAA=&#10;" fillcolor="white [3201]" strokecolor="black [3200]" strokeweight="1pt">
                  <v:textbox>
                    <w:txbxContent>
                      <w:p w14:paraId="35276EA7" w14:textId="26AD7FD6" w:rsidR="00C168A5" w:rsidRPr="008F502E" w:rsidRDefault="00C168A5" w:rsidP="008F502E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n = 0</w:t>
                        </w:r>
                      </w:p>
                    </w:txbxContent>
                  </v:textbox>
                </v:rect>
                <v:rect id="Прямоугольник 12" o:spid="_x0000_s1031" style="position:absolute;left:5936;top:25084;width:21600;height:36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CwIMMIA&#10;AADbAAAADwAAAGRycy9kb3ducmV2LnhtbERPS2vCQBC+C/6HZQq96aY5pJq6ioiC0NKg7aHHITtN&#10;QrOzYXfN4993CwVv8/E9Z7MbTSt6cr6xrOBpmYAgLq1uuFLw+XFarED4gKyxtUwKJvKw285nG8y1&#10;HfhC/TVUIoawz1FBHUKXS+nLmgz6pe2II/dtncEQoaukdjjEcNPKNEkyabDh2FBjR4eayp/rzSiw&#10;RTO1e7d+79/o+eu1CMkwZkelHh/G/QuIQGO4i//dZx3np/D3SzxAbn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gLAgwwgAAANsAAAAPAAAAAAAAAAAAAAAAAJgCAABkcnMvZG93&#10;bnJldi54bWxQSwUGAAAAAAQABAD1AAAAhwMAAAAA&#10;" fillcolor="white [3201]" strokecolor="black [3200]" strokeweight="1pt">
                  <v:textbox>
                    <w:txbxContent>
                      <w:p w14:paraId="3B0C56CD" w14:textId="13C1A9E7" w:rsidR="00C168A5" w:rsidRPr="002E0790" w:rsidRDefault="00C168A5" w:rsidP="008F502E">
                        <w:pPr>
                          <w:jc w:val="center"/>
                          <w:rPr>
                            <w:vertAlign w:val="superscript"/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 xml:space="preserve">p = </w:t>
                        </w:r>
                        <w:r>
                          <w:t>1</w:t>
                        </w:r>
                      </w:p>
                    </w:txbxContent>
                  </v:textbox>
                </v:rect>
                <v:rect id="Прямоугольник 14" o:spid="_x0000_s1032" style="position:absolute;left:5932;top:66058;width:21600;height:36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Ik138IA&#10;AADbAAAADwAAAGRycy9kb3ducmV2LnhtbERPTWvCQBC9F/wPywi91Y2lWJu6CSIVBKXS2EOPQ3ZM&#10;gtnZsLsm8d+7hUJv83ifs8pH04qenG8sK5jPEhDEpdUNVwq+T9unJQgfkDW2lknBjTzk2eRhham2&#10;A39RX4RKxBD2KSqoQ+hSKX1Zk0E/sx1x5M7WGQwRukpqh0MMN618TpKFNNhwbKixo01N5aW4GgX2&#10;2NzatXv77A/0+rM/hmQYFx9KPU7H9TuIQGP4F/+5dzrOf4HfX+IBMrs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AiTXfwgAAANsAAAAPAAAAAAAAAAAAAAAAAJgCAABkcnMvZG93&#10;bnJldi54bWxQSwUGAAAAAAQABAD1AAAAhwMAAAAA&#10;" fillcolor="white [3201]" strokecolor="black [3200]" strokeweight="1pt">
                  <v:textbox>
                    <w:txbxContent>
                      <w:p w14:paraId="0392125E" w14:textId="6368E380" w:rsidR="00C168A5" w:rsidRPr="008F502E" w:rsidRDefault="00C168A5" w:rsidP="008F502E">
                        <w:pPr>
                          <w:jc w:val="center"/>
                          <w:rPr>
                            <w:lang w:val="en-US"/>
                          </w:rPr>
                        </w:pPr>
                        <w:proofErr w:type="spellStart"/>
                        <w:r>
                          <w:rPr>
                            <w:lang w:val="en-US"/>
                          </w:rPr>
                          <w:t>i</w:t>
                        </w:r>
                        <w:proofErr w:type="spellEnd"/>
                        <w:r>
                          <w:rPr>
                            <w:lang w:val="en-US"/>
                          </w:rPr>
                          <w:t xml:space="preserve"> = </w:t>
                        </w:r>
                        <w:proofErr w:type="spellStart"/>
                        <w:r>
                          <w:rPr>
                            <w:lang w:val="en-US"/>
                          </w:rPr>
                          <w:t>i</w:t>
                        </w:r>
                        <w:proofErr w:type="spellEnd"/>
                        <w:r>
                          <w:rPr>
                            <w:lang w:val="en-US"/>
                          </w:rPr>
                          <w:t xml:space="preserve"> - 1</w:t>
                        </w:r>
                      </w:p>
                    </w:txbxContent>
                  </v:textbox>
                </v:rect>
                <v:rect id="Прямоугольник 15" o:spid="_x0000_s1033" style="position:absolute;left:38976;top:10361;width:21600;height:36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8WQRMIA&#10;AADbAAAADwAAAGRycy9kb3ducmV2LnhtbERPTWvCQBC9F/wPywi91Y2FWpu6CSIVBKXS2EOPQ3ZM&#10;gtnZsLsm8d+7hUJv83ifs8pH04qenG8sK5jPEhDEpdUNVwq+T9unJQgfkDW2lknBjTzk2eRhham2&#10;A39RX4RKxBD2KSqoQ+hSKX1Zk0E/sx1x5M7WGQwRukpqh0MMN618TpKFNNhwbKixo01N5aW4GgX2&#10;2NzatXv77A/0+rM/hmQYFx9KPU7H9TuIQGP4F/+5dzrOf4HfX+IBMrs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vxZBEwgAAANsAAAAPAAAAAAAAAAAAAAAAAJgCAABkcnMvZG93&#10;bnJldi54bWxQSwUGAAAAAAQABAD1AAAAhwMAAAAA&#10;" fillcolor="white [3201]" strokecolor="black [3200]" strokeweight="1pt">
                  <v:textbox>
                    <w:txbxContent>
                      <w:p w14:paraId="54296CE4" w14:textId="32AD3EC5" w:rsidR="00C168A5" w:rsidRPr="008F502E" w:rsidRDefault="00C168A5" w:rsidP="008F502E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c = “012345”</w:t>
                        </w:r>
                      </w:p>
                    </w:txbxContent>
                  </v:textbox>
                </v:rect>
                <v:rect id="Прямоугольник 16" o:spid="_x0000_s1034" style="position:absolute;left:38976;top:17449;width:21600;height:36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xcOM8IA&#10;AADbAAAADwAAAGRycy9kb3ducmV2LnhtbERPTWvCQBC9C/0PyxR60017iDa6CVJaKFQU0x56HLJj&#10;EpqdDbvbJP57VxC8zeN9zqaYTCcGcr61rOB5kYAgrqxuuVbw8/0xX4HwAVljZ5kUnMlDkT/MNphp&#10;O/KRhjLUIoawz1BBE0KfSemrhgz6he2JI3eyzmCI0NVSOxxjuOnkS5Kk0mDLsaHBnt4aqv7Kf6PA&#10;Htpzt3Wv+2FHy9+vQ0jGKX1X6ulx2q5BBJrCXXxzf+o4P4XrL/EAmV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fFw4zwgAAANsAAAAPAAAAAAAAAAAAAAAAAJgCAABkcnMvZG93&#10;bnJldi54bWxQSwUGAAAAAAQABAD1AAAAhwMAAAAA&#10;" fillcolor="white [3201]" strokecolor="black [3200]" strokeweight="1pt">
                  <v:textbox>
                    <w:txbxContent>
                      <w:p w14:paraId="35C31C77" w14:textId="6D4A804F" w:rsidR="00C168A5" w:rsidRPr="008F502E" w:rsidRDefault="00C168A5" w:rsidP="008F502E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s6 = “            “</w:t>
                        </w:r>
                      </w:p>
                    </w:txbxContent>
                  </v:textbox>
                </v:rect>
                <v:rect id="Прямоугольник 31" o:spid="_x0000_s1035" style="position:absolute;left:5936;top:32558;width:21600;height:36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0vKJ8QA&#10;AADbAAAADwAAAGRycy9kb3ducmV2LnhtbESPQWvCQBSE74X+h+UVvNWNCrZGV5FiQVAqjR48PrLP&#10;JDT7Nuxuk/jvXUHwOMzMN8xi1ZtatOR8ZVnBaJiAIM6trrhQcDp+v3+C8AFZY22ZFFzJw2r5+rLA&#10;VNuOf6nNQiEihH2KCsoQmlRKn5dk0A9tQxy9i3UGQ5SukNphF+GmluMkmUqDFceFEhv6Kin/y/6N&#10;AnuorvXazX7aPX2cd4eQdP10o9TgrV/PQQTqwzP8aG+1gskI7l/iD5DL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tLyifEAAAA2wAAAA8AAAAAAAAAAAAAAAAAmAIAAGRycy9k&#10;b3ducmV2LnhtbFBLBQYAAAAABAAEAPUAAACJAwAAAAA=&#10;" fillcolor="white [3201]" strokecolor="black [3200]" strokeweight="1pt">
                  <v:textbox>
                    <w:txbxContent>
                      <w:p w14:paraId="079FC921" w14:textId="61723DF1" w:rsidR="00C168A5" w:rsidRPr="00187A68" w:rsidRDefault="00C168A5" w:rsidP="008F502E">
                        <w:pPr>
                          <w:jc w:val="center"/>
                          <w:rPr>
                            <w:vertAlign w:val="superscript"/>
                          </w:rPr>
                        </w:pPr>
                        <w:proofErr w:type="spellStart"/>
                        <w:r>
                          <w:rPr>
                            <w:lang w:val="en-US"/>
                          </w:rPr>
                          <w:t>i</w:t>
                        </w:r>
                        <w:proofErr w:type="spellEnd"/>
                        <w:r>
                          <w:rPr>
                            <w:lang w:val="en-US"/>
                          </w:rPr>
                          <w:t xml:space="preserve"> = </w:t>
                        </w:r>
                        <w:proofErr w:type="spellStart"/>
                        <w:r>
                          <w:rPr>
                            <w:lang w:val="en-US"/>
                          </w:rPr>
                          <w:t>длина_</w:t>
                        </w:r>
                        <w:proofErr w:type="gramStart"/>
                        <w:r>
                          <w:rPr>
                            <w:lang w:val="en-US"/>
                          </w:rPr>
                          <w:t>строки</w:t>
                        </w:r>
                        <w:proofErr w:type="spellEnd"/>
                        <w:r>
                          <w:rPr>
                            <w:lang w:val="en-US"/>
                          </w:rPr>
                          <w:t>(</w:t>
                        </w:r>
                        <w:proofErr w:type="gramEnd"/>
                        <w:r>
                          <w:rPr>
                            <w:lang w:val="en-US"/>
                          </w:rPr>
                          <w:t>s2) - 1</w:t>
                        </w:r>
                      </w:p>
                    </w:txbxContent>
                  </v:textbox>
                </v:rect>
                <v:shapetype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Блок-схема: решение 4" o:spid="_x0000_s1036" type="#_x0000_t110" style="position:absolute;left:4139;top:40032;width:25200;height:72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PLJJMUA&#10;AADaAAAADwAAAGRycy9kb3ducmV2LnhtbESPQWsCMRSE74X+h/AKXkSzahHZGqVUhEIPUhW0t8fm&#10;ubu6eYmbqKu/3ghCj8PMfMOMp42pxJlqX1pW0OsmIIgzq0vOFaxX884IhA/IGivLpOBKHqaT15cx&#10;ptpe+JfOy5CLCGGfooIiBJdK6bOCDPqudcTR29naYIiyzqWu8RLhppL9JBlKgyXHhQIdfRWUHZYn&#10;o2AQqp473jbZcbdoz5Lt/O/ntndKtd6azw8QgZrwH362v7WCd3hciTdATu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o8skkxQAAANoAAAAPAAAAAAAAAAAAAAAAAJgCAABkcnMv&#10;ZG93bnJldi54bWxQSwUGAAAAAAQABAD1AAAAigMAAAAA&#10;" fillcolor="white [3201]" strokecolor="black [3200]" strokeweight="1pt">
                  <v:textbox>
                    <w:txbxContent>
                      <w:p w14:paraId="7B95AEEE" w14:textId="7F851FAD" w:rsidR="00C168A5" w:rsidRPr="00187A68" w:rsidRDefault="00C168A5" w:rsidP="00187A68">
                        <w:pPr>
                          <w:jc w:val="center"/>
                          <w:rPr>
                            <w:lang w:val="en-US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lang w:val="en-US"/>
                          </w:rPr>
                          <w:t>i</w:t>
                        </w:r>
                        <w:proofErr w:type="spellEnd"/>
                        <w:proofErr w:type="gramEnd"/>
                        <w:r>
                          <w:rPr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cstheme="minorHAnsi"/>
                            <w:lang w:val="en-US"/>
                          </w:rPr>
                          <w:t>≥</w:t>
                        </w:r>
                        <w:r>
                          <w:rPr>
                            <w:lang w:val="en-US"/>
                          </w:rPr>
                          <w:t xml:space="preserve"> 0</w:t>
                        </w:r>
                      </w:p>
                    </w:txbxContent>
                  </v:textbox>
                </v:shape>
                <v:rect id="Прямоугольник 33" o:spid="_x0000_s1037" style="position:absolute;left:5936;top:51106;width:21600;height:36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Xxy8QA&#10;AADbAAAADwAAAGRycy9kb3ducmV2LnhtbESPQWvCQBSE74X+h+UVvNVNK9g2dROkKAhKpakHj4/s&#10;axKafRt21yT+e1cQPA4z8w2zyEfTip6cbywreJkmIIhLqxuuFBx+18/vIHxA1thaJgVn8pBnjw8L&#10;TLUd+If6IlQiQtinqKAOoUul9GVNBv3UdsTR+7POYIjSVVI7HCLctPI1SebSYMNxocaOvmoq/4uT&#10;UWD3zblduo/vfkdvx+0+JMM4Xyk1eRqXnyACjeEevrU3WsFsBtcv8QfI7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TV8cvEAAAA2wAAAA8AAAAAAAAAAAAAAAAAmAIAAGRycy9k&#10;b3ducmV2LnhtbFBLBQYAAAAABAAEAPUAAACJAwAAAAA=&#10;" fillcolor="white [3201]" strokecolor="black [3200]" strokeweight="1pt">
                  <v:textbox>
                    <w:txbxContent>
                      <w:p w14:paraId="26483DF3" w14:textId="4BFBE27E" w:rsidR="00C168A5" w:rsidRPr="00187A68" w:rsidRDefault="00C168A5" w:rsidP="00187A68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 xml:space="preserve">n = n + </w:t>
                        </w:r>
                        <w:proofErr w:type="gramStart"/>
                        <w:r>
                          <w:rPr>
                            <w:lang w:val="en-US"/>
                          </w:rPr>
                          <w:t>s2[</w:t>
                        </w:r>
                        <w:proofErr w:type="spellStart"/>
                        <w:proofErr w:type="gramEnd"/>
                        <w:r>
                          <w:rPr>
                            <w:lang w:val="en-US"/>
                          </w:rPr>
                          <w:t>i</w:t>
                        </w:r>
                        <w:proofErr w:type="spellEnd"/>
                        <w:r>
                          <w:rPr>
                            <w:lang w:val="en-US"/>
                          </w:rPr>
                          <w:t>] * p</w:t>
                        </w:r>
                      </w:p>
                    </w:txbxContent>
                  </v:textbox>
                </v:rect>
                <v:rect id="Прямоугольник 34" o:spid="_x0000_s1038" style="position:absolute;left:5936;top:58580;width:21600;height:36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zxpv8QA&#10;AADbAAAADwAAAGRycy9kb3ducmV2LnhtbESPQWvCQBSE74L/YXlCb7rRFq3RVaS0UFAUrQePj+xr&#10;Epp9G3a3Sfz3riB4HGbmG2a57kwlGnK+tKxgPEpAEGdWl5wrOP98Dd9B+ICssbJMCq7kYb3q95aY&#10;atvykZpTyEWEsE9RQRFCnUrps4IM+pGtiaP3a53BEKXLpXbYRrip5CRJptJgyXGhwJo+Csr+Tv9G&#10;gT2U12rj5vtmR7PL9hCStpt+KvUy6DYLEIG68Aw/2t9awesb3L/EHyBX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s8ab/EAAAA2wAAAA8AAAAAAAAAAAAAAAAAmAIAAGRycy9k&#10;b3ducmV2LnhtbFBLBQYAAAAABAAEAPUAAACJAwAAAAA=&#10;" fillcolor="white [3201]" strokecolor="black [3200]" strokeweight="1pt">
                  <v:textbox>
                    <w:txbxContent>
                      <w:p w14:paraId="6B503412" w14:textId="344BD37E" w:rsidR="00C168A5" w:rsidRPr="00187A68" w:rsidRDefault="00C168A5" w:rsidP="00187A68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p = p * 2</w:t>
                        </w:r>
                      </w:p>
                    </w:txbxContent>
                  </v:textbox>
                </v:rect>
                <v:rect id="Прямоугольник 35" o:spid="_x0000_s1039" style="position:absolute;left:38976;top:24530;width:21600;height:36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HDMJMQA&#10;AADbAAAADwAAAGRycy9kb3ducmV2LnhtbESPQWvCQBSE74L/YXlCb7rRUq3RVaS0UFAUrQePj+xr&#10;Epp9G3a3Sfz3riB4HGbmG2a57kwlGnK+tKxgPEpAEGdWl5wrOP98Dd9B+ICssbJMCq7kYb3q95aY&#10;atvykZpTyEWEsE9RQRFCnUrps4IM+pGtiaP3a53BEKXLpXbYRrip5CRJptJgyXGhwJo+Csr+Tv9G&#10;gT2U12rj5vtmR7PL9hCStpt+KvUy6DYLEIG68Aw/2t9awesb3L/EHyBX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RwzCTEAAAA2wAAAA8AAAAAAAAAAAAAAAAAmAIAAGRycy9k&#10;b3ducmV2LnhtbFBLBQYAAAAABAAEAPUAAACJAwAAAAA=&#10;" fillcolor="white [3201]" strokecolor="black [3200]" strokeweight="1pt">
                  <v:textbox>
                    <w:txbxContent>
                      <w:p w14:paraId="5E29496A" w14:textId="74A5D3CF" w:rsidR="00C168A5" w:rsidRPr="00187A68" w:rsidRDefault="00C168A5" w:rsidP="008F502E">
                        <w:pPr>
                          <w:jc w:val="center"/>
                          <w:rPr>
                            <w:vertAlign w:val="superscript"/>
                          </w:rPr>
                        </w:pPr>
                        <w:proofErr w:type="spellStart"/>
                        <w:r>
                          <w:rPr>
                            <w:lang w:val="en-US"/>
                          </w:rPr>
                          <w:t>i</w:t>
                        </w:r>
                        <w:proofErr w:type="spellEnd"/>
                        <w:r>
                          <w:rPr>
                            <w:lang w:val="en-US"/>
                          </w:rPr>
                          <w:t xml:space="preserve"> = </w:t>
                        </w:r>
                        <w:proofErr w:type="spellStart"/>
                        <w:r>
                          <w:rPr>
                            <w:lang w:val="en-US"/>
                          </w:rPr>
                          <w:t>длина_</w:t>
                        </w:r>
                        <w:proofErr w:type="gramStart"/>
                        <w:r>
                          <w:rPr>
                            <w:lang w:val="en-US"/>
                          </w:rPr>
                          <w:t>строки</w:t>
                        </w:r>
                        <w:proofErr w:type="spellEnd"/>
                        <w:r>
                          <w:rPr>
                            <w:lang w:val="en-US"/>
                          </w:rPr>
                          <w:t>(</w:t>
                        </w:r>
                        <w:proofErr w:type="gramEnd"/>
                        <w:r>
                          <w:rPr>
                            <w:lang w:val="en-US"/>
                          </w:rPr>
                          <w:t>s6) - 1</w:t>
                        </w:r>
                      </w:p>
                    </w:txbxContent>
                  </v:textbox>
                </v:rect>
                <v:rect id="Прямоугольник 36" o:spid="_x0000_s1040" style="position:absolute;left:38976;top:31615;width:21600;height:36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KJSU8MA&#10;AADbAAAADwAAAGRycy9kb3ducmV2LnhtbESPQWvCQBSE7wX/w/KE3upGC6lGVxFRKLRUqh48PrLP&#10;JJh9G3bXJP77riD0OMzMN8xi1ZtatOR8ZVnBeJSAIM6trrhQcDru3qYgfEDWWFsmBXfysFoOXhaY&#10;advxL7WHUIgIYZ+hgjKEJpPS5yUZ9CPbEEfvYp3BEKUrpHbYRbip5SRJUmmw4rhQYkObkvLr4WYU&#10;2H11r9du9tN+08f5ax+Srk+3Sr0O+/UcRKA+/Ief7U+t4D2Fx5f4A+Ty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KJSU8MAAADbAAAADwAAAAAAAAAAAAAAAACYAgAAZHJzL2Rv&#10;d25yZXYueG1sUEsFBgAAAAAEAAQA9QAAAIgDAAAAAA==&#10;" fillcolor="white [3201]" strokecolor="black [3200]" strokeweight="1pt">
                  <v:textbox>
                    <w:txbxContent>
                      <w:p w14:paraId="18BBACDB" w14:textId="337AA899" w:rsidR="00C168A5" w:rsidRPr="00187A68" w:rsidRDefault="00C168A5" w:rsidP="008F502E">
                        <w:pPr>
                          <w:jc w:val="center"/>
                          <w:rPr>
                            <w:vertAlign w:val="superscript"/>
                          </w:rPr>
                        </w:pPr>
                        <w:proofErr w:type="gramStart"/>
                        <w:r>
                          <w:rPr>
                            <w:lang w:val="en-US"/>
                          </w:rPr>
                          <w:t>s6[</w:t>
                        </w:r>
                        <w:proofErr w:type="spellStart"/>
                        <w:proofErr w:type="gramEnd"/>
                        <w:r>
                          <w:rPr>
                            <w:lang w:val="en-US"/>
                          </w:rPr>
                          <w:t>i</w:t>
                        </w:r>
                        <w:proofErr w:type="spellEnd"/>
                        <w:r>
                          <w:rPr>
                            <w:lang w:val="en-US"/>
                          </w:rPr>
                          <w:t>] = c[n mod 6]</w:t>
                        </w:r>
                      </w:p>
                    </w:txbxContent>
                  </v:textbox>
                </v:rect>
                <v:rect id="Прямоугольник 37" o:spid="_x0000_s1041" style="position:absolute;left:38973;top:38702;width:21600;height:36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+73yMQA&#10;AADbAAAADwAAAGRycy9kb3ducmV2LnhtbESPQWvCQBSE7wX/w/IEb3VjC9qmboKUFgSL0tSDx0f2&#10;NQlm34bdbRL/vVsQPA4z8w2zzkfTip6cbywrWMwTEMSl1Q1XCo4/n48vIHxA1thaJgUX8pBnk4c1&#10;ptoO/E19ESoRIexTVFCH0KVS+rImg35uO+Lo/VpnMETpKqkdDhFuWvmUJEtpsOG4UGNH7zWV5+LP&#10;KLCH5tJu3Ou+/6LVaXcIyTAuP5SaTcfNG4hAY7iHb+2tVvC8gv8v8QfI7Ao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vu98jEAAAA2wAAAA8AAAAAAAAAAAAAAAAAmAIAAGRycy9k&#10;b3ducmV2LnhtbFBLBQYAAAAABAAEAPUAAACJAwAAAAA=&#10;" fillcolor="white [3201]" strokecolor="black [3200]" strokeweight="1pt">
                  <v:textbox>
                    <w:txbxContent>
                      <w:p w14:paraId="03A2B427" w14:textId="53726E2C" w:rsidR="00C168A5" w:rsidRPr="00187A68" w:rsidRDefault="00C168A5" w:rsidP="008F502E">
                        <w:pPr>
                          <w:jc w:val="center"/>
                          <w:rPr>
                            <w:vertAlign w:val="superscript"/>
                          </w:rPr>
                        </w:pPr>
                        <w:r>
                          <w:rPr>
                            <w:lang w:val="en-US"/>
                          </w:rPr>
                          <w:t>n = n div 6</w:t>
                        </w:r>
                      </w:p>
                    </w:txbxContent>
                  </v:textbox>
                </v:rect>
                <v:shape id="Блок-схема: решение 38" o:spid="_x0000_s1042" type="#_x0000_t110" style="position:absolute;left:37176;top:52875;width:25200;height:72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QptIcMA&#10;AADbAAAADwAAAGRycy9kb3ducmV2LnhtbERPS2sCMRC+F/wPYQQvUrNaKGU1iliEQg/FB7Tehs24&#10;u+1mEjeprv76zkHo8eN7zxada9SZ2lh7NjAeZaCIC29rLg3sd+vHF1AxIVtsPJOBK0VYzHsPM8yt&#10;v/CGzttUKgnhmKOBKqWQax2LihzGkQ/Ewh196zAJbEttW7xIuGv0JMuetcOapaHCQKuKip/trzPw&#10;lJpxON0+i9PxY/iafa0P77fvYMyg3y2noBJ16V98d79Z8clY+SI/QM/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QptIcMAAADbAAAADwAAAAAAAAAAAAAAAACYAgAAZHJzL2Rv&#10;d25yZXYueG1sUEsFBgAAAAAEAAQA9QAAAIgDAAAAAA==&#10;" fillcolor="white [3201]" strokecolor="black [3200]" strokeweight="1pt">
                  <v:textbox>
                    <w:txbxContent>
                      <w:p w14:paraId="74A99032" w14:textId="5049A18C" w:rsidR="00C168A5" w:rsidRPr="00187A68" w:rsidRDefault="00C168A5" w:rsidP="00187A68">
                        <w:pPr>
                          <w:jc w:val="center"/>
                          <w:rPr>
                            <w:lang w:val="en-US"/>
                          </w:rPr>
                        </w:pPr>
                        <w:proofErr w:type="gramStart"/>
                        <w:r>
                          <w:rPr>
                            <w:lang w:val="en-US"/>
                          </w:rPr>
                          <w:t>n</w:t>
                        </w:r>
                        <w:proofErr w:type="gramEnd"/>
                        <w:r>
                          <w:rPr>
                            <w:lang w:val="en-US"/>
                          </w:rPr>
                          <w:t xml:space="preserve"> &gt; 0 </w:t>
                        </w:r>
                        <w:r>
                          <w:t xml:space="preserve">И </w:t>
                        </w:r>
                        <w:proofErr w:type="spellStart"/>
                        <w:r>
                          <w:rPr>
                            <w:lang w:val="en-US"/>
                          </w:rPr>
                          <w:t>i</w:t>
                        </w:r>
                        <w:proofErr w:type="spellEnd"/>
                        <w:r>
                          <w:rPr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cstheme="minorHAnsi"/>
                            <w:lang w:val="en-US"/>
                          </w:rPr>
                          <w:t>≥</w:t>
                        </w:r>
                        <w:r>
                          <w:rPr>
                            <w:lang w:val="en-US"/>
                          </w:rPr>
                          <w:t xml:space="preserve"> 0</w:t>
                        </w:r>
                      </w:p>
                    </w:txbxContent>
                  </v:textbox>
                </v:shape>
                <v:shape id="Блок-схема: данные 39" o:spid="_x0000_s1043" type="#_x0000_t111" style="position:absolute;left:38976;top:63562;width:21600;height:36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mGsv8UA&#10;AADbAAAADwAAAGRycy9kb3ducmV2LnhtbESPQWvCQBSE7wX/w/IEb3WjQqmpq9hCpFArGNtDb4/s&#10;M4lm3y7ZrYn/3hUKPQ4z8w2zWPWmERdqfW1ZwWScgCAurK65VPB1yB6fQfiArLGxTAqu5GG1HDws&#10;MNW24z1d8lCKCGGfooIqBJdK6YuKDPqxdcTRO9rWYIiyLaVusYtw08hpkjxJgzXHhQodvVVUnPNf&#10;o8AV3enH7fLvD73J/Odue8qa14NSo2G/fgERqA//4b/2u1Ywm8P9S/wBcn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Yay/xQAAANsAAAAPAAAAAAAAAAAAAAAAAJgCAABkcnMv&#10;ZG93bnJldi54bWxQSwUGAAAAAAQABAD1AAAAigMAAAAA&#10;" fillcolor="white [3201]" strokecolor="black [3200]" strokeweight="1pt">
                  <v:textbox>
                    <w:txbxContent>
                      <w:p w14:paraId="4377FBA8" w14:textId="0FA11238" w:rsidR="00C168A5" w:rsidRPr="00187A68" w:rsidRDefault="00C168A5" w:rsidP="00B73DD9">
                        <w:pPr>
                          <w:spacing w:after="0"/>
                          <w:jc w:val="center"/>
                          <w:rPr>
                            <w:lang w:val="en-US"/>
                          </w:rPr>
                        </w:pPr>
                        <w:r>
                          <w:t xml:space="preserve">Вывод: </w:t>
                        </w:r>
                        <w:r>
                          <w:rPr>
                            <w:lang w:val="en-US"/>
                          </w:rPr>
                          <w:t>s6</w:t>
                        </w:r>
                      </w:p>
                    </w:txbxContent>
                  </v:textbox>
                </v:shape>
                <v:shape id="Блок-схема: знак завершения 40" o:spid="_x0000_s1044" type="#_x0000_t116" style="position:absolute;left:38973;top:70644;width:21600;height:46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zJaPcEA&#10;AADbAAAADwAAAGRycy9kb3ducmV2LnhtbERPz2vCMBS+D/wfwhN2GZoqYqUzyphs7OLBKu761rw1&#10;1ealNLHW/94cBI8f3+/lure16Kj1lWMFk3ECgrhwuuJSwWH/NVqA8AFZY+2YFNzIw3o1eFlipt2V&#10;d9TloRQxhH2GCkwITSalLwxZ9GPXEEfu37UWQ4RtKXWL1xhuazlNkrm0WHFsMNjQp6HinF+sgu/f&#10;9I82U5seu7eta8zuNjtdcqVeh/3HO4hAfXiKH+4frWAW18cv8QfI1R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cyWj3BAAAA2wAAAA8AAAAAAAAAAAAAAAAAmAIAAGRycy9kb3du&#10;cmV2LnhtbFBLBQYAAAAABAAEAPUAAACGAwAAAAA=&#10;" fillcolor="white [3201]" strokecolor="black [3200]" strokeweight="1pt">
                  <v:textbox>
                    <w:txbxContent>
                      <w:p w14:paraId="1F0B58AA" w14:textId="27863BEE" w:rsidR="00C168A5" w:rsidRDefault="00C168A5" w:rsidP="00B73DD9">
                        <w:pPr>
                          <w:jc w:val="center"/>
                        </w:pPr>
                        <w:r>
                          <w:t>конец</w:t>
                        </w:r>
                      </w:p>
                    </w:txbxContent>
                  </v:textbox>
                </v:shape>
                <v:shapetype id="_x0000_t35" coordsize="21600,21600" o:spt="35" o:oned="t" adj="10800,10800" path="m,l@0,0@0@1,21600@1,21600,21600e" filled="f">
                  <v:stroke joinstyle="miter"/>
                  <v:formulas>
                    <v:f eqn="val #0"/>
                    <v:f eqn="val #1"/>
                    <v:f eqn="mid #0 width"/>
                    <v:f eqn="prod #1 1 2"/>
                  </v:formulas>
                  <v:path arrowok="t" fillok="f" o:connecttype="none"/>
                  <v:handles>
                    <v:h position="#0,@3"/>
                    <v:h position="@2,#1"/>
                  </v:handles>
                  <o:lock v:ext="edit" shapetype="t"/>
                </v:shapetype>
                <v:shape id="Соединительная линия уступом 6" o:spid="_x0000_s1045" type="#_x0000_t35" style="position:absolute;left:-2251;top:50020;width:26023;height:13244;rotation:90;flip:y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+lXQsEAAADaAAAADwAAAGRycy9kb3ducmV2LnhtbESPQWvCQBSE7wX/w/KE3upGD1Kiq6gg&#10;CC2ljeL5kX0mwezbsPtM0n/fLRR6HGbmG2a9HV2regqx8WxgPstAEZfeNlwZuJyPL6+goiBbbD2T&#10;gW+KsN1MntaYWz/wF/WFVCpBOOZooBbpcq1jWZPDOPMdcfJuPjiUJEOlbcAhwV2rF1m21A4bTgs1&#10;dnSoqbwXD2egt3xdyMl9Hj+KUdzw/rbb74Mxz9NxtwIlNMp/+K99sgaW8Hsl3QC9+Q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v6VdCwQAAANoAAAAPAAAAAAAAAAAAAAAA&#10;AKECAABkcnMvZG93bnJldi54bWxQSwUGAAAAAAQABAD5AAAAjwMAAAAA&#10;" adj="-4206,25328" strokecolor="black [3200]" strokeweight=".5pt">
                  <v:stroke endarrow="block"/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я со стрелкой 10" o:spid="_x0000_s1046" type="#_x0000_t32" style="position:absolute;left:16736;top:6262;width:0;height:387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miJYsMAAADbAAAADwAAAGRycy9kb3ducmV2LnhtbESPT4vCQAzF78J+hyELe9OpCytaHUVd&#10;FtSbf/AcOrEtdjK1M2vrtzcHwVvCe3nvl9mic5W6UxNKzwaGgwQUceZtybmB0/GvPwYVIrLFyjMZ&#10;eFCAxfyjN8PU+pb3dD/EXEkIhxQNFDHWqdYhK8hhGPiaWLSLbxxGWZtc2wZbCXeV/k6SkXZYsjQU&#10;WNO6oOx6+HcGWoznyWqZ39ar3+2m+6luo+NpZ8zXZ7ecgorUxbf5db2xgi/08osMoOd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JoiWLDAAAA2wAAAA8AAAAAAAAAAAAA&#10;AAAAoQIAAGRycy9kb3ducmV2LnhtbFBLBQYAAAAABAAEAPkAAACRAwAAAAA=&#10;" strokecolor="black [3200]" strokeweight=".5pt">
                  <v:stroke endarrow="block" joinstyle="miter"/>
                </v:shape>
                <v:shape id="Прямая со стрелкой 41" o:spid="_x0000_s1047" type="#_x0000_t32" style="position:absolute;left:16737;top:13735;width:2;height:387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pcD5MIAAADbAAAADwAAAGRycy9kb3ducmV2LnhtbESPS6vCMBSE9xf8D+EI7q6poqLVKD4Q&#10;9O584PrQHNtic1KbaOu/N4Jwl8PMfMPMFo0pxJMql1tW0OtGIIgTq3NOFZxP298xCOeRNRaWScGL&#10;HCzmrZ8ZxtrWfKDn0aciQNjFqCDzvoyldElGBl3XlsTBu9rKoA+ySqWusA5wU8h+FI2kwZzDQoYl&#10;rTNKbseHUVCjv0xWy/S+Xm32u2ZY3Een859SnXaznILw1Pj/8Le90woGPfh8CT9Azt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TpcD5MIAAADbAAAADwAAAAAAAAAAAAAA&#10;AAChAgAAZHJzL2Rvd25yZXYueG1sUEsFBgAAAAAEAAQA+QAAAJADAAAAAA==&#10;" strokecolor="black [3200]" strokeweight=".5pt">
                  <v:stroke endarrow="block" joinstyle="miter"/>
                </v:shape>
                <v:shape id="Прямая со стрелкой 42" o:spid="_x0000_s1048" type="#_x0000_t32" style="position:absolute;left:16736;top:21209;width:3;height:3874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2fb5cQAAADbAAAADwAAAGRycy9kb3ducmV2LnhtbESPQUvDQBSE74L/YXlCL9JuTIItsdsi&#10;lqLXRpH29pp9JsHs25C3beO/dwWhx2FmvmGW69F16kyDtJ4NPMwSUMSVty3XBj7et9MFKAnIFjvP&#10;ZOCHBNar25slFtZfeEfnMtQqQlgKNNCE0BdaS9WQQ5n5njh6X35wGKIcam0HvES463SaJI/aYctx&#10;ocGeXhqqvsuTM5CFXNJdvp9LeaiP93aTZfL5aszkbnx+AhVoDNfwf/vNGshT+PsSf4Be/Q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/Z9vlxAAAANsAAAAPAAAAAAAAAAAA&#10;AAAAAKECAABkcnMvZG93bnJldi54bWxQSwUGAAAAAAQABAD5AAAAkgMAAAAA&#10;" strokecolor="black [3200]" strokeweight=".5pt">
                  <v:stroke endarrow="block" joinstyle="miter"/>
                </v:shape>
                <v:shape id="Прямая со стрелкой 43" o:spid="_x0000_s1049" type="#_x0000_t32" style="position:absolute;left:16736;top:28683;width:0;height:3874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Ct+fsQAAADbAAAADwAAAGRycy9kb3ducmV2LnhtbESPQWvCQBSE7wX/w/IEL0U3NaFKdBWp&#10;lPZqWkp7e2afSTD7NuRtNf333ULB4zAz3zDr7eBadaFeGs8GHmYJKOLS24YrA+9vz9MlKAnIFlvP&#10;ZOCHBLab0d0ac+uvfKBLESoVISw5GqhD6HKtpazJocx8Rxy9k+8dhij7StserxHuWj1PkkftsOG4&#10;UGNHTzWV5+LbGUhDJvND9rmQ4qs63tt9msrHizGT8bBbgQo0hFv4v/1qDWQp/H2JP0Bvf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QK35+xAAAANsAAAAPAAAAAAAAAAAA&#10;AAAAAKECAABkcnMvZG93bnJldi54bWxQSwUGAAAAAAQABAD5AAAAkgMAAAAA&#10;" strokecolor="black [3200]" strokeweight=".5pt">
                  <v:stroke endarrow="block" joinstyle="miter"/>
                </v:shape>
                <v:shape id="Прямая со стрелкой 44" o:spid="_x0000_s1050" type="#_x0000_t32" style="position:absolute;left:16736;top:36157;width:3;height:3873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uCgfMIAAADbAAAADwAAAGRycy9kb3ducmV2LnhtbESPS6vCMBSE9xf8D+EI7q6poqLVKD4Q&#10;9O584PrQHNtic1KbaOu/N4Jwl8PMfMPMFo0pxJMql1tW0OtGIIgTq3NOFZxP298xCOeRNRaWScGL&#10;HCzmrZ8ZxtrWfKDn0aciQNjFqCDzvoyldElGBl3XlsTBu9rKoA+ySqWusA5wU8h+FI2kwZzDQoYl&#10;rTNKbseHUVCjv0xWy/S+Xm32u2ZY3Een859SnXaznILw1Pj/8Le90woGA/h8CT9Azt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XuCgfMIAAADbAAAADwAAAAAAAAAAAAAA&#10;AAChAgAAZHJzL2Rvd25yZXYueG1sUEsFBgAAAAAEAAQA+QAAAJADAAAAAA==&#10;" strokecolor="black [3200]" strokeweight=".5pt">
                  <v:stroke endarrow="block" joinstyle="miter"/>
                </v:shape>
                <v:shape id="Соединительная линия уступом 45" o:spid="_x0000_s1051" type="#_x0000_t35" style="position:absolute;left:29339;top:10361;width:20437;height:33271;flip:y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XEtUMMAAADbAAAADwAAAGRycy9kb3ducmV2LnhtbESPT4vCMBTE78J+h/AEb5pWrCzdRhFB&#10;UPBi9bDHR/Psn21euk3U+u2NsLDHYWZ+w2TrwbTiTr2rLSuIZxEI4sLqmksFl/Nu+gnCeWSNrWVS&#10;8CQH69XHKMNU2wef6J77UgQIuxQVVN53qZSuqMigm9mOOHhX2xv0Qfal1D0+Aty0ch5FS2mw5rBQ&#10;YUfbioqf/GYU4DzGY3L4ba7fx7jZcvIc9ClXajIeNl8gPA3+P/zX3msFiwTeX8IPkKsX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lxLVDDAAAA2wAAAA8AAAAAAAAAAAAA&#10;AAAAoQIAAGRycy9kb3ducmV2LnhtbFBLBQYAAAAABAAEAPkAAACRAwAAAAA=&#10;" adj="4030,23084" strokecolor="black [3200]" strokeweight=".5pt">
                  <v:stroke endarrow="block"/>
                </v:shape>
                <v:shape id="Прямая со стрелкой 46" o:spid="_x0000_s1052" type="#_x0000_t32" style="position:absolute;left:16736;top:54706;width:0;height:387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X6bkMQAAADbAAAADwAAAGRycy9kb3ducmV2LnhtbESPQWvCQBSE74X+h+UVequbSg0aXSVa&#10;CmlvRvH8yD6T0OzbJLsm8d93C4Ueh5n5htnsJtOIgXpXW1bwOotAEBdW11wqOJ8+XpYgnEfW2Fgm&#10;BXdysNs+Pmww0XbkIw25L0WAsEtQQeV9m0jpiooMupltiYN3tb1BH2RfSt3jGOCmkfMoiqXBmsNC&#10;hS0dKiq+85tRMKK/rPZp2R3275/ZtGi6+HT+Uur5aUrXIDxN/j/81860grcYfr+EHyC3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BfpuQxAAAANsAAAAPAAAAAAAAAAAA&#10;AAAAAKECAABkcnMvZG93bnJldi54bWxQSwUGAAAAAAQABAD5AAAAkgMAAAAA&#10;" strokecolor="black [3200]" strokeweight=".5pt">
                  <v:stroke endarrow="block" joinstyle="miter"/>
                </v:shape>
                <v:shape id="Прямая со стрелкой 47" o:spid="_x0000_s1053" type="#_x0000_t32" style="position:absolute;left:16732;top:62180;width:4;height:3878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xB4fcQAAADbAAAADwAAAGRycy9kb3ducmV2LnhtbESPQUvDQBSE74L/YXlCL2I3bYKR2G2R&#10;llKvTUX09sw+k2D2bcjbtum/dwWhx2FmvmEWq9F16kSDtJ4NzKYJKOLK25ZrA2+H7cMTKAnIFjvP&#10;ZOBCAqvl7c0CC+vPvKdTGWoVISwFGmhC6AutpWrIoUx9Txy9bz84DFEOtbYDniPcdXqeJI/aYctx&#10;ocGe1g1VP+XRGUhDJvN99pFL+Vl/3dtNmsr7zpjJ3fjyDCrQGK7h//arNZDl8Pcl/gC9/A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vEHh9xAAAANsAAAAPAAAAAAAAAAAA&#10;AAAAAKECAABkcnMvZG93bnJldi54bWxQSwUGAAAAAAQABAD5AAAAkgMAAAAA&#10;" strokecolor="black [3200]" strokeweight=".5pt">
                  <v:stroke endarrow="block" joinstyle="miter"/>
                </v:shape>
                <v:shape id="Прямая со стрелкой 48" o:spid="_x0000_s1054" type="#_x0000_t32" style="position:absolute;left:16736;top:47230;width:3;height:3874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o/sD8EAAADbAAAADwAAAGRycy9kb3ducmV2LnhtbERPTWvCQBC9F/wPywi9FN3UBJXUVUpL&#10;qVdTEb1Ns9MkNDsbMluN/949CD0+3vdqM7hWnamXxrOB52kCirj0tuHKwP7rY7IEJQHZYuuZDFxJ&#10;YLMePawwt/7COzoXoVIxhCVHA3UIXa61lDU5lKnviCP343uHIcK+0rbHSwx3rZ4lyVw7bDg21NjR&#10;W03lb/HnDKQhk9kuOy6kOFXfT/Y9TeXwaczjeHh9ARVoCP/iu3trDWRxbPwSf4Be3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ej+wPwQAAANsAAAAPAAAAAAAAAAAAAAAA&#10;AKECAABkcnMvZG93bnJldi54bWxQSwUGAAAAAAQABAD5AAAAjwMAAAAA&#10;" strokecolor="black [3200]" strokeweight=".5pt">
                  <v:stroke endarrow="block" joinstyle="miter"/>
                </v:shape>
                <v:shape id="Прямая со стрелкой 49" o:spid="_x0000_s1055" type="#_x0000_t32" style="position:absolute;left:49776;top:13961;width:0;height:348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OEP4sQAAADbAAAADwAAAGRycy9kb3ducmV2LnhtbESPQWvCQBSE74X+h+UJ3urGYkNNsxGN&#10;FGJvVen5kX1NQrNvY3ZN0n/fFQoeh5n5hkk3k2nFQL1rLCtYLiIQxKXVDVcKzqf3p1cQziNrbC2T&#10;gl9ysMkeH1JMtB35k4ajr0SAsEtQQe19l0jpypoMuoXtiIP3bXuDPsi+krrHMcBNK5+jKJYGGw4L&#10;NXaU11T+HK9GwYj+a73bVpd8tz8U00t7iU/nD6Xms2n7BsLT5O/h/3ahFazWcPsSfoDM/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w4Q/ixAAAANsAAAAPAAAAAAAAAAAA&#10;AAAAAKECAABkcnMvZG93bnJldi54bWxQSwUGAAAAAAQABAD5AAAAkgMAAAAA&#10;" strokecolor="black [3200]" strokeweight=".5pt">
                  <v:stroke endarrow="block" joinstyle="miter"/>
                </v:shape>
                <v:shape id="Прямая со стрелкой 51" o:spid="_x0000_s1056" type="#_x0000_t32" style="position:absolute;left:49776;top:21049;width:0;height:348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06VOcQAAADbAAAADwAAAGRycy9kb3ducmV2LnhtbESPQWuDQBSE74H8h+UFekvWFAyNzSrR&#10;Ukh6qwk9P9xXlbpv1d1G+++zhUKPw8x8wxyy2XTiRqNrLSvYbiIQxJXVLdcKrpfX9RMI55E1dpZJ&#10;wQ85yNLl4oCJthO/0630tQgQdgkqaLzvEyld1ZBBt7E9cfA+7WjQBznWUo84Bbjp5GMU7aTBlsNC&#10;gz0VDVVf5bdRMKH/2OfHeijyl/Npjrthd7m+KfWwmo/PIDzN/j/81z5pBfEWfr+EHyDTO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LTpU5xAAAANsAAAAPAAAAAAAAAAAA&#10;AAAAAKECAABkcnMvZG93bnJldi54bWxQSwUGAAAAAAQABAD5AAAAkgMAAAAA&#10;" strokecolor="black [3200]" strokeweight=".5pt">
                  <v:stroke endarrow="block" joinstyle="miter"/>
                </v:shape>
                <v:shape id="Прямая со стрелкой 52" o:spid="_x0000_s1057" type="#_x0000_t32" style="position:absolute;left:49775;top:28130;width:0;height:348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5wLTsMAAADbAAAADwAAAGRycy9kb3ducmV2LnhtbESPQWvCQBSE74L/YXlCb7oxENHUVRJF&#10;sL0ZpedH9jUJzb6N2dWk/75bKPQ4zMw3zHY/mlY8qXeNZQXLRQSCuLS64UrB7Xqar0E4j6yxtUwK&#10;vsnBfjedbDHVduALPQtfiQBhl6KC2vsuldKVNRl0C9sRB+/T9gZ9kH0ldY9DgJtWxlG0kgYbDgs1&#10;dnSoqfwqHkbBgP5jk2fV/ZAf385j0t5X19u7Ui+zMXsF4Wn0/+G/9lkrSGL4/RJ+gNz9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ucC07DAAAA2wAAAA8AAAAAAAAAAAAA&#10;AAAAoQIAAGRycy9kb3ducmV2LnhtbFBLBQYAAAAABAAEAPkAAACRAwAAAAA=&#10;" strokecolor="black [3200]" strokeweight=".5pt">
                  <v:stroke endarrow="block" joinstyle="miter"/>
                </v:shape>
                <v:shape id="Прямая со стрелкой 53" o:spid="_x0000_s1058" type="#_x0000_t32" style="position:absolute;left:49772;top:35215;width:3;height:3487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fLoo8QAAADbAAAADwAAAGRycy9kb3ducmV2LnhtbESPX2vCQBDE3wv9DscWfCl6qfEfqacU&#10;pbSvRhF92+a2SWhuL2RPTb99r1Do4zAzv2GW69416kqd1J4NPI0SUMSFtzWXBg771+EClARki41n&#10;MvBNAuvV/d0SM+tvvKNrHkoVISwZGqhCaDOtpajIoYx8Sxy9T985DFF2pbYd3iLcNXqcJDPtsOa4&#10;UGFLm4qKr/ziDKRhIuPd5DSX/Fx+PNptmsrxzZjBQ//yDCpQH/7Df+13a2Cawu+X+AP06g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V8uijxAAAANsAAAAPAAAAAAAAAAAA&#10;AAAAAKECAABkcnMvZG93bnJldi54bWxQSwUGAAAAAAQABAD5AAAAkgMAAAAA&#10;" strokecolor="black [3200]" strokeweight=".5pt">
                  <v:stroke endarrow="block" joinstyle="miter"/>
                </v:shape>
                <v:shape id="Прямая со стрелкой 54" o:spid="_x0000_s1059" type="#_x0000_t32" style="position:absolute;left:49772;top:42302;width:2;height:3485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htw18UAAADbAAAADwAAAGRycy9kb3ducmV2LnhtbESPQUvDQBSE70L/w/IEL2I3bVItsdtS&#10;FLHXpiL29sw+k9Ds25C3tvHfd4VCj8PMfMMsVoNr1ZF6aTwbmIwTUMSltw1XBj52bw9zUBKQLbae&#10;ycAfCayWo5sF5tafeEvHIlQqQlhyNFCH0OVaS1mTQxn7jjh6P753GKLsK217PEW4a/U0SR61w4bj&#10;Qo0dvdRUHopfZyANmUy32deTFPvq+96+pql8vhtzdzusn0EFGsI1fGlvrIFZBv9f4g/QyzM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htw18UAAADbAAAADwAAAAAAAAAA&#10;AAAAAAChAgAAZHJzL2Rvd25yZXYueG1sUEsFBgAAAAAEAAQA+QAAAJMDAAAAAA==&#10;" strokecolor="black [3200]" strokeweight=".5pt">
                  <v:stroke endarrow="block" joinstyle="miter"/>
                </v:shape>
                <v:shape id="Прямая со стрелкой 55" o:spid="_x0000_s1060" type="#_x0000_t32" style="position:absolute;left:49773;top:67162;width:3;height:3482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VfVTMQAAADbAAAADwAAAGRycy9kb3ducmV2LnhtbESPQWvCQBSE70L/w/IKXqRuarSV1FWK&#10;RerVWEq9vWZfk9Ds25C31fjv3YLgcZiZb5jFqneNOlIntWcDj+MEFHHhbc2lgY/95mEOSgKyxcYz&#10;GTiTwGp5N1hgZv2Jd3TMQ6kihCVDA1UIbaa1FBU5lLFviaP34zuHIcqu1LbDU4S7Rk+S5Ek7rDku&#10;VNjSuqLiN/9zBtIwlclu+vUs+aH8Htm3NJXPd2OG9/3rC6hAfbiFr+2tNTCbwf+X+AP08g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1V9VMxAAAANsAAAAPAAAAAAAAAAAA&#10;AAAAAKECAABkcnMvZG93bnJldi54bWxQSwUGAAAAAAQABAD5AAAAkgMAAAAA&#10;" strokecolor="black [3200]" strokeweight=".5pt">
                  <v:stroke endarrow="block" joinstyle="miter"/>
                </v:shape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Соединительная линия уступом 56" o:spid="_x0000_s1061" type="#_x0000_t34" style="position:absolute;left:37176;top:33415;width:1800;height:23060;rotation:180;flip:x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CDfksQAAADbAAAADwAAAGRycy9kb3ducmV2LnhtbESPQWvCQBSE74X+h+UVeim6acGsRlcp&#10;hZZ6bPSgt2f2mQSzb0N2m6T/3hUKHoeZ+YZZbUbbiJ46XzvW8DpNQBAXztRcatjvPidzED4gG2wc&#10;k4Y/8rBZPz6sMDNu4B/q81CKCGGfoYYqhDaT0hcVWfRT1xJH7+w6iyHKrpSmwyHCbSPfkiSVFmuO&#10;CxW29FFRccl/rYbjdnQvB+W/8oXqlUnV6WwGpfXz0/i+BBFoDPfwf/vbaJilcPsSf4BcX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UIN+SxAAAANsAAAAPAAAAAAAAAAAA&#10;AAAAAKECAABkcnMvZG93bnJldi54bWxQSwUGAAAAAAQABAD5AAAAkgMAAAAA&#10;" adj="-27429" strokecolor="black [3200]" strokeweight=".5pt">
                  <v:stroke endarrow="block"/>
                </v:shape>
                <v:shape id="Соединительная линия уступом 57" o:spid="_x0000_s1062" type="#_x0000_t35" style="position:absolute;left:49776;top:56475;width:12600;height:7087;flip:x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B49v8QAAADbAAAADwAAAGRycy9kb3ducmV2LnhtbESPQWvCQBSE7wX/w/IK3uqmiY2SuooE&#10;CgGh0Bjx+sg+k9Ds25Ddavz3bqHQ4zAz3zCb3WR6caXRdZYVvC4iEMS11R03Cqrjx8sahPPIGnvL&#10;pOBODnbb2dMGM21v/EXX0jciQNhlqKD1fsikdHVLBt3CDsTBu9jRoA9ybKQe8RbgppdxFKXSYMdh&#10;ocWB8pbq7/LHKJDJZ3E4xUvnj2VSnU9Fnsaru1Lz52n/DsLT5P/Df+1CK3hbwe+X8APk9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UHj2/xAAAANsAAAAPAAAAAAAAAAAA&#10;AAAAAKECAABkcnMvZG93bnJldi54bWxQSwUGAAAAAAQABAD5AAAAkgMAAAAA&#10;" adj="-3919,16286" strokecolor="black [3200]" strokeweight=".5pt">
                  <v:stroke endarrow="block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Надпись 13" o:spid="_x0000_s1063" type="#_x0000_t202" style="position:absolute;left:16579;top:46634;width:3588;height:288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VR+RMMA&#10;AADbAAAADwAAAGRycy9kb3ducmV2LnhtbERPTWsCMRC9F/wPYQQvpWa1IGU1igotUqqlqxSPw2a6&#10;WdxMliTq+u8bodDbPN7nzBadbcSFfKgdKxgNMxDEpdM1VwoO+9enFxAhImtsHJOCGwVYzHsPM8y1&#10;u/IXXYpYiRTCIUcFJsY2lzKUhiyGoWuJE/fjvMWYoK+k9nhN4baR4yybSIs1pwaDLa0NlafibBWc&#10;zPvjZ/a2XX1PNje/25/d0X8clRr0u+UURKQu/ov/3Bud5j/D/Zd0gJz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VR+RMMAAADbAAAADwAAAAAAAAAAAAAAAACYAgAAZHJzL2Rv&#10;d25yZXYueG1sUEsFBgAAAAAEAAQA9QAAAIgDAAAAAA==&#10;" filled="f" stroked="f" strokeweight=".5pt">
                  <v:textbox>
                    <w:txbxContent>
                      <w:p w14:paraId="45C265E7" w14:textId="767E4F72" w:rsidR="00C168A5" w:rsidRDefault="00C168A5">
                        <w:r>
                          <w:t>да</w:t>
                        </w:r>
                      </w:p>
                    </w:txbxContent>
                  </v:textbox>
                </v:shape>
                <v:shape id="Надпись 58" o:spid="_x0000_s1064" type="#_x0000_t202" style="position:absolute;left:34382;top:53677;width:3587;height:288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ZpV9cIA&#10;AADbAAAADwAAAGRycy9kb3ducmV2LnhtbERPTWsCMRC9C/0PYQpeimYVlLIapS0oIlapingcNtPN&#10;4mayJFHXf98cCh4f73s6b20tbuRD5VjBoJ+BIC6crrhUcDwseu8gQkTWWDsmBQ8KMJ+9dKaYa3fn&#10;H7rtYylSCIccFZgYm1zKUBiyGPquIU7cr/MWY4K+lNrjPYXbWg6zbCwtVpwaDDb0Zai47K9WwcWs&#10;33bZ8vvzNF49/PZwdWe/OSvVfW0/JiAitfEp/nevtIJRGpu+pB8gZ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1mlX1wgAAANsAAAAPAAAAAAAAAAAAAAAAAJgCAABkcnMvZG93&#10;bnJldi54bWxQSwUGAAAAAAQABAD1AAAAhwMAAAAA&#10;" filled="f" stroked="f" strokeweight=".5pt">
                  <v:textbox>
                    <w:txbxContent>
                      <w:p w14:paraId="28981170" w14:textId="77777777" w:rsidR="00C168A5" w:rsidRDefault="00C168A5">
                        <w:r>
                          <w:t>да</w:t>
                        </w:r>
                      </w:p>
                    </w:txbxContent>
                  </v:textbox>
                </v:shape>
                <v:shape id="Надпись 59" o:spid="_x0000_s1065" type="#_x0000_t202" style="position:absolute;left:61226;top:53662;width:4413;height:287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tbwbsUA&#10;AADbAAAADwAAAGRycy9kb3ducmV2LnhtbESPQWsCMRSE7wX/Q3iFXkSzFpR2axQVFCm2pSrF42Pz&#10;ulncvCxJ1PXfN4LQ4zAz3zDjaWtrcSYfKscKBv0MBHHhdMWlgv1u2XsBESKyxtoxKbhSgOmk8zDG&#10;XLsLf9N5G0uRIBxyVGBibHIpQ2HIYui7hjh5v85bjEn6UmqPlwS3tXzOspG0WHFaMNjQwlBx3J6s&#10;gqN5735lq4/5z2h99Z+7kzv4zUGpp8d29gYiUhv/w/f2WisYvsLtS/oBcvI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a1vBuxQAAANsAAAAPAAAAAAAAAAAAAAAAAJgCAABkcnMv&#10;ZG93bnJldi54bWxQSwUGAAAAAAQABAD1AAAAigMAAAAA&#10;" filled="f" stroked="f" strokeweight=".5pt">
                  <v:textbox>
                    <w:txbxContent>
                      <w:p w14:paraId="447729F9" w14:textId="0B22B181" w:rsidR="00C168A5" w:rsidRDefault="00C168A5">
                        <w:r>
                          <w:t>нет</w:t>
                        </w:r>
                      </w:p>
                    </w:txbxContent>
                  </v:textbox>
                </v:shape>
                <v:shape id="Надпись 60" o:spid="_x0000_s1066" type="#_x0000_t202" style="position:absolute;left:28185;top:40854;width:4413;height:287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YCTTsIA&#10;AADbAAAADwAAAGRycy9kb3ducmV2LnhtbERPy2oCMRTdC/5DuEI3RTPtYiijUbTQIqVWfCAuL5Pr&#10;ZHByMyRRx783i4LLw3lPZp1txJV8qB0reBtlIIhLp2uuFOx3X8MPECEia2wck4I7BZhN+70JFtrd&#10;eEPXbaxECuFQoAITY1tIGUpDFsPItcSJOzlvMSboK6k93lK4beR7luXSYs2pwWBLn4bK8/ZiFZzN&#10;z+s6+14tDvny7v92F3f0v0elXgbdfAwiUhef4n/3UivI0/r0Jf0AOX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gJNOwgAAANsAAAAPAAAAAAAAAAAAAAAAAJgCAABkcnMvZG93&#10;bnJldi54bWxQSwUGAAAAAAQABAD1AAAAhwMAAAAA&#10;" filled="f" stroked="f" strokeweight=".5pt">
                  <v:textbox>
                    <w:txbxContent>
                      <w:p w14:paraId="210D59D3" w14:textId="77777777" w:rsidR="00C168A5" w:rsidRDefault="00C168A5">
                        <w:r>
                          <w:t>нет</w:t>
                        </w:r>
                      </w:p>
                    </w:txbxContent>
                  </v:textbox>
                </v:shape>
                <v:rect id="Прямоугольник 61" o:spid="_x0000_s1067" style="position:absolute;left:38973;top:45787;width:21600;height:36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PjlOsQA&#10;AADbAAAADwAAAGRycy9kb3ducmV2LnhtbESPQWvCQBSE7wX/w/KE3urGHtIa3QQRC4WWitGDx0f2&#10;mQSzb8PuNon/vlso9DjMzDfMpphMJwZyvrWsYLlIQBBXVrdcKzif3p5eQfiArLGzTAru5KHIZw8b&#10;zLQd+UhDGWoRIewzVNCE0GdS+qohg35he+LoXa0zGKJ0tdQOxwg3nXxOklQabDkuNNjTrqHqVn4b&#10;BfbQ3rutW30Nn/Ry+TiEZJzSvVKP82m7BhFoCv/hv/a7VpAu4fdL/AEy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j45TrEAAAA2wAAAA8AAAAAAAAAAAAAAAAAmAIAAGRycy9k&#10;b3ducmV2LnhtbFBLBQYAAAAABAAEAPUAAACJAwAAAAA=&#10;" fillcolor="white [3201]" strokecolor="black [3200]" strokeweight="1pt">
                  <v:textbox>
                    <w:txbxContent>
                      <w:p w14:paraId="4C5EA9E7" w14:textId="4F6141FF" w:rsidR="00C168A5" w:rsidRPr="00187A68" w:rsidRDefault="00C168A5" w:rsidP="008F502E">
                        <w:pPr>
                          <w:jc w:val="center"/>
                          <w:rPr>
                            <w:vertAlign w:val="superscript"/>
                          </w:rPr>
                        </w:pPr>
                        <w:proofErr w:type="spellStart"/>
                        <w:r>
                          <w:rPr>
                            <w:lang w:val="en-US"/>
                          </w:rPr>
                          <w:t>i</w:t>
                        </w:r>
                        <w:proofErr w:type="spellEnd"/>
                        <w:r>
                          <w:rPr>
                            <w:lang w:val="en-US"/>
                          </w:rPr>
                          <w:t xml:space="preserve"> = </w:t>
                        </w:r>
                        <w:proofErr w:type="spellStart"/>
                        <w:r>
                          <w:rPr>
                            <w:lang w:val="en-US"/>
                          </w:rPr>
                          <w:t>i</w:t>
                        </w:r>
                        <w:proofErr w:type="spellEnd"/>
                        <w:r>
                          <w:rPr>
                            <w:lang w:val="en-US"/>
                          </w:rPr>
                          <w:t xml:space="preserve"> - 1</w:t>
                        </w:r>
                      </w:p>
                    </w:txbxContent>
                  </v:textbox>
                </v:rect>
                <v:shape id="Прямая со стрелкой 62" o:spid="_x0000_s1068" type="#_x0000_t32" style="position:absolute;left:49772;top:49387;width:3;height:348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fDB88MAAADbAAAADwAAAGRycy9kb3ducmV2LnhtbESPS4vCQBCE74L/YWjBm05WMGg2E/GB&#10;oHvzgecm05uEzfTEzGjiv3cWFvZYVNVXVLrqTS2e1LrKsoKPaQSCOLe64kLB9bKfLEA4j6yxtkwK&#10;XuRglQ0HKSbadnyi59kXIkDYJaig9L5JpHR5SQbd1DbEwfu2rUEfZFtI3WIX4KaWsyiKpcGKw0KJ&#10;DW1Lyn/OD6OgQ39bbtbFfbvZHQ/9vL7Hl+uXUuNRv/4E4an3/+G/9kEriGfw+yX8AJm9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XwwfPDAAAA2wAAAA8AAAAAAAAAAAAA&#10;AAAAoQIAAGRycy9kb3ducmV2LnhtbFBLBQYAAAAABAAEAPkAAACRAwAAAAA=&#10;" strokecolor="black [3200]" strokeweight=".5pt">
                  <v:stroke endarrow="block" joinstyle="miter"/>
                </v:shape>
                <w10:anchorlock/>
              </v:group>
            </w:pict>
          </mc:Fallback>
        </mc:AlternateContent>
      </w:r>
    </w:p>
    <w:p w14:paraId="67C15BBC" w14:textId="4B822816" w:rsidR="00922584" w:rsidRPr="00922584" w:rsidRDefault="00922584" w:rsidP="00355564">
      <w:pPr>
        <w:keepNext/>
      </w:pPr>
      <w:r>
        <w:t xml:space="preserve">Программа на языке программирования </w:t>
      </w:r>
      <w:r>
        <w:rPr>
          <w:lang w:val="en-US"/>
        </w:rPr>
        <w:t>Python</w:t>
      </w:r>
      <w:r w:rsidRPr="00922584">
        <w:t>:</w:t>
      </w:r>
    </w:p>
    <w:p w14:paraId="0B80F661" w14:textId="77777777" w:rsidR="00355564" w:rsidRPr="00355564" w:rsidRDefault="00355564" w:rsidP="00355564">
      <w:pPr>
        <w:spacing w:after="0"/>
        <w:rPr>
          <w:rFonts w:ascii="Consolas" w:hAnsi="Consolas"/>
          <w:lang w:val="en-US"/>
        </w:rPr>
      </w:pPr>
      <w:r w:rsidRPr="00355564">
        <w:rPr>
          <w:rFonts w:ascii="Consolas" w:hAnsi="Consolas"/>
          <w:lang w:val="en-US"/>
        </w:rPr>
        <w:t xml:space="preserve">s2 = </w:t>
      </w:r>
      <w:proofErr w:type="gramStart"/>
      <w:r w:rsidRPr="00355564">
        <w:rPr>
          <w:rFonts w:ascii="Consolas" w:hAnsi="Consolas"/>
          <w:lang w:val="en-US"/>
        </w:rPr>
        <w:t>input()</w:t>
      </w:r>
      <w:proofErr w:type="gramEnd"/>
    </w:p>
    <w:p w14:paraId="6D78A115" w14:textId="77777777" w:rsidR="00355564" w:rsidRPr="00355564" w:rsidRDefault="00355564" w:rsidP="00355564">
      <w:pPr>
        <w:spacing w:after="0"/>
        <w:rPr>
          <w:rFonts w:ascii="Consolas" w:hAnsi="Consolas"/>
          <w:lang w:val="en-US"/>
        </w:rPr>
      </w:pPr>
      <w:r w:rsidRPr="00355564">
        <w:rPr>
          <w:rFonts w:ascii="Consolas" w:hAnsi="Consolas"/>
          <w:lang w:val="en-US"/>
        </w:rPr>
        <w:t>n = 0</w:t>
      </w:r>
    </w:p>
    <w:p w14:paraId="47C890A9" w14:textId="77777777" w:rsidR="00355564" w:rsidRPr="00355564" w:rsidRDefault="00355564" w:rsidP="00355564">
      <w:pPr>
        <w:spacing w:after="0"/>
        <w:rPr>
          <w:rFonts w:ascii="Consolas" w:hAnsi="Consolas"/>
          <w:lang w:val="en-US"/>
        </w:rPr>
      </w:pPr>
      <w:r w:rsidRPr="00355564">
        <w:rPr>
          <w:rFonts w:ascii="Consolas" w:hAnsi="Consolas"/>
          <w:lang w:val="en-US"/>
        </w:rPr>
        <w:t>p = 1</w:t>
      </w:r>
    </w:p>
    <w:p w14:paraId="74628686" w14:textId="77777777" w:rsidR="00355564" w:rsidRPr="00355564" w:rsidRDefault="00355564" w:rsidP="00355564">
      <w:pPr>
        <w:spacing w:after="0"/>
        <w:rPr>
          <w:rFonts w:ascii="Consolas" w:hAnsi="Consolas"/>
          <w:lang w:val="en-US"/>
        </w:rPr>
      </w:pPr>
      <w:proofErr w:type="spellStart"/>
      <w:r w:rsidRPr="00355564">
        <w:rPr>
          <w:rFonts w:ascii="Consolas" w:hAnsi="Consolas"/>
          <w:lang w:val="en-US"/>
        </w:rPr>
        <w:t>i</w:t>
      </w:r>
      <w:proofErr w:type="spellEnd"/>
      <w:r w:rsidRPr="00355564">
        <w:rPr>
          <w:rFonts w:ascii="Consolas" w:hAnsi="Consolas"/>
          <w:lang w:val="en-US"/>
        </w:rPr>
        <w:t xml:space="preserve"> = </w:t>
      </w:r>
      <w:proofErr w:type="spellStart"/>
      <w:proofErr w:type="gramStart"/>
      <w:r w:rsidRPr="00355564">
        <w:rPr>
          <w:rFonts w:ascii="Consolas" w:hAnsi="Consolas"/>
          <w:lang w:val="en-US"/>
        </w:rPr>
        <w:t>len</w:t>
      </w:r>
      <w:proofErr w:type="spellEnd"/>
      <w:r w:rsidRPr="00355564">
        <w:rPr>
          <w:rFonts w:ascii="Consolas" w:hAnsi="Consolas"/>
          <w:lang w:val="en-US"/>
        </w:rPr>
        <w:t>(</w:t>
      </w:r>
      <w:proofErr w:type="gramEnd"/>
      <w:r w:rsidRPr="00355564">
        <w:rPr>
          <w:rFonts w:ascii="Consolas" w:hAnsi="Consolas"/>
          <w:lang w:val="en-US"/>
        </w:rPr>
        <w:t>s2) - 1</w:t>
      </w:r>
    </w:p>
    <w:p w14:paraId="02CFA870" w14:textId="77777777" w:rsidR="00355564" w:rsidRPr="00355564" w:rsidRDefault="00355564" w:rsidP="00355564">
      <w:pPr>
        <w:spacing w:after="0"/>
        <w:rPr>
          <w:rFonts w:ascii="Consolas" w:hAnsi="Consolas"/>
          <w:lang w:val="en-US"/>
        </w:rPr>
      </w:pPr>
      <w:proofErr w:type="gramStart"/>
      <w:r w:rsidRPr="00355564">
        <w:rPr>
          <w:rFonts w:ascii="Consolas" w:hAnsi="Consolas"/>
          <w:lang w:val="en-US"/>
        </w:rPr>
        <w:t>while</w:t>
      </w:r>
      <w:proofErr w:type="gramEnd"/>
      <w:r w:rsidRPr="00355564">
        <w:rPr>
          <w:rFonts w:ascii="Consolas" w:hAnsi="Consolas"/>
          <w:lang w:val="en-US"/>
        </w:rPr>
        <w:t xml:space="preserve"> </w:t>
      </w:r>
      <w:proofErr w:type="spellStart"/>
      <w:r w:rsidRPr="00355564">
        <w:rPr>
          <w:rFonts w:ascii="Consolas" w:hAnsi="Consolas"/>
          <w:lang w:val="en-US"/>
        </w:rPr>
        <w:t>i</w:t>
      </w:r>
      <w:proofErr w:type="spellEnd"/>
      <w:r w:rsidRPr="00355564">
        <w:rPr>
          <w:rFonts w:ascii="Consolas" w:hAnsi="Consolas"/>
          <w:lang w:val="en-US"/>
        </w:rPr>
        <w:t xml:space="preserve"> &gt;= 0:</w:t>
      </w:r>
    </w:p>
    <w:p w14:paraId="737D7793" w14:textId="77777777" w:rsidR="00355564" w:rsidRPr="00355564" w:rsidRDefault="00355564" w:rsidP="00355564">
      <w:pPr>
        <w:spacing w:after="0"/>
        <w:rPr>
          <w:rFonts w:ascii="Consolas" w:hAnsi="Consolas"/>
          <w:lang w:val="en-US"/>
        </w:rPr>
      </w:pPr>
      <w:r w:rsidRPr="00355564">
        <w:rPr>
          <w:rFonts w:ascii="Consolas" w:hAnsi="Consolas"/>
          <w:lang w:val="en-US"/>
        </w:rPr>
        <w:t xml:space="preserve">    n = n + </w:t>
      </w:r>
      <w:proofErr w:type="spellStart"/>
      <w:proofErr w:type="gramStart"/>
      <w:r w:rsidRPr="00355564">
        <w:rPr>
          <w:rFonts w:ascii="Consolas" w:hAnsi="Consolas"/>
          <w:lang w:val="en-US"/>
        </w:rPr>
        <w:t>int</w:t>
      </w:r>
      <w:proofErr w:type="spellEnd"/>
      <w:r w:rsidRPr="00355564">
        <w:rPr>
          <w:rFonts w:ascii="Consolas" w:hAnsi="Consolas"/>
          <w:lang w:val="en-US"/>
        </w:rPr>
        <w:t>(</w:t>
      </w:r>
      <w:proofErr w:type="gramEnd"/>
      <w:r w:rsidRPr="00355564">
        <w:rPr>
          <w:rFonts w:ascii="Consolas" w:hAnsi="Consolas"/>
          <w:lang w:val="en-US"/>
        </w:rPr>
        <w:t>s2[</w:t>
      </w:r>
      <w:proofErr w:type="spellStart"/>
      <w:r w:rsidRPr="00355564">
        <w:rPr>
          <w:rFonts w:ascii="Consolas" w:hAnsi="Consolas"/>
          <w:lang w:val="en-US"/>
        </w:rPr>
        <w:t>i</w:t>
      </w:r>
      <w:proofErr w:type="spellEnd"/>
      <w:r w:rsidRPr="00355564">
        <w:rPr>
          <w:rFonts w:ascii="Consolas" w:hAnsi="Consolas"/>
          <w:lang w:val="en-US"/>
        </w:rPr>
        <w:t>]) * p</w:t>
      </w:r>
    </w:p>
    <w:p w14:paraId="2F6126A9" w14:textId="77777777" w:rsidR="00355564" w:rsidRPr="00355564" w:rsidRDefault="00355564" w:rsidP="00355564">
      <w:pPr>
        <w:spacing w:after="0"/>
        <w:rPr>
          <w:rFonts w:ascii="Consolas" w:hAnsi="Consolas"/>
          <w:lang w:val="en-US"/>
        </w:rPr>
      </w:pPr>
      <w:r w:rsidRPr="00355564">
        <w:rPr>
          <w:rFonts w:ascii="Consolas" w:hAnsi="Consolas"/>
          <w:lang w:val="en-US"/>
        </w:rPr>
        <w:t xml:space="preserve">    p = p * 2</w:t>
      </w:r>
    </w:p>
    <w:p w14:paraId="3D14ED4C" w14:textId="77777777" w:rsidR="00355564" w:rsidRPr="00355564" w:rsidRDefault="00355564" w:rsidP="00355564">
      <w:pPr>
        <w:spacing w:after="0"/>
        <w:rPr>
          <w:rFonts w:ascii="Consolas" w:hAnsi="Consolas"/>
          <w:lang w:val="en-US"/>
        </w:rPr>
      </w:pPr>
      <w:r w:rsidRPr="00355564">
        <w:rPr>
          <w:rFonts w:ascii="Consolas" w:hAnsi="Consolas"/>
          <w:lang w:val="en-US"/>
        </w:rPr>
        <w:t xml:space="preserve">    </w:t>
      </w:r>
      <w:proofErr w:type="spellStart"/>
      <w:r w:rsidRPr="00355564">
        <w:rPr>
          <w:rFonts w:ascii="Consolas" w:hAnsi="Consolas"/>
          <w:lang w:val="en-US"/>
        </w:rPr>
        <w:t>i</w:t>
      </w:r>
      <w:proofErr w:type="spellEnd"/>
      <w:r w:rsidRPr="00355564">
        <w:rPr>
          <w:rFonts w:ascii="Consolas" w:hAnsi="Consolas"/>
          <w:lang w:val="en-US"/>
        </w:rPr>
        <w:t xml:space="preserve"> = </w:t>
      </w:r>
      <w:proofErr w:type="spellStart"/>
      <w:r w:rsidRPr="00355564">
        <w:rPr>
          <w:rFonts w:ascii="Consolas" w:hAnsi="Consolas"/>
          <w:lang w:val="en-US"/>
        </w:rPr>
        <w:t>i</w:t>
      </w:r>
      <w:proofErr w:type="spellEnd"/>
      <w:r w:rsidRPr="00355564">
        <w:rPr>
          <w:rFonts w:ascii="Consolas" w:hAnsi="Consolas"/>
          <w:lang w:val="en-US"/>
        </w:rPr>
        <w:t xml:space="preserve"> - 1</w:t>
      </w:r>
    </w:p>
    <w:p w14:paraId="66E05685" w14:textId="77777777" w:rsidR="00355564" w:rsidRPr="00355564" w:rsidRDefault="00355564" w:rsidP="00355564">
      <w:pPr>
        <w:spacing w:after="0"/>
        <w:rPr>
          <w:rFonts w:ascii="Consolas" w:hAnsi="Consolas"/>
          <w:lang w:val="en-US"/>
        </w:rPr>
      </w:pPr>
      <w:r w:rsidRPr="00355564">
        <w:rPr>
          <w:rFonts w:ascii="Consolas" w:hAnsi="Consolas"/>
          <w:lang w:val="en-US"/>
        </w:rPr>
        <w:t>c = '012345'</w:t>
      </w:r>
    </w:p>
    <w:p w14:paraId="47642B52" w14:textId="77777777" w:rsidR="00355564" w:rsidRPr="00355564" w:rsidRDefault="00355564" w:rsidP="00355564">
      <w:pPr>
        <w:spacing w:after="0"/>
        <w:rPr>
          <w:rFonts w:ascii="Consolas" w:hAnsi="Consolas"/>
          <w:lang w:val="en-US"/>
        </w:rPr>
      </w:pPr>
      <w:r w:rsidRPr="00355564">
        <w:rPr>
          <w:rFonts w:ascii="Consolas" w:hAnsi="Consolas"/>
          <w:lang w:val="en-US"/>
        </w:rPr>
        <w:t xml:space="preserve">s6 = </w:t>
      </w:r>
      <w:proofErr w:type="gramStart"/>
      <w:r w:rsidRPr="00355564">
        <w:rPr>
          <w:rFonts w:ascii="Consolas" w:hAnsi="Consolas"/>
          <w:lang w:val="en-US"/>
        </w:rPr>
        <w:t>list(</w:t>
      </w:r>
      <w:proofErr w:type="gramEnd"/>
      <w:r w:rsidRPr="00355564">
        <w:rPr>
          <w:rFonts w:ascii="Consolas" w:hAnsi="Consolas"/>
          <w:lang w:val="en-US"/>
        </w:rPr>
        <w:t>'            ')</w:t>
      </w:r>
    </w:p>
    <w:p w14:paraId="68DEBE0E" w14:textId="77777777" w:rsidR="00355564" w:rsidRPr="00355564" w:rsidRDefault="00355564" w:rsidP="00355564">
      <w:pPr>
        <w:spacing w:after="0"/>
        <w:rPr>
          <w:rFonts w:ascii="Consolas" w:hAnsi="Consolas"/>
          <w:lang w:val="en-US"/>
        </w:rPr>
      </w:pPr>
    </w:p>
    <w:p w14:paraId="442E140D" w14:textId="77777777" w:rsidR="00355564" w:rsidRPr="00355564" w:rsidRDefault="00355564" w:rsidP="00355564">
      <w:pPr>
        <w:spacing w:after="0"/>
        <w:rPr>
          <w:rFonts w:ascii="Consolas" w:hAnsi="Consolas"/>
          <w:lang w:val="en-US"/>
        </w:rPr>
      </w:pPr>
      <w:proofErr w:type="spellStart"/>
      <w:r w:rsidRPr="00355564">
        <w:rPr>
          <w:rFonts w:ascii="Consolas" w:hAnsi="Consolas"/>
          <w:lang w:val="en-US"/>
        </w:rPr>
        <w:t>i</w:t>
      </w:r>
      <w:proofErr w:type="spellEnd"/>
      <w:r w:rsidRPr="00355564">
        <w:rPr>
          <w:rFonts w:ascii="Consolas" w:hAnsi="Consolas"/>
          <w:lang w:val="en-US"/>
        </w:rPr>
        <w:t xml:space="preserve"> = </w:t>
      </w:r>
      <w:proofErr w:type="spellStart"/>
      <w:proofErr w:type="gramStart"/>
      <w:r w:rsidRPr="00355564">
        <w:rPr>
          <w:rFonts w:ascii="Consolas" w:hAnsi="Consolas"/>
          <w:lang w:val="en-US"/>
        </w:rPr>
        <w:t>len</w:t>
      </w:r>
      <w:proofErr w:type="spellEnd"/>
      <w:r w:rsidRPr="00355564">
        <w:rPr>
          <w:rFonts w:ascii="Consolas" w:hAnsi="Consolas"/>
          <w:lang w:val="en-US"/>
        </w:rPr>
        <w:t>(</w:t>
      </w:r>
      <w:proofErr w:type="gramEnd"/>
      <w:r w:rsidRPr="00355564">
        <w:rPr>
          <w:rFonts w:ascii="Consolas" w:hAnsi="Consolas"/>
          <w:lang w:val="en-US"/>
        </w:rPr>
        <w:t>s6) - 1</w:t>
      </w:r>
    </w:p>
    <w:p w14:paraId="36C3FEF4" w14:textId="77777777" w:rsidR="00355564" w:rsidRPr="00355564" w:rsidRDefault="00355564" w:rsidP="00355564">
      <w:pPr>
        <w:spacing w:after="0"/>
        <w:rPr>
          <w:rFonts w:ascii="Consolas" w:hAnsi="Consolas"/>
          <w:lang w:val="en-US"/>
        </w:rPr>
      </w:pPr>
      <w:proofErr w:type="gramStart"/>
      <w:r w:rsidRPr="00355564">
        <w:rPr>
          <w:rFonts w:ascii="Consolas" w:hAnsi="Consolas"/>
          <w:lang w:val="en-US"/>
        </w:rPr>
        <w:t>s6[</w:t>
      </w:r>
      <w:proofErr w:type="spellStart"/>
      <w:proofErr w:type="gramEnd"/>
      <w:r w:rsidRPr="00355564">
        <w:rPr>
          <w:rFonts w:ascii="Consolas" w:hAnsi="Consolas"/>
          <w:lang w:val="en-US"/>
        </w:rPr>
        <w:t>i</w:t>
      </w:r>
      <w:proofErr w:type="spellEnd"/>
      <w:r w:rsidRPr="00355564">
        <w:rPr>
          <w:rFonts w:ascii="Consolas" w:hAnsi="Consolas"/>
          <w:lang w:val="en-US"/>
        </w:rPr>
        <w:t>] = c[n % 6]</w:t>
      </w:r>
    </w:p>
    <w:p w14:paraId="1818B461" w14:textId="77777777" w:rsidR="00355564" w:rsidRPr="00355564" w:rsidRDefault="00355564" w:rsidP="00355564">
      <w:pPr>
        <w:spacing w:after="0"/>
        <w:rPr>
          <w:rFonts w:ascii="Consolas" w:hAnsi="Consolas"/>
          <w:lang w:val="en-US"/>
        </w:rPr>
      </w:pPr>
      <w:r w:rsidRPr="00355564">
        <w:rPr>
          <w:rFonts w:ascii="Consolas" w:hAnsi="Consolas"/>
          <w:lang w:val="en-US"/>
        </w:rPr>
        <w:t>n = n // 6</w:t>
      </w:r>
    </w:p>
    <w:p w14:paraId="06CCA9A2" w14:textId="77777777" w:rsidR="00355564" w:rsidRPr="00355564" w:rsidRDefault="00355564" w:rsidP="00355564">
      <w:pPr>
        <w:spacing w:after="0"/>
        <w:rPr>
          <w:rFonts w:ascii="Consolas" w:hAnsi="Consolas"/>
          <w:lang w:val="en-US"/>
        </w:rPr>
      </w:pPr>
      <w:proofErr w:type="spellStart"/>
      <w:r w:rsidRPr="00355564">
        <w:rPr>
          <w:rFonts w:ascii="Consolas" w:hAnsi="Consolas"/>
          <w:lang w:val="en-US"/>
        </w:rPr>
        <w:t>i</w:t>
      </w:r>
      <w:proofErr w:type="spellEnd"/>
      <w:r w:rsidRPr="00355564">
        <w:rPr>
          <w:rFonts w:ascii="Consolas" w:hAnsi="Consolas"/>
          <w:lang w:val="en-US"/>
        </w:rPr>
        <w:t xml:space="preserve"> = </w:t>
      </w:r>
      <w:proofErr w:type="spellStart"/>
      <w:r w:rsidRPr="00355564">
        <w:rPr>
          <w:rFonts w:ascii="Consolas" w:hAnsi="Consolas"/>
          <w:lang w:val="en-US"/>
        </w:rPr>
        <w:t>i</w:t>
      </w:r>
      <w:proofErr w:type="spellEnd"/>
      <w:r w:rsidRPr="00355564">
        <w:rPr>
          <w:rFonts w:ascii="Consolas" w:hAnsi="Consolas"/>
          <w:lang w:val="en-US"/>
        </w:rPr>
        <w:t xml:space="preserve"> - 1</w:t>
      </w:r>
    </w:p>
    <w:p w14:paraId="74946EC2" w14:textId="77777777" w:rsidR="00355564" w:rsidRPr="00355564" w:rsidRDefault="00355564" w:rsidP="00355564">
      <w:pPr>
        <w:spacing w:after="0"/>
        <w:rPr>
          <w:rFonts w:ascii="Consolas" w:hAnsi="Consolas"/>
          <w:lang w:val="en-US"/>
        </w:rPr>
      </w:pPr>
      <w:proofErr w:type="gramStart"/>
      <w:r w:rsidRPr="00355564">
        <w:rPr>
          <w:rFonts w:ascii="Consolas" w:hAnsi="Consolas"/>
          <w:lang w:val="en-US"/>
        </w:rPr>
        <w:t>while</w:t>
      </w:r>
      <w:proofErr w:type="gramEnd"/>
      <w:r w:rsidRPr="00355564">
        <w:rPr>
          <w:rFonts w:ascii="Consolas" w:hAnsi="Consolas"/>
          <w:lang w:val="en-US"/>
        </w:rPr>
        <w:t xml:space="preserve"> n &gt; 0 and </w:t>
      </w:r>
      <w:proofErr w:type="spellStart"/>
      <w:r w:rsidRPr="00355564">
        <w:rPr>
          <w:rFonts w:ascii="Consolas" w:hAnsi="Consolas"/>
          <w:lang w:val="en-US"/>
        </w:rPr>
        <w:t>i</w:t>
      </w:r>
      <w:proofErr w:type="spellEnd"/>
      <w:r w:rsidRPr="00355564">
        <w:rPr>
          <w:rFonts w:ascii="Consolas" w:hAnsi="Consolas"/>
          <w:lang w:val="en-US"/>
        </w:rPr>
        <w:t xml:space="preserve"> &gt;= 0:</w:t>
      </w:r>
    </w:p>
    <w:p w14:paraId="7D6A108B" w14:textId="77777777" w:rsidR="00355564" w:rsidRPr="00355564" w:rsidRDefault="00355564" w:rsidP="00355564">
      <w:pPr>
        <w:spacing w:after="0"/>
        <w:rPr>
          <w:rFonts w:ascii="Consolas" w:hAnsi="Consolas"/>
          <w:lang w:val="en-US"/>
        </w:rPr>
      </w:pPr>
      <w:r w:rsidRPr="00355564">
        <w:rPr>
          <w:rFonts w:ascii="Consolas" w:hAnsi="Consolas"/>
          <w:lang w:val="en-US"/>
        </w:rPr>
        <w:t xml:space="preserve">    </w:t>
      </w:r>
      <w:proofErr w:type="gramStart"/>
      <w:r w:rsidRPr="00355564">
        <w:rPr>
          <w:rFonts w:ascii="Consolas" w:hAnsi="Consolas"/>
          <w:lang w:val="en-US"/>
        </w:rPr>
        <w:t>s6[</w:t>
      </w:r>
      <w:proofErr w:type="spellStart"/>
      <w:proofErr w:type="gramEnd"/>
      <w:r w:rsidRPr="00355564">
        <w:rPr>
          <w:rFonts w:ascii="Consolas" w:hAnsi="Consolas"/>
          <w:lang w:val="en-US"/>
        </w:rPr>
        <w:t>i</w:t>
      </w:r>
      <w:proofErr w:type="spellEnd"/>
      <w:r w:rsidRPr="00355564">
        <w:rPr>
          <w:rFonts w:ascii="Consolas" w:hAnsi="Consolas"/>
          <w:lang w:val="en-US"/>
        </w:rPr>
        <w:t>] = c[n % 6]</w:t>
      </w:r>
    </w:p>
    <w:p w14:paraId="69099F4D" w14:textId="77777777" w:rsidR="00355564" w:rsidRPr="00355564" w:rsidRDefault="00355564" w:rsidP="00355564">
      <w:pPr>
        <w:spacing w:after="0"/>
        <w:rPr>
          <w:rFonts w:ascii="Consolas" w:hAnsi="Consolas"/>
          <w:lang w:val="en-US"/>
        </w:rPr>
      </w:pPr>
      <w:r w:rsidRPr="00355564">
        <w:rPr>
          <w:rFonts w:ascii="Consolas" w:hAnsi="Consolas"/>
          <w:lang w:val="en-US"/>
        </w:rPr>
        <w:t xml:space="preserve">    n = n // 6</w:t>
      </w:r>
    </w:p>
    <w:p w14:paraId="31314216" w14:textId="77777777" w:rsidR="00355564" w:rsidRPr="00355564" w:rsidRDefault="00355564" w:rsidP="00355564">
      <w:pPr>
        <w:spacing w:after="0"/>
        <w:rPr>
          <w:rFonts w:ascii="Consolas" w:hAnsi="Consolas"/>
          <w:lang w:val="en-US"/>
        </w:rPr>
      </w:pPr>
      <w:r w:rsidRPr="00355564">
        <w:rPr>
          <w:rFonts w:ascii="Consolas" w:hAnsi="Consolas"/>
          <w:lang w:val="en-US"/>
        </w:rPr>
        <w:t xml:space="preserve">    </w:t>
      </w:r>
      <w:proofErr w:type="spellStart"/>
      <w:r w:rsidRPr="00355564">
        <w:rPr>
          <w:rFonts w:ascii="Consolas" w:hAnsi="Consolas"/>
          <w:lang w:val="en-US"/>
        </w:rPr>
        <w:t>i</w:t>
      </w:r>
      <w:proofErr w:type="spellEnd"/>
      <w:r w:rsidRPr="00355564">
        <w:rPr>
          <w:rFonts w:ascii="Consolas" w:hAnsi="Consolas"/>
          <w:lang w:val="en-US"/>
        </w:rPr>
        <w:t xml:space="preserve"> = </w:t>
      </w:r>
      <w:proofErr w:type="spellStart"/>
      <w:r w:rsidRPr="00355564">
        <w:rPr>
          <w:rFonts w:ascii="Consolas" w:hAnsi="Consolas"/>
          <w:lang w:val="en-US"/>
        </w:rPr>
        <w:t>i</w:t>
      </w:r>
      <w:proofErr w:type="spellEnd"/>
      <w:r w:rsidRPr="00355564">
        <w:rPr>
          <w:rFonts w:ascii="Consolas" w:hAnsi="Consolas"/>
          <w:lang w:val="en-US"/>
        </w:rPr>
        <w:t xml:space="preserve"> - 1</w:t>
      </w:r>
    </w:p>
    <w:p w14:paraId="2EA80C3D" w14:textId="49C11C29" w:rsidR="00E30840" w:rsidRDefault="00355564" w:rsidP="00355564">
      <w:pPr>
        <w:rPr>
          <w:rFonts w:ascii="Consolas" w:hAnsi="Consolas"/>
          <w:lang w:val="en-US"/>
        </w:rPr>
      </w:pPr>
      <w:proofErr w:type="gramStart"/>
      <w:r w:rsidRPr="00355564">
        <w:rPr>
          <w:rFonts w:ascii="Consolas" w:hAnsi="Consolas"/>
          <w:lang w:val="en-US"/>
        </w:rPr>
        <w:t>print(</w:t>
      </w:r>
      <w:proofErr w:type="gramEnd"/>
      <w:r w:rsidRPr="00355564">
        <w:rPr>
          <w:rFonts w:ascii="Consolas" w:hAnsi="Consolas"/>
          <w:lang w:val="en-US"/>
        </w:rPr>
        <w:t>''.join(s6).strip())</w:t>
      </w:r>
    </w:p>
    <w:p w14:paraId="54BA0AC8" w14:textId="39B97D1A" w:rsidR="00355564" w:rsidRDefault="00355564" w:rsidP="00355564">
      <w:r>
        <w:t>Примеры выполнения программы: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355564" w14:paraId="7446802E" w14:textId="77777777" w:rsidTr="00355564">
        <w:tc>
          <w:tcPr>
            <w:tcW w:w="5228" w:type="dxa"/>
          </w:tcPr>
          <w:p w14:paraId="48036C58" w14:textId="3DF5A39F" w:rsidR="00355564" w:rsidRDefault="00355564" w:rsidP="00355564">
            <w:pPr>
              <w:jc w:val="center"/>
            </w:pPr>
            <w:r>
              <w:t>Ввод</w:t>
            </w:r>
          </w:p>
        </w:tc>
        <w:tc>
          <w:tcPr>
            <w:tcW w:w="5228" w:type="dxa"/>
          </w:tcPr>
          <w:p w14:paraId="466037B9" w14:textId="1392E115" w:rsidR="00355564" w:rsidRDefault="00355564" w:rsidP="00355564">
            <w:pPr>
              <w:jc w:val="center"/>
            </w:pPr>
            <w:r>
              <w:t>Вывод</w:t>
            </w:r>
          </w:p>
        </w:tc>
      </w:tr>
      <w:tr w:rsidR="00355564" w14:paraId="13EB1E49" w14:textId="77777777" w:rsidTr="00355564">
        <w:tc>
          <w:tcPr>
            <w:tcW w:w="5228" w:type="dxa"/>
          </w:tcPr>
          <w:p w14:paraId="1C8C3CB4" w14:textId="04D19FB3" w:rsidR="00355564" w:rsidRDefault="00355564" w:rsidP="00355564">
            <w:r>
              <w:t>1010</w:t>
            </w:r>
          </w:p>
        </w:tc>
        <w:tc>
          <w:tcPr>
            <w:tcW w:w="5228" w:type="dxa"/>
          </w:tcPr>
          <w:p w14:paraId="4B018228" w14:textId="78E84AEC" w:rsidR="00355564" w:rsidRDefault="00355564" w:rsidP="00355564">
            <w:r>
              <w:t>14</w:t>
            </w:r>
          </w:p>
        </w:tc>
      </w:tr>
      <w:tr w:rsidR="00355564" w14:paraId="6435D343" w14:textId="77777777" w:rsidTr="00355564">
        <w:tc>
          <w:tcPr>
            <w:tcW w:w="5228" w:type="dxa"/>
          </w:tcPr>
          <w:p w14:paraId="7695FEA4" w14:textId="7FF6A972" w:rsidR="00355564" w:rsidRPr="00355564" w:rsidRDefault="00355564" w:rsidP="0035556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228" w:type="dxa"/>
          </w:tcPr>
          <w:p w14:paraId="7356CE50" w14:textId="34CF8123" w:rsidR="00355564" w:rsidRPr="00355564" w:rsidRDefault="00355564" w:rsidP="0035556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355564" w14:paraId="3CE2ECE0" w14:textId="77777777" w:rsidTr="00355564">
        <w:tc>
          <w:tcPr>
            <w:tcW w:w="5228" w:type="dxa"/>
          </w:tcPr>
          <w:p w14:paraId="69BC261B" w14:textId="68A63500" w:rsidR="00355564" w:rsidRDefault="00355564" w:rsidP="0035556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228" w:type="dxa"/>
          </w:tcPr>
          <w:p w14:paraId="720ECD32" w14:textId="4B4C22DB" w:rsidR="00355564" w:rsidRDefault="00355564" w:rsidP="0035556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355564" w:rsidRPr="00355564" w14:paraId="7F667D26" w14:textId="77777777" w:rsidTr="00355564">
        <w:tc>
          <w:tcPr>
            <w:tcW w:w="5228" w:type="dxa"/>
          </w:tcPr>
          <w:p w14:paraId="0C2346D9" w14:textId="41F5CEE2" w:rsidR="00355564" w:rsidRPr="00355564" w:rsidRDefault="00355564" w:rsidP="00355564">
            <w:pPr>
              <w:rPr>
                <w:lang w:val="en-US"/>
              </w:rPr>
            </w:pPr>
            <w:r w:rsidRPr="00355564">
              <w:rPr>
                <w:lang w:val="en-US"/>
              </w:rPr>
              <w:t>1111111111111111111111111111111</w:t>
            </w:r>
          </w:p>
        </w:tc>
        <w:tc>
          <w:tcPr>
            <w:tcW w:w="5228" w:type="dxa"/>
          </w:tcPr>
          <w:p w14:paraId="4061B4EB" w14:textId="29CAFFD7" w:rsidR="00355564" w:rsidRPr="00355564" w:rsidRDefault="00355564" w:rsidP="00355564">
            <w:pPr>
              <w:rPr>
                <w:lang w:val="en-US"/>
              </w:rPr>
            </w:pPr>
            <w:r w:rsidRPr="00355564">
              <w:rPr>
                <w:lang w:val="en-US"/>
              </w:rPr>
              <w:t>553032005531</w:t>
            </w:r>
          </w:p>
        </w:tc>
      </w:tr>
    </w:tbl>
    <w:p w14:paraId="0032D8F2" w14:textId="77777777" w:rsidR="00355564" w:rsidRPr="00355564" w:rsidRDefault="00355564" w:rsidP="00355564">
      <w:pPr>
        <w:rPr>
          <w:lang w:val="en-US"/>
        </w:rPr>
      </w:pPr>
    </w:p>
    <w:sectPr w:rsidR="00355564" w:rsidRPr="00355564" w:rsidSect="002114D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44C5960"/>
    <w:multiLevelType w:val="hybridMultilevel"/>
    <w:tmpl w:val="20BAC3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5D5728"/>
    <w:multiLevelType w:val="hybridMultilevel"/>
    <w:tmpl w:val="DC7AC25A"/>
    <w:lvl w:ilvl="0" w:tplc="73A2A8FC">
      <w:start w:val="1"/>
      <w:numFmt w:val="decimal"/>
      <w:lvlText w:val="%1."/>
      <w:lvlJc w:val="left"/>
      <w:pPr>
        <w:ind w:left="390" w:hanging="39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5"/>
  <w:proofState w:spelling="clean" w:grammar="clean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2B65"/>
    <w:rsid w:val="00036731"/>
    <w:rsid w:val="000A1569"/>
    <w:rsid w:val="00187A68"/>
    <w:rsid w:val="001B7478"/>
    <w:rsid w:val="001E5541"/>
    <w:rsid w:val="002114D4"/>
    <w:rsid w:val="002E0790"/>
    <w:rsid w:val="00305F9C"/>
    <w:rsid w:val="00355564"/>
    <w:rsid w:val="004403B8"/>
    <w:rsid w:val="004B4A60"/>
    <w:rsid w:val="004C40CD"/>
    <w:rsid w:val="00501F5B"/>
    <w:rsid w:val="005A0A7E"/>
    <w:rsid w:val="006246BA"/>
    <w:rsid w:val="00655E2E"/>
    <w:rsid w:val="00822B65"/>
    <w:rsid w:val="008758A9"/>
    <w:rsid w:val="008F502E"/>
    <w:rsid w:val="00917205"/>
    <w:rsid w:val="00922584"/>
    <w:rsid w:val="00AC452F"/>
    <w:rsid w:val="00B723A1"/>
    <w:rsid w:val="00B73DD9"/>
    <w:rsid w:val="00C00661"/>
    <w:rsid w:val="00C168A5"/>
    <w:rsid w:val="00C53A84"/>
    <w:rsid w:val="00D302CE"/>
    <w:rsid w:val="00E07347"/>
    <w:rsid w:val="00E30840"/>
    <w:rsid w:val="00E3589F"/>
    <w:rsid w:val="00E466D0"/>
    <w:rsid w:val="00E97777"/>
    <w:rsid w:val="00EE7605"/>
    <w:rsid w:val="00F23361"/>
    <w:rsid w:val="00F74B41"/>
    <w:rsid w:val="00FB2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8C85B6"/>
  <w15:chartTrackingRefBased/>
  <w15:docId w15:val="{1DE7757F-8BBC-4A9A-8248-A5B5E3971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758A9"/>
    <w:pPr>
      <w:jc w:val="both"/>
    </w:pPr>
    <w:rPr>
      <w:sz w:val="28"/>
    </w:rPr>
  </w:style>
  <w:style w:type="paragraph" w:styleId="1">
    <w:name w:val="heading 1"/>
    <w:basedOn w:val="a"/>
    <w:next w:val="a"/>
    <w:link w:val="10"/>
    <w:uiPriority w:val="9"/>
    <w:qFormat/>
    <w:rsid w:val="002114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14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14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14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14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14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14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14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14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14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114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114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114D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114D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114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114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114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114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114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2114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14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114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114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114D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114D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114D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114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114D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114D4"/>
    <w:rPr>
      <w:b/>
      <w:bCs/>
      <w:smallCaps/>
      <w:color w:val="2F5496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D302CE"/>
    <w:rPr>
      <w:color w:val="666666"/>
    </w:rPr>
  </w:style>
  <w:style w:type="table" w:styleId="ad">
    <w:name w:val="Table Grid"/>
    <w:basedOn w:val="a1"/>
    <w:uiPriority w:val="39"/>
    <w:rsid w:val="00D302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0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9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4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5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25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25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7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04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1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0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9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66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0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4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7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53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2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0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3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8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1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9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1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05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XP\Documents\&#1053;&#1072;&#1089;&#1090;&#1088;&#1072;&#1080;&#1074;&#1072;&#1077;&#1084;&#1099;&#1077;%20&#1096;&#1072;&#1073;&#1083;&#1086;&#1085;&#1099;%20Office\&#1044;&#1083;&#1103;%20&#1083;&#1072;&#1073;&#1086;&#1088;&#1072;&#1090;&#1086;&#1088;&#1085;&#1099;&#1093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E7DEB3-19D8-4D93-BCF5-C848EB7FF2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Для лабораторных.dotx</Template>
  <TotalTime>271</TotalTime>
  <Pages>10</Pages>
  <Words>1355</Words>
  <Characters>7724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DEXP</dc:creator>
  <cp:keywords/>
  <dc:description/>
  <cp:lastModifiedBy>j-classroom</cp:lastModifiedBy>
  <cp:revision>13</cp:revision>
  <dcterms:created xsi:type="dcterms:W3CDTF">2026-02-14T16:08:00Z</dcterms:created>
  <dcterms:modified xsi:type="dcterms:W3CDTF">2026-03-03T11:20:00Z</dcterms:modified>
</cp:coreProperties>
</file>