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44FB" w14:textId="77777777"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14:paraId="61000F4C" w14:textId="77777777" w:rsidR="002114D4" w:rsidRDefault="002114D4" w:rsidP="002114D4">
      <w:pPr>
        <w:spacing w:after="23" w:line="259" w:lineRule="auto"/>
      </w:pPr>
    </w:p>
    <w:p w14:paraId="5A57C6B3" w14:textId="77777777" w:rsidR="002114D4" w:rsidRDefault="002114D4" w:rsidP="002114D4">
      <w:pPr>
        <w:spacing w:after="23" w:line="259" w:lineRule="auto"/>
      </w:pPr>
    </w:p>
    <w:p w14:paraId="746EB709" w14:textId="77777777" w:rsidR="002114D4" w:rsidRDefault="002114D4" w:rsidP="002114D4">
      <w:pPr>
        <w:spacing w:after="23" w:line="259" w:lineRule="auto"/>
      </w:pPr>
    </w:p>
    <w:p w14:paraId="5670D7B1" w14:textId="77777777" w:rsidR="002114D4" w:rsidRPr="0069647E" w:rsidRDefault="002114D4" w:rsidP="002114D4">
      <w:pPr>
        <w:spacing w:after="23" w:line="259" w:lineRule="auto"/>
      </w:pPr>
    </w:p>
    <w:p w14:paraId="420F9238" w14:textId="77777777"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14:paraId="6A693DEA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2793676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F2B41C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98670B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59FE4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720E7E55" w14:textId="77777777"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14:paraId="31116FAD" w14:textId="1E9F61C6" w:rsidR="002114D4" w:rsidRPr="00C02120" w:rsidRDefault="002114D4" w:rsidP="002114D4">
      <w:pPr>
        <w:spacing w:after="34" w:line="259" w:lineRule="auto"/>
        <w:jc w:val="center"/>
        <w:rPr>
          <w:lang w:val="en-US"/>
        </w:rPr>
      </w:pPr>
      <w:r>
        <w:rPr>
          <w:sz w:val="36"/>
        </w:rPr>
        <w:t>Лабораторная работа №</w:t>
      </w:r>
      <w:r w:rsidR="00C02120">
        <w:rPr>
          <w:sz w:val="36"/>
          <w:lang w:val="en-US"/>
        </w:rPr>
        <w:t>2</w:t>
      </w:r>
    </w:p>
    <w:p w14:paraId="04F60FCD" w14:textId="60B0BE6A" w:rsidR="002114D4" w:rsidRPr="00822B65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822B65">
        <w:rPr>
          <w:sz w:val="36"/>
        </w:rPr>
        <w:t>Микропроцессорные средства и системы</w:t>
      </w:r>
    </w:p>
    <w:p w14:paraId="6EC8D7AE" w14:textId="77777777" w:rsidR="002114D4" w:rsidRDefault="002114D4" w:rsidP="002114D4">
      <w:pPr>
        <w:spacing w:after="0" w:line="259" w:lineRule="auto"/>
        <w:jc w:val="center"/>
      </w:pPr>
    </w:p>
    <w:p w14:paraId="2A070E7F" w14:textId="3192FB20" w:rsidR="002114D4" w:rsidRDefault="002114D4" w:rsidP="002114D4">
      <w:pPr>
        <w:spacing w:after="0" w:line="259" w:lineRule="auto"/>
        <w:jc w:val="center"/>
      </w:pPr>
      <w:r>
        <w:t xml:space="preserve"> </w:t>
      </w:r>
      <w:r w:rsidR="00C02120" w:rsidRPr="00C02120">
        <w:t>Арифметические основы ЭВМ</w:t>
      </w:r>
    </w:p>
    <w:p w14:paraId="6BC3E158" w14:textId="77777777" w:rsidR="002114D4" w:rsidRPr="0069647E" w:rsidRDefault="002114D4" w:rsidP="002114D4">
      <w:pPr>
        <w:spacing w:after="0" w:line="259" w:lineRule="auto"/>
        <w:jc w:val="center"/>
      </w:pPr>
      <w:r>
        <w:t>Вариант №16</w:t>
      </w:r>
    </w:p>
    <w:p w14:paraId="54A8EA8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F3AE72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1C3C63F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E994684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932F173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26584C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BA44C8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5919407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8CA27F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E6CCED5" w14:textId="77777777"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14:paraId="6F478483" w14:textId="77777777" w:rsidR="002114D4" w:rsidRPr="0069647E" w:rsidRDefault="002114D4" w:rsidP="002114D4">
      <w:pPr>
        <w:ind w:left="5387" w:right="238"/>
      </w:pPr>
      <w:r>
        <w:t>Выполнил</w:t>
      </w:r>
      <w:r w:rsidRPr="0069647E">
        <w:t>:</w:t>
      </w:r>
      <w:r>
        <w:t xml:space="preserve"> Кузнецов Даниил 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14:paraId="25B38C34" w14:textId="7815B3AF" w:rsidR="002114D4" w:rsidRPr="0069647E" w:rsidRDefault="002114D4" w:rsidP="002114D4">
      <w:pPr>
        <w:ind w:left="5387"/>
      </w:pPr>
      <w:r w:rsidRPr="0069647E">
        <w:t>Проверил</w:t>
      </w:r>
      <w:r w:rsidR="00FB25D8">
        <w:t>а</w:t>
      </w:r>
      <w:r w:rsidRPr="0069647E">
        <w:t xml:space="preserve">: </w:t>
      </w:r>
      <w:r w:rsidR="00FB25D8">
        <w:t>доцент Чумакова А.В.</w:t>
      </w:r>
    </w:p>
    <w:p w14:paraId="74166F0B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BAEF62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222510A7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2FCA725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31A4ED11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F27689E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45E52BCC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03CE0602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11C9267D" w14:textId="77777777"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14:paraId="6CD63FE1" w14:textId="680674A7"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="00B723A1">
        <w:t>6</w:t>
      </w:r>
    </w:p>
    <w:p w14:paraId="725D9CF6" w14:textId="7E2144CB" w:rsidR="002114D4" w:rsidRDefault="00B723A1" w:rsidP="002114D4">
      <w:pPr>
        <w:rPr>
          <w:lang w:val="en-US"/>
        </w:rPr>
      </w:pPr>
      <w:r w:rsidRPr="00B723A1">
        <w:rPr>
          <w:b/>
          <w:bCs/>
        </w:rPr>
        <w:lastRenderedPageBreak/>
        <w:t>Цель работы:</w:t>
      </w:r>
      <w:r>
        <w:t xml:space="preserve"> </w:t>
      </w:r>
      <w:r w:rsidR="00C02120" w:rsidRPr="00C02120">
        <w:t>изучить правила выполнения арифметических операций над числами, представленными в форматах с фиксированной точкой и плавающей запятой.</w:t>
      </w:r>
    </w:p>
    <w:p w14:paraId="1265F4DB" w14:textId="1ED5239D" w:rsidR="00336DA0" w:rsidRPr="00336DA0" w:rsidRDefault="00336DA0" w:rsidP="00336DA0">
      <w:pPr>
        <w:pStyle w:val="a7"/>
        <w:numPr>
          <w:ilvl w:val="0"/>
          <w:numId w:val="2"/>
        </w:numPr>
      </w:pPr>
      <w:r w:rsidRPr="00336DA0">
        <w:t>Выполнить сложение</w:t>
      </w:r>
      <w:r w:rsidRPr="00336DA0">
        <w:t xml:space="preserve"> </w:t>
      </w:r>
      <w:r w:rsidRPr="00336DA0">
        <w:t>в форматах с фиксированной точкой и плавающей запятой</w:t>
      </w:r>
      <w:r w:rsidRPr="00336DA0">
        <w:t>.</w:t>
      </w:r>
    </w:p>
    <w:p w14:paraId="7900F566" w14:textId="7F2FB91B" w:rsidR="00336DA0" w:rsidRPr="00336DA0" w:rsidRDefault="00336DA0" w:rsidP="00336DA0">
      <w:pPr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A=</m:t>
          </m:r>
          <m:r>
            <w:rPr>
              <w:rFonts w:ascii="Cambria Math" w:hAnsi="Cambria Math"/>
            </w:rPr>
            <m:t>-8DA3,49</m:t>
          </m:r>
          <m:r>
            <w:rPr>
              <w:rFonts w:ascii="Cambria Math" w:hAnsi="Cambria Math"/>
              <w:lang w:val="en-US"/>
            </w:rPr>
            <w:br/>
          </m:r>
        </m:oMath>
        <m:oMath>
          <m:r>
            <w:rPr>
              <w:rFonts w:ascii="Cambria Math" w:hAnsi="Cambria Math"/>
              <w:lang w:val="en-US"/>
            </w:rPr>
            <m:t>B=</m:t>
          </m:r>
          <m:r>
            <w:rPr>
              <w:rFonts w:ascii="Cambria Math" w:hAnsi="Cambria Math"/>
            </w:rPr>
            <m:t>53B,59</m:t>
          </m:r>
          <m:r>
            <w:rPr>
              <w:rFonts w:ascii="Cambria Math" w:hAnsi="Cambria Math"/>
              <w:lang w:val="en-US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A+B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-?</m:t>
          </m:r>
        </m:oMath>
      </m:oMathPara>
    </w:p>
    <w:p w14:paraId="7F969B52" w14:textId="398A46AB" w:rsidR="00336DA0" w:rsidRDefault="00F66377" w:rsidP="00336DA0">
      <w:r>
        <w:t>Операцию сложения можно заменить операцией вычитания:</w:t>
      </w:r>
    </w:p>
    <w:p w14:paraId="2A2A2802" w14:textId="3DA5D2EA" w:rsidR="00F66377" w:rsidRPr="00F66377" w:rsidRDefault="00F66377" w:rsidP="00336DA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en-US"/>
            </w:rPr>
            <m:t>+B=B-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-A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53B,59</m:t>
          </m:r>
          <m:r>
            <w:rPr>
              <w:rFonts w:ascii="Cambria Math" w:hAnsi="Cambria Math"/>
              <w:lang w:val="en-US"/>
            </w:rPr>
            <m:t>-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-8DA3,49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53B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59</m:t>
          </m:r>
          <m:r>
            <w:rPr>
              <w:rFonts w:ascii="Cambria Math" w:hAnsi="Cambria Math"/>
              <w:lang w:val="en-US"/>
            </w:rPr>
            <m:t>-</m:t>
          </m:r>
          <m:r>
            <w:rPr>
              <w:rFonts w:ascii="Cambria Math" w:hAnsi="Cambria Math"/>
            </w:rPr>
            <m:t>8DA3,49</m:t>
          </m:r>
        </m:oMath>
      </m:oMathPara>
    </w:p>
    <w:p w14:paraId="46F58A34" w14:textId="4963DCD9" w:rsidR="00F66377" w:rsidRDefault="00F66377" w:rsidP="00F66377">
      <w:pPr>
        <w:jc w:val="left"/>
        <w:rPr>
          <w:rFonts w:eastAsiaTheme="minorEastAsia"/>
        </w:rPr>
      </w:pPr>
      <w:r>
        <w:rPr>
          <w:rFonts w:eastAsiaTheme="minorEastAsia"/>
        </w:rPr>
        <w:t xml:space="preserve">Пусть </w:t>
      </w:r>
      <m:oMath>
        <m:sSup>
          <m:sSupPr>
            <m:ctrlPr>
              <w:rPr>
                <w:rFonts w:ascii="Cambria Math" w:eastAsiaTheme="minorEastAsia" w:hAnsi="Cambria Math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8</m:t>
        </m:r>
        <m:r>
          <w:rPr>
            <w:rFonts w:ascii="Cambria Math" w:hAnsi="Cambria Math"/>
          </w:rPr>
          <m:t>DA</m:t>
        </m:r>
        <m:r>
          <m:rPr>
            <m:sty m:val="p"/>
          </m:rPr>
          <w:rPr>
            <w:rFonts w:ascii="Cambria Math" w:hAnsi="Cambria Math"/>
          </w:rPr>
          <m:t>3,49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53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,</m:t>
        </m:r>
        <m:r>
          <m:rPr>
            <m:sty m:val="p"/>
          </m:rPr>
          <w:rPr>
            <w:rFonts w:ascii="Cambria Math" w:hAnsi="Cambria Math"/>
          </w:rPr>
          <m:t>59</m:t>
        </m:r>
      </m:oMath>
      <w:r w:rsidRPr="00F66377">
        <w:rPr>
          <w:rFonts w:eastAsiaTheme="minorEastAsia"/>
        </w:rPr>
        <w:t>.</w:t>
      </w:r>
      <w:r>
        <w:rPr>
          <w:rFonts w:eastAsiaTheme="minorEastAsia"/>
        </w:rPr>
        <w:t xml:space="preserve"> Тогда необходимо найти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  <m:sup>
                <m:r>
                  <w:rPr>
                    <w:rFonts w:ascii="Cambria Math" w:eastAsiaTheme="minorEastAsia" w:hAnsi="Cambria Math"/>
                  </w:rPr>
                  <m:t>'</m:t>
                </m:r>
              </m:sup>
            </m:sSup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</m:d>
        <m:r>
          <w:rPr>
            <w:rFonts w:ascii="Cambria Math" w:eastAsiaTheme="minorEastAsia" w:hAnsi="Cambria Math"/>
          </w:rPr>
          <m:t>-?</m:t>
        </m:r>
      </m:oMath>
      <w:r w:rsidRPr="00F66377">
        <w:rPr>
          <w:rFonts w:eastAsiaTheme="minorEastAsia"/>
        </w:rPr>
        <w:br/>
      </w:r>
      <w:r>
        <w:rPr>
          <w:rFonts w:eastAsiaTheme="minorEastAsia"/>
        </w:rPr>
        <w:t xml:space="preserve">Так как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&gt;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</m:oMath>
      <w:r>
        <w:rPr>
          <w:rFonts w:eastAsiaTheme="minorEastAsia"/>
        </w:rPr>
        <w:t>, выполним вычитание</w:t>
      </w:r>
      <w:r w:rsidRPr="00F66377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'</m:t>
        </m:r>
      </m:oMath>
      <w:r>
        <w:rPr>
          <w:rFonts w:eastAsiaTheme="minorEastAsia"/>
        </w:rPr>
        <w:t>, а затем допишем знак минус.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56"/>
        <w:gridCol w:w="356"/>
        <w:gridCol w:w="419"/>
        <w:gridCol w:w="450"/>
        <w:gridCol w:w="450"/>
        <w:gridCol w:w="286"/>
        <w:gridCol w:w="372"/>
        <w:gridCol w:w="356"/>
      </w:tblGrid>
      <w:tr w:rsidR="00F66377" w:rsidRPr="00F66377" w14:paraId="39F35F86" w14:textId="77777777" w:rsidTr="00F66377">
        <w:trPr>
          <w:trHeight w:val="3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1D1355" w14:textId="77777777" w:rsidR="00F66377" w:rsidRPr="00F66377" w:rsidRDefault="00F66377" w:rsidP="00F66377">
            <w:pPr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7B5E19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D5C417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08C7B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A3AB4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  <w:t>-1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9AD425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C97798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FDC821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F66377" w:rsidRPr="00F66377" w14:paraId="1E352E3A" w14:textId="77777777" w:rsidTr="00F66377">
        <w:trPr>
          <w:trHeight w:val="375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A460BC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  <w:t>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1FE9F5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F37CB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C2DC8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A50CA0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E22E17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0F0BA3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3E399D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</w:t>
            </w:r>
          </w:p>
        </w:tc>
      </w:tr>
      <w:tr w:rsidR="00F66377" w:rsidRPr="00F66377" w14:paraId="70415CC6" w14:textId="77777777" w:rsidTr="00F66377">
        <w:trPr>
          <w:trHeight w:val="37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B3A03" w14:textId="77777777" w:rsidR="00F66377" w:rsidRPr="00F66377" w:rsidRDefault="00F66377" w:rsidP="00F66377">
            <w:pPr>
              <w:spacing w:after="0" w:line="240" w:lineRule="auto"/>
              <w:jc w:val="left"/>
              <w:rPr>
                <w:rFonts w:ascii="Calibri" w:eastAsia="Times New Roman" w:hAnsi="Calibri" w:cs="Calibri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2D8836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DCF7B07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AF7550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53459A0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45F279D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17F9FBA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1F9FC6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9</w:t>
            </w:r>
          </w:p>
        </w:tc>
      </w:tr>
      <w:tr w:rsidR="00F66377" w:rsidRPr="00F66377" w14:paraId="34785010" w14:textId="77777777" w:rsidTr="00F66377">
        <w:trPr>
          <w:trHeight w:val="37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0FCDC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41512C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D3E93E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A7A459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8C658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BDF9E7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,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290E40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4867D" w14:textId="77777777" w:rsidR="00F66377" w:rsidRPr="00F66377" w:rsidRDefault="00F66377" w:rsidP="00F66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</w:pPr>
            <w:r w:rsidRPr="00F66377">
              <w:rPr>
                <w:rFonts w:ascii="Times New Roman" w:eastAsia="Times New Roman" w:hAnsi="Times New Roman" w:cs="Times New Roman"/>
                <w:color w:val="000000"/>
                <w:kern w:val="0"/>
                <w:szCs w:val="28"/>
                <w:lang w:eastAsia="ru-RU"/>
                <w14:ligatures w14:val="none"/>
              </w:rPr>
              <w:t>0</w:t>
            </w:r>
          </w:p>
        </w:tc>
      </w:tr>
    </w:tbl>
    <w:p w14:paraId="1877E56C" w14:textId="4614B3FF" w:rsidR="006217B5" w:rsidRPr="006217B5" w:rsidRDefault="006217B5" w:rsidP="006217B5">
      <w:pPr>
        <w:spacing w:before="240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=8867,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0</m:t>
        </m:r>
      </m:oMath>
      <w:r w:rsidRPr="006217B5">
        <w:rPr>
          <w:rFonts w:eastAsiaTheme="minorEastAsia"/>
        </w:rPr>
        <w:t xml:space="preserve">, </w:t>
      </w:r>
      <w:r>
        <w:rPr>
          <w:rFonts w:eastAsiaTheme="minorEastAsia"/>
        </w:rPr>
        <w:t xml:space="preserve">тогда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=-8867,</m:t>
        </m:r>
        <m:r>
          <w:rPr>
            <w:rFonts w:ascii="Cambria Math" w:eastAsiaTheme="minorEastAsia" w:hAnsi="Cambria Math"/>
            <w:lang w:val="en-US"/>
          </w:rPr>
          <m:t>F</m:t>
        </m:r>
        <m:r>
          <w:rPr>
            <w:rFonts w:ascii="Cambria Math" w:eastAsiaTheme="minorEastAsia" w:hAnsi="Cambria Math"/>
          </w:rPr>
          <m:t>0</m:t>
        </m:r>
      </m:oMath>
      <w:r w:rsidRPr="006217B5">
        <w:rPr>
          <w:rFonts w:eastAsiaTheme="minorEastAsia"/>
        </w:rPr>
        <w:t>.</w:t>
      </w:r>
    </w:p>
    <w:p w14:paraId="0381BABD" w14:textId="38A27F18" w:rsidR="00336DA0" w:rsidRPr="00336DA0" w:rsidRDefault="00336DA0" w:rsidP="00336DA0">
      <w:pPr>
        <w:pStyle w:val="a7"/>
        <w:numPr>
          <w:ilvl w:val="0"/>
          <w:numId w:val="2"/>
        </w:numPr>
      </w:pPr>
      <w:r w:rsidRPr="00336DA0">
        <w:t>Выполнить умножение в форматах с фиксированной точкой и плавающей запятой</w:t>
      </w:r>
      <w:r w:rsidRPr="00336DA0">
        <w:t>.</w:t>
      </w:r>
    </w:p>
    <w:p w14:paraId="054D1B25" w14:textId="77777777" w:rsidR="00336DA0" w:rsidRPr="00336DA0" w:rsidRDefault="00336DA0" w:rsidP="00336DA0"/>
    <w:sectPr w:rsidR="00336DA0" w:rsidRPr="00336DA0" w:rsidSect="002114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C5960"/>
    <w:multiLevelType w:val="hybridMultilevel"/>
    <w:tmpl w:val="20BAC3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D5728"/>
    <w:multiLevelType w:val="hybridMultilevel"/>
    <w:tmpl w:val="DC7AC25A"/>
    <w:lvl w:ilvl="0" w:tplc="73A2A8FC">
      <w:start w:val="1"/>
      <w:numFmt w:val="decimal"/>
      <w:lvlText w:val="%1."/>
      <w:lvlJc w:val="left"/>
      <w:pPr>
        <w:ind w:left="390" w:hanging="39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3616263">
    <w:abstractNumId w:val="0"/>
  </w:num>
  <w:num w:numId="2" w16cid:durableId="176005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B65"/>
    <w:rsid w:val="00036731"/>
    <w:rsid w:val="000A1569"/>
    <w:rsid w:val="00187A68"/>
    <w:rsid w:val="001B7478"/>
    <w:rsid w:val="001E5541"/>
    <w:rsid w:val="002114D4"/>
    <w:rsid w:val="002E0790"/>
    <w:rsid w:val="00305F9C"/>
    <w:rsid w:val="00336DA0"/>
    <w:rsid w:val="00355564"/>
    <w:rsid w:val="004403B8"/>
    <w:rsid w:val="004B4A60"/>
    <w:rsid w:val="004C40CD"/>
    <w:rsid w:val="00501F5B"/>
    <w:rsid w:val="005A0A7E"/>
    <w:rsid w:val="006217B5"/>
    <w:rsid w:val="006246BA"/>
    <w:rsid w:val="00655E2E"/>
    <w:rsid w:val="006C244F"/>
    <w:rsid w:val="00822B65"/>
    <w:rsid w:val="008758A9"/>
    <w:rsid w:val="008F502E"/>
    <w:rsid w:val="00917205"/>
    <w:rsid w:val="00922584"/>
    <w:rsid w:val="00AC452F"/>
    <w:rsid w:val="00B723A1"/>
    <w:rsid w:val="00B73DD9"/>
    <w:rsid w:val="00C00661"/>
    <w:rsid w:val="00C02120"/>
    <w:rsid w:val="00C168A5"/>
    <w:rsid w:val="00C53A84"/>
    <w:rsid w:val="00D302CE"/>
    <w:rsid w:val="00E07347"/>
    <w:rsid w:val="00E30840"/>
    <w:rsid w:val="00E3589F"/>
    <w:rsid w:val="00E466D0"/>
    <w:rsid w:val="00E97777"/>
    <w:rsid w:val="00EE7605"/>
    <w:rsid w:val="00F23361"/>
    <w:rsid w:val="00F66377"/>
    <w:rsid w:val="00F74B41"/>
    <w:rsid w:val="00FB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85B6"/>
  <w15:chartTrackingRefBased/>
  <w15:docId w15:val="{1DE7757F-8BBC-4A9A-8248-A5B5E3971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8A9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302CE"/>
    <w:rPr>
      <w:color w:val="666666"/>
    </w:rPr>
  </w:style>
  <w:style w:type="table" w:styleId="ad">
    <w:name w:val="Table Grid"/>
    <w:basedOn w:val="a1"/>
    <w:uiPriority w:val="39"/>
    <w:rsid w:val="00D302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1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7DEB3-19D8-4D93-BCF5-C848EB7FF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306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Даниил .</cp:lastModifiedBy>
  <cp:revision>16</cp:revision>
  <dcterms:created xsi:type="dcterms:W3CDTF">2026-02-14T16:08:00Z</dcterms:created>
  <dcterms:modified xsi:type="dcterms:W3CDTF">2026-03-16T20:41:00Z</dcterms:modified>
</cp:coreProperties>
</file>